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Open Sans"/>
        </w:rPr>
        <w:id w:val="-574738600"/>
        <w:docPartObj>
          <w:docPartGallery w:val="Cover Pages"/>
          <w:docPartUnique/>
        </w:docPartObj>
      </w:sdtPr>
      <w:sdtEndPr/>
      <w:sdtContent>
        <w:p w14:paraId="3107D6FC" w14:textId="77777777" w:rsidR="00872BB6" w:rsidRPr="005C2C2C" w:rsidRDefault="00872BB6">
          <w:pPr>
            <w:rPr>
              <w:rFonts w:cs="Open Sans"/>
            </w:rPr>
          </w:pPr>
          <w:r w:rsidRPr="005C2C2C">
            <w:rPr>
              <w:rFonts w:cs="Open Sans"/>
              <w:noProof/>
              <w:lang w:eastAsia="fr-FR"/>
            </w:rPr>
            <w:drawing>
              <wp:inline distT="0" distB="0" distL="0" distR="0" wp14:anchorId="708EF040" wp14:editId="36A3B9E4">
                <wp:extent cx="2173857" cy="983121"/>
                <wp:effectExtent l="0" t="0" r="0" b="762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UPSACLAY-2020-144.pn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2374" cy="991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CF582B" w14:textId="77777777" w:rsidR="00872BB6" w:rsidRPr="005C2C2C" w:rsidRDefault="00872BB6">
          <w:pPr>
            <w:rPr>
              <w:rFonts w:cs="Open Sans"/>
            </w:rPr>
          </w:pPr>
        </w:p>
        <w:tbl>
          <w:tblPr>
            <w:tblStyle w:val="Grilledutableau"/>
            <w:tblpPr w:leftFromText="141" w:rightFromText="141" w:vertAnchor="text" w:horzAnchor="margin" w:tblpXSpec="center" w:tblpY="8750"/>
            <w:tblOverlap w:val="never"/>
            <w:tblW w:w="10002" w:type="dxa"/>
            <w:tblLook w:val="04A0" w:firstRow="1" w:lastRow="0" w:firstColumn="1" w:lastColumn="0" w:noHBand="0" w:noVBand="1"/>
          </w:tblPr>
          <w:tblGrid>
            <w:gridCol w:w="3468"/>
            <w:gridCol w:w="3166"/>
            <w:gridCol w:w="3368"/>
          </w:tblGrid>
          <w:tr w:rsidR="00872BB6" w:rsidRPr="005C2C2C" w14:paraId="2666E3F7" w14:textId="77777777" w:rsidTr="00872BB6">
            <w:trPr>
              <w:trHeight w:val="534"/>
            </w:trPr>
            <w:tc>
              <w:tcPr>
                <w:tcW w:w="3468" w:type="dxa"/>
              </w:tcPr>
              <w:p w14:paraId="71761C32" w14:textId="77777777" w:rsidR="00872BB6" w:rsidRPr="005C2C2C" w:rsidRDefault="00872BB6" w:rsidP="00872BB6">
                <w:pPr>
                  <w:spacing w:after="160" w:line="259" w:lineRule="auto"/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>Nom du document</w:t>
                </w:r>
              </w:p>
            </w:tc>
            <w:tc>
              <w:tcPr>
                <w:tcW w:w="6534" w:type="dxa"/>
                <w:gridSpan w:val="2"/>
              </w:tcPr>
              <w:p w14:paraId="5B249B4E" w14:textId="780DFB6D" w:rsidR="00872BB6" w:rsidRPr="005C2C2C" w:rsidRDefault="006A42B2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 xml:space="preserve">Éléments du </w:t>
                </w:r>
                <w:proofErr w:type="spellStart"/>
                <w:r w:rsidRPr="005C2C2C">
                  <w:rPr>
                    <w:rFonts w:cs="Open Sans"/>
                  </w:rPr>
                  <w:t>template</w:t>
                </w:r>
                <w:proofErr w:type="spellEnd"/>
                <w:r w:rsidRPr="005C2C2C">
                  <w:rPr>
                    <w:rFonts w:cs="Open Sans"/>
                  </w:rPr>
                  <w:t xml:space="preserve"> HTML sur eCampus</w:t>
                </w:r>
              </w:p>
            </w:tc>
          </w:tr>
          <w:tr w:rsidR="00872BB6" w:rsidRPr="005C2C2C" w14:paraId="66DEBEAD" w14:textId="77777777" w:rsidTr="00872BB6">
            <w:trPr>
              <w:trHeight w:val="307"/>
            </w:trPr>
            <w:tc>
              <w:tcPr>
                <w:tcW w:w="3468" w:type="dxa"/>
              </w:tcPr>
              <w:p w14:paraId="54445265" w14:textId="633E0AE2" w:rsidR="00872BB6" w:rsidRPr="005C2C2C" w:rsidRDefault="00872BB6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>Auteur</w:t>
                </w:r>
                <w:r w:rsidR="00BC77F0" w:rsidRPr="005C2C2C">
                  <w:rPr>
                    <w:rFonts w:cs="Open Sans"/>
                  </w:rPr>
                  <w:t>s</w:t>
                </w:r>
              </w:p>
            </w:tc>
            <w:tc>
              <w:tcPr>
                <w:tcW w:w="6534" w:type="dxa"/>
                <w:gridSpan w:val="2"/>
              </w:tcPr>
              <w:p w14:paraId="5C19DA76" w14:textId="46CF6360" w:rsidR="00872BB6" w:rsidRPr="005C2C2C" w:rsidRDefault="00BC77F0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 xml:space="preserve">Nisrine </w:t>
                </w:r>
                <w:proofErr w:type="spellStart"/>
                <w:r w:rsidRPr="005C2C2C">
                  <w:rPr>
                    <w:rFonts w:cs="Open Sans"/>
                  </w:rPr>
                  <w:t>Chdak</w:t>
                </w:r>
                <w:proofErr w:type="spellEnd"/>
                <w:r w:rsidRPr="005C2C2C">
                  <w:rPr>
                    <w:rFonts w:cs="Open Sans"/>
                  </w:rPr>
                  <w:t xml:space="preserve">, </w:t>
                </w:r>
                <w:r w:rsidR="00777166" w:rsidRPr="005C2C2C">
                  <w:rPr>
                    <w:rFonts w:cs="Open Sans"/>
                  </w:rPr>
                  <w:t>Samuel Jamet</w:t>
                </w:r>
              </w:p>
            </w:tc>
          </w:tr>
          <w:tr w:rsidR="00872BB6" w:rsidRPr="005C2C2C" w14:paraId="41B62606" w14:textId="77777777" w:rsidTr="00872BB6">
            <w:trPr>
              <w:trHeight w:val="324"/>
            </w:trPr>
            <w:tc>
              <w:tcPr>
                <w:tcW w:w="3468" w:type="dxa"/>
              </w:tcPr>
              <w:p w14:paraId="0A45DC93" w14:textId="77777777" w:rsidR="00872BB6" w:rsidRPr="005C2C2C" w:rsidRDefault="00872BB6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>Version et date</w:t>
                </w:r>
              </w:p>
            </w:tc>
            <w:tc>
              <w:tcPr>
                <w:tcW w:w="3166" w:type="dxa"/>
              </w:tcPr>
              <w:p w14:paraId="352BB231" w14:textId="7B849204" w:rsidR="00872BB6" w:rsidRPr="005C2C2C" w:rsidRDefault="006A42B2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>16</w:t>
                </w:r>
                <w:r w:rsidR="00777166" w:rsidRPr="005C2C2C">
                  <w:rPr>
                    <w:rFonts w:cs="Open Sans"/>
                  </w:rPr>
                  <w:t>/1</w:t>
                </w:r>
                <w:r w:rsidRPr="005C2C2C">
                  <w:rPr>
                    <w:rFonts w:cs="Open Sans"/>
                  </w:rPr>
                  <w:t>2</w:t>
                </w:r>
                <w:r w:rsidR="00777166" w:rsidRPr="005C2C2C">
                  <w:rPr>
                    <w:rFonts w:cs="Open Sans"/>
                  </w:rPr>
                  <w:t>/2025</w:t>
                </w:r>
              </w:p>
            </w:tc>
            <w:tc>
              <w:tcPr>
                <w:tcW w:w="3368" w:type="dxa"/>
              </w:tcPr>
              <w:p w14:paraId="685FE3E1" w14:textId="532CE408" w:rsidR="00872BB6" w:rsidRPr="005C2C2C" w:rsidRDefault="00872BB6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 xml:space="preserve">Version en cours : </w:t>
                </w:r>
                <w:r w:rsidR="006A42B2" w:rsidRPr="005C2C2C">
                  <w:rPr>
                    <w:rFonts w:cs="Open Sans"/>
                  </w:rPr>
                  <w:t>2</w:t>
                </w:r>
              </w:p>
            </w:tc>
          </w:tr>
          <w:tr w:rsidR="00872BB6" w:rsidRPr="005C2C2C" w14:paraId="6792262D" w14:textId="77777777" w:rsidTr="00872BB6">
            <w:trPr>
              <w:trHeight w:val="307"/>
            </w:trPr>
            <w:tc>
              <w:tcPr>
                <w:tcW w:w="3468" w:type="dxa"/>
              </w:tcPr>
              <w:p w14:paraId="03DD949E" w14:textId="77777777" w:rsidR="00872BB6" w:rsidRPr="005C2C2C" w:rsidRDefault="00872BB6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>Date première version</w:t>
                </w:r>
              </w:p>
            </w:tc>
            <w:tc>
              <w:tcPr>
                <w:tcW w:w="6534" w:type="dxa"/>
                <w:gridSpan w:val="2"/>
              </w:tcPr>
              <w:p w14:paraId="669B1C1B" w14:textId="4D62606E" w:rsidR="00872BB6" w:rsidRPr="005C2C2C" w:rsidRDefault="006A42B2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>11</w:t>
                </w:r>
                <w:r w:rsidR="00777166" w:rsidRPr="005C2C2C">
                  <w:rPr>
                    <w:rFonts w:cs="Open Sans"/>
                  </w:rPr>
                  <w:t>/1</w:t>
                </w:r>
                <w:r w:rsidRPr="005C2C2C">
                  <w:rPr>
                    <w:rFonts w:cs="Open Sans"/>
                  </w:rPr>
                  <w:t>2</w:t>
                </w:r>
                <w:r w:rsidR="00777166" w:rsidRPr="005C2C2C">
                  <w:rPr>
                    <w:rFonts w:cs="Open Sans"/>
                  </w:rPr>
                  <w:t>/2025</w:t>
                </w:r>
              </w:p>
            </w:tc>
          </w:tr>
          <w:tr w:rsidR="00872BB6" w:rsidRPr="005C2C2C" w14:paraId="2397E446" w14:textId="77777777" w:rsidTr="00872BB6">
            <w:trPr>
              <w:trHeight w:val="647"/>
            </w:trPr>
            <w:tc>
              <w:tcPr>
                <w:tcW w:w="3468" w:type="dxa"/>
              </w:tcPr>
              <w:p w14:paraId="6CCF7B8A" w14:textId="77777777" w:rsidR="00872BB6" w:rsidRPr="005C2C2C" w:rsidRDefault="00872BB6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>Informations de mise à jour</w:t>
                </w:r>
              </w:p>
            </w:tc>
            <w:tc>
              <w:tcPr>
                <w:tcW w:w="3166" w:type="dxa"/>
              </w:tcPr>
              <w:p w14:paraId="6EC34C40" w14:textId="08BC0B44" w:rsidR="00872BB6" w:rsidRPr="005C2C2C" w:rsidRDefault="000412AA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>16/12/2025</w:t>
                </w:r>
              </w:p>
            </w:tc>
            <w:tc>
              <w:tcPr>
                <w:tcW w:w="3368" w:type="dxa"/>
              </w:tcPr>
              <w:p w14:paraId="55511B79" w14:textId="77777777" w:rsidR="00872BB6" w:rsidRPr="005C2C2C" w:rsidRDefault="00872BB6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 xml:space="preserve">Objet : </w:t>
                </w:r>
              </w:p>
            </w:tc>
          </w:tr>
          <w:tr w:rsidR="00872BB6" w:rsidRPr="005C2C2C" w14:paraId="6EF6FCB3" w14:textId="77777777" w:rsidTr="00872BB6">
            <w:trPr>
              <w:trHeight w:val="307"/>
            </w:trPr>
            <w:tc>
              <w:tcPr>
                <w:tcW w:w="3468" w:type="dxa"/>
              </w:tcPr>
              <w:p w14:paraId="151D19D0" w14:textId="77777777" w:rsidR="00872BB6" w:rsidRPr="005C2C2C" w:rsidRDefault="00872BB6" w:rsidP="00872BB6">
                <w:pPr>
                  <w:rPr>
                    <w:rFonts w:cs="Open Sans"/>
                  </w:rPr>
                </w:pPr>
              </w:p>
            </w:tc>
            <w:tc>
              <w:tcPr>
                <w:tcW w:w="3166" w:type="dxa"/>
              </w:tcPr>
              <w:p w14:paraId="187405E0" w14:textId="77777777" w:rsidR="00872BB6" w:rsidRPr="005C2C2C" w:rsidRDefault="00872BB6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>[Date]</w:t>
                </w:r>
              </w:p>
            </w:tc>
            <w:tc>
              <w:tcPr>
                <w:tcW w:w="3368" w:type="dxa"/>
              </w:tcPr>
              <w:p w14:paraId="36121687" w14:textId="77777777" w:rsidR="00872BB6" w:rsidRPr="005C2C2C" w:rsidRDefault="00872BB6" w:rsidP="00872BB6">
                <w:pPr>
                  <w:rPr>
                    <w:rFonts w:cs="Open Sans"/>
                  </w:rPr>
                </w:pPr>
                <w:r w:rsidRPr="005C2C2C">
                  <w:rPr>
                    <w:rFonts w:cs="Open Sans"/>
                  </w:rPr>
                  <w:t xml:space="preserve">Objet : </w:t>
                </w:r>
              </w:p>
            </w:tc>
          </w:tr>
        </w:tbl>
        <w:p w14:paraId="1449600F" w14:textId="77777777" w:rsidR="00872BB6" w:rsidRPr="005C2C2C" w:rsidRDefault="00872BB6">
          <w:pPr>
            <w:rPr>
              <w:rFonts w:cs="Open Sans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66"/>
          </w:tblGrid>
          <w:tr w:rsidR="00872BB6" w:rsidRPr="005C2C2C" w14:paraId="5FD02DBC" w14:textId="77777777" w:rsidTr="00872BB6">
            <w:sdt>
              <w:sdtPr>
                <w:rPr>
                  <w:rFonts w:cs="Open Sans"/>
                  <w:color w:val="63003C"/>
                  <w:sz w:val="28"/>
                  <w:szCs w:val="28"/>
                </w:rPr>
                <w:alias w:val="Société"/>
                <w:id w:val="13406915"/>
                <w:placeholder>
                  <w:docPart w:val="1604B3575E3643DB9970CBF151F0A0A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DF6CAD5" w14:textId="77777777" w:rsidR="00872BB6" w:rsidRPr="005C2C2C" w:rsidRDefault="00872BB6" w:rsidP="00872BB6">
                    <w:pPr>
                      <w:rPr>
                        <w:rFonts w:cs="Open Sans"/>
                      </w:rPr>
                    </w:pPr>
                    <w:r w:rsidRPr="005C2C2C">
                      <w:rPr>
                        <w:rFonts w:cs="Open Sans"/>
                        <w:color w:val="63003C"/>
                        <w:sz w:val="28"/>
                        <w:szCs w:val="28"/>
                      </w:rPr>
                      <w:t>Université Paris-Saclay</w:t>
                    </w:r>
                  </w:p>
                </w:tc>
              </w:sdtContent>
            </w:sdt>
          </w:tr>
          <w:tr w:rsidR="00872BB6" w:rsidRPr="005C2C2C" w14:paraId="11EDAC55" w14:textId="77777777" w:rsidTr="00872BB6">
            <w:tc>
              <w:tcPr>
                <w:tcW w:w="7672" w:type="dxa"/>
                <w:tcBorders>
                  <w:left w:val="single" w:sz="18" w:space="0" w:color="63003C"/>
                </w:tcBorders>
              </w:tcPr>
              <w:sdt>
                <w:sdtPr>
                  <w:rPr>
                    <w:rFonts w:cs="Open Sans"/>
                    <w:color w:val="63003C"/>
                    <w:sz w:val="72"/>
                    <w:szCs w:val="72"/>
                  </w:rPr>
                  <w:alias w:val="Titre"/>
                  <w:id w:val="13406919"/>
                  <w:placeholder>
                    <w:docPart w:val="1FB0C3864B6745428FA15624475EA2C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07775C3" w14:textId="1B92BD54" w:rsidR="00872BB6" w:rsidRPr="005C2C2C" w:rsidRDefault="006A42B2" w:rsidP="006A42B2">
                    <w:pPr>
                      <w:jc w:val="left"/>
                      <w:rPr>
                        <w:rFonts w:cs="Open Sans"/>
                        <w:color w:val="63003C"/>
                        <w:sz w:val="72"/>
                        <w:szCs w:val="72"/>
                      </w:rPr>
                    </w:pPr>
                    <w:r w:rsidRPr="005C2C2C">
                      <w:rPr>
                        <w:rFonts w:cs="Open Sans"/>
                        <w:color w:val="63003C"/>
                        <w:sz w:val="72"/>
                        <w:szCs w:val="72"/>
                      </w:rPr>
                      <w:t>Éléments</w:t>
                    </w:r>
                    <w:r w:rsidR="0088393A" w:rsidRPr="005C2C2C">
                      <w:rPr>
                        <w:rFonts w:cs="Open Sans"/>
                        <w:color w:val="63003C"/>
                        <w:sz w:val="72"/>
                        <w:szCs w:val="72"/>
                      </w:rPr>
                      <w:t xml:space="preserve"> du </w:t>
                    </w:r>
                    <w:proofErr w:type="spellStart"/>
                    <w:r w:rsidR="0088393A" w:rsidRPr="005C2C2C">
                      <w:rPr>
                        <w:rFonts w:cs="Open Sans"/>
                        <w:color w:val="63003C"/>
                        <w:sz w:val="72"/>
                        <w:szCs w:val="72"/>
                      </w:rPr>
                      <w:t>template</w:t>
                    </w:r>
                    <w:proofErr w:type="spellEnd"/>
                    <w:r w:rsidR="0088393A" w:rsidRPr="005C2C2C">
                      <w:rPr>
                        <w:rFonts w:cs="Open Sans"/>
                        <w:color w:val="63003C"/>
                        <w:sz w:val="72"/>
                        <w:szCs w:val="72"/>
                      </w:rPr>
                      <w:t xml:space="preserve"> HTML sur eCampus</w:t>
                    </w:r>
                  </w:p>
                </w:sdtContent>
              </w:sdt>
            </w:tc>
          </w:tr>
          <w:tr w:rsidR="00872BB6" w:rsidRPr="005C2C2C" w14:paraId="1CB50C86" w14:textId="77777777" w:rsidTr="00872BB6">
            <w:sdt>
              <w:sdtPr>
                <w:rPr>
                  <w:rFonts w:cs="Open Sans"/>
                  <w:color w:val="63003C"/>
                  <w:sz w:val="28"/>
                  <w:szCs w:val="28"/>
                </w:rPr>
                <w:alias w:val="Sous-titre"/>
                <w:id w:val="13406923"/>
                <w:placeholder>
                  <w:docPart w:val="60AFE0026C4D4E6F81E1B4D98106919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5F90155" w14:textId="77777777" w:rsidR="00872BB6" w:rsidRPr="005C2C2C" w:rsidRDefault="00EB26AC" w:rsidP="00872BB6">
                    <w:pPr>
                      <w:rPr>
                        <w:rFonts w:cs="Open Sans"/>
                        <w:color w:val="63003C"/>
                        <w:sz w:val="28"/>
                        <w:szCs w:val="28"/>
                      </w:rPr>
                    </w:pPr>
                    <w:r w:rsidRPr="005C2C2C">
                      <w:rPr>
                        <w:rFonts w:cs="Open Sans"/>
                        <w:color w:val="63003C"/>
                        <w:sz w:val="28"/>
                        <w:szCs w:val="28"/>
                      </w:rPr>
                      <w:t>Direction en charge des bibliothèques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872BB6" w:rsidRPr="005C2C2C" w14:paraId="7B29AA26" w14:textId="77777777" w:rsidTr="00872BB6">
            <w:tc>
              <w:tcPr>
                <w:tcW w:w="721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8AE20B5" w14:textId="77777777" w:rsidR="00872BB6" w:rsidRPr="005C2C2C" w:rsidRDefault="00872BB6">
                <w:pPr>
                  <w:pStyle w:val="Sansinterligne"/>
                  <w:rPr>
                    <w:rFonts w:cs="Open Sans"/>
                    <w:color w:val="5B9BD5" w:themeColor="accent1"/>
                  </w:rPr>
                </w:pPr>
              </w:p>
            </w:tc>
          </w:tr>
        </w:tbl>
        <w:p w14:paraId="08717150" w14:textId="77777777" w:rsidR="00872BB6" w:rsidRPr="005C2C2C" w:rsidRDefault="00872BB6">
          <w:pPr>
            <w:jc w:val="left"/>
            <w:rPr>
              <w:rFonts w:cs="Open Sans"/>
            </w:rPr>
          </w:pPr>
          <w:r w:rsidRPr="005C2C2C">
            <w:rPr>
              <w:rFonts w:cs="Open Sans"/>
            </w:rPr>
            <w:br w:type="page"/>
          </w:r>
        </w:p>
      </w:sdtContent>
    </w:sdt>
    <w:p w14:paraId="0314C722" w14:textId="77777777" w:rsidR="00F67193" w:rsidRPr="005C2C2C" w:rsidRDefault="00F67193" w:rsidP="00864D01">
      <w:pPr>
        <w:jc w:val="left"/>
        <w:rPr>
          <w:rFonts w:cs="Open Sans"/>
          <w:sz w:val="20"/>
          <w:szCs w:val="20"/>
        </w:rPr>
        <w:sectPr w:rsidR="00F67193" w:rsidRPr="005C2C2C" w:rsidSect="00872BB6">
          <w:headerReference w:type="default" r:id="rId12"/>
          <w:footerReference w:type="default" r:id="rId13"/>
          <w:type w:val="continuous"/>
          <w:pgSz w:w="11906" w:h="16838" w:code="9"/>
          <w:pgMar w:top="1264" w:right="1133" w:bottom="993" w:left="1418" w:header="709" w:footer="437" w:gutter="0"/>
          <w:pgNumType w:start="0"/>
          <w:cols w:space="708"/>
          <w:titlePg/>
          <w:docGrid w:linePitch="360"/>
        </w:sectPr>
      </w:pPr>
    </w:p>
    <w:sdt>
      <w:sdtPr>
        <w:rPr>
          <w:rFonts w:ascii="Open Sans" w:eastAsiaTheme="minorHAnsi" w:hAnsi="Open Sans" w:cstheme="minorBidi"/>
          <w:color w:val="auto"/>
          <w:sz w:val="22"/>
          <w:szCs w:val="22"/>
          <w:lang w:eastAsia="en-US"/>
        </w:rPr>
        <w:id w:val="1961606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A64064" w14:textId="62C7FFAD" w:rsidR="00DA070F" w:rsidRPr="005C2C2C" w:rsidRDefault="00DA070F">
          <w:pPr>
            <w:pStyle w:val="En-ttedetabledesmatires"/>
          </w:pPr>
          <w:r w:rsidRPr="005C2C2C">
            <w:t>Table des matières</w:t>
          </w:r>
        </w:p>
        <w:p w14:paraId="722A60DB" w14:textId="770FD6C0" w:rsidR="00E130D1" w:rsidRDefault="003E3C7C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r w:rsidRPr="005C2C2C">
            <w:fldChar w:fldCharType="begin"/>
          </w:r>
          <w:r w:rsidRPr="005C2C2C">
            <w:instrText xml:space="preserve"> TOC \o "1-3" \h \z \u </w:instrText>
          </w:r>
          <w:r w:rsidRPr="005C2C2C">
            <w:fldChar w:fldCharType="separate"/>
          </w:r>
          <w:hyperlink w:anchor="_Toc216794529" w:history="1">
            <w:r w:rsidR="00E130D1" w:rsidRPr="00CA43DC">
              <w:rPr>
                <w:rStyle w:val="Lienhypertexte"/>
                <w:noProof/>
              </w:rPr>
              <w:t>1.</w:t>
            </w:r>
            <w:r w:rsidR="00E130D1"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="00E130D1" w:rsidRPr="00CA43DC">
              <w:rPr>
                <w:rStyle w:val="Lienhypertexte"/>
                <w:noProof/>
              </w:rPr>
              <w:t>Les niveaux de titre :</w:t>
            </w:r>
            <w:r w:rsidR="00E130D1">
              <w:rPr>
                <w:noProof/>
                <w:webHidden/>
              </w:rPr>
              <w:tab/>
            </w:r>
            <w:r w:rsidR="00E130D1">
              <w:rPr>
                <w:noProof/>
                <w:webHidden/>
              </w:rPr>
              <w:fldChar w:fldCharType="begin"/>
            </w:r>
            <w:r w:rsidR="00E130D1">
              <w:rPr>
                <w:noProof/>
                <w:webHidden/>
              </w:rPr>
              <w:instrText xml:space="preserve"> PAGEREF _Toc216794529 \h </w:instrText>
            </w:r>
            <w:r w:rsidR="00E130D1">
              <w:rPr>
                <w:noProof/>
                <w:webHidden/>
              </w:rPr>
            </w:r>
            <w:r w:rsidR="00E130D1"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2</w:t>
            </w:r>
            <w:r w:rsidR="00E130D1">
              <w:rPr>
                <w:noProof/>
                <w:webHidden/>
              </w:rPr>
              <w:fldChar w:fldCharType="end"/>
            </w:r>
          </w:hyperlink>
        </w:p>
        <w:p w14:paraId="5ED2A911" w14:textId="1500ED94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0" w:history="1">
            <w:r w:rsidRPr="00CA43DC">
              <w:rPr>
                <w:rStyle w:val="Lienhypertexte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Niveau H2 (titre principal)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CE696" w14:textId="2462081E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1" w:history="1">
            <w:r w:rsidRPr="00CA43DC">
              <w:rPr>
                <w:rStyle w:val="Lienhypertexte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Niveau H3 (titre intermédiaire)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6FA88" w14:textId="6C0D4857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2" w:history="1">
            <w:r w:rsidRPr="00CA43DC">
              <w:rPr>
                <w:rStyle w:val="Lienhypertexte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Niveau H4 (titre mineur)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61EC7" w14:textId="29A17128" w:rsidR="00E130D1" w:rsidRDefault="00E130D1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3" w:history="1">
            <w:r w:rsidRPr="00CA43DC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Introduction de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9D4C" w14:textId="6B4969A8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4" w:history="1">
            <w:r w:rsidRPr="00CA43DC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Titre de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40C0" w14:textId="67018E08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5" w:history="1">
            <w:r w:rsidRPr="00CA43DC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Bloc objectif(s)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30547" w14:textId="7D81C666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6" w:history="1">
            <w:r w:rsidRPr="00CA43DC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Bloc contenus abordés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54A0" w14:textId="3BF7E8B5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7" w:history="1">
            <w:r w:rsidRPr="00CA43DC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Bloc résumé de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1642E" w14:textId="18BD963A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8" w:history="1">
            <w:r w:rsidRPr="00CA43DC">
              <w:rPr>
                <w:rStyle w:val="Lienhypertexte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Bloc téléchargement(s)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CFB53" w14:textId="6C71F0E0" w:rsidR="00E130D1" w:rsidRDefault="00E130D1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39" w:history="1">
            <w:r w:rsidRPr="00CA43DC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Éléments divers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264FD" w14:textId="35D1F830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40" w:history="1">
            <w:r w:rsidRPr="00CA43DC">
              <w:rPr>
                <w:rStyle w:val="Lienhypertexte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07FB" w14:textId="39DE01FD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41" w:history="1">
            <w:r w:rsidRPr="00CA43DC">
              <w:rPr>
                <w:rStyle w:val="Lienhypertexte"/>
                <w:noProof/>
                <w:lang w:val="en-US"/>
              </w:rPr>
              <w:t>3.2.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  <w:lang w:val="en-US"/>
              </w:rPr>
              <w:t>Box imbriquées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DDA5" w14:textId="1C3EC46A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42" w:history="1">
            <w:r w:rsidRPr="00CA43DC">
              <w:rPr>
                <w:rStyle w:val="Lienhypertexte"/>
                <w:noProof/>
                <w:lang w:val="en-US"/>
              </w:rPr>
              <w:t>3.3.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  <w:lang w:val="en-US"/>
              </w:rPr>
              <w:t>Callouts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E0A5" w14:textId="73D0ED27" w:rsidR="00E130D1" w:rsidRDefault="00E130D1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794543" w:history="1">
            <w:r w:rsidRPr="00CA43DC">
              <w:rPr>
                <w:rStyle w:val="Lienhypertexte"/>
                <w:noProof/>
                <w:lang w:val="en-US"/>
              </w:rPr>
              <w:t>3.4.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CA43DC">
              <w:rPr>
                <w:rStyle w:val="Lienhypertexte"/>
                <w:noProof/>
                <w:lang w:val="en-US"/>
              </w:rPr>
              <w:t>Tableau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EE87" w14:textId="0408BFB6" w:rsidR="00DA070F" w:rsidRPr="005C2C2C" w:rsidRDefault="003E3C7C">
          <w:r w:rsidRPr="005C2C2C">
            <w:rPr>
              <w:b/>
              <w:bCs/>
              <w:noProof/>
            </w:rPr>
            <w:fldChar w:fldCharType="end"/>
          </w:r>
        </w:p>
      </w:sdtContent>
    </w:sdt>
    <w:p w14:paraId="3333ABDE" w14:textId="77777777" w:rsidR="00DA070F" w:rsidRPr="005C2C2C" w:rsidRDefault="00DA070F">
      <w:pPr>
        <w:jc w:val="left"/>
        <w:rPr>
          <w:rFonts w:eastAsiaTheme="majorEastAsia" w:cs="Open Sans"/>
          <w:color w:val="660033"/>
          <w:sz w:val="48"/>
          <w:szCs w:val="32"/>
        </w:rPr>
      </w:pPr>
      <w:r w:rsidRPr="005C2C2C">
        <w:rPr>
          <w:rFonts w:cs="Open Sans"/>
        </w:rPr>
        <w:br w:type="page"/>
      </w:r>
    </w:p>
    <w:p w14:paraId="20C46D6A" w14:textId="23A2D863" w:rsidR="00730E8D" w:rsidRPr="005C2C2C" w:rsidRDefault="0088393A" w:rsidP="00730E8D">
      <w:pPr>
        <w:pStyle w:val="Titre1"/>
        <w:numPr>
          <w:ilvl w:val="0"/>
          <w:numId w:val="37"/>
        </w:numPr>
      </w:pPr>
      <w:bookmarkStart w:id="0" w:name="_Toc216794529"/>
      <w:r w:rsidRPr="005C2C2C">
        <w:lastRenderedPageBreak/>
        <w:t>Les niveaux de titre :</w:t>
      </w:r>
      <w:bookmarkEnd w:id="0"/>
    </w:p>
    <w:p w14:paraId="1A0CE9DF" w14:textId="2C85D1CA" w:rsidR="0088393A" w:rsidRPr="005C2C2C" w:rsidRDefault="00730E8D" w:rsidP="0088393A">
      <w:pPr>
        <w:pStyle w:val="Titre2"/>
        <w:numPr>
          <w:ilvl w:val="1"/>
          <w:numId w:val="37"/>
        </w:numPr>
      </w:pPr>
      <w:bookmarkStart w:id="1" w:name="_Toc216794530"/>
      <w:r w:rsidRPr="005C2C2C">
        <w:t>Niveau H2 (titre principal)</w:t>
      </w:r>
      <w:bookmarkEnd w:id="1"/>
    </w:p>
    <w:p w14:paraId="5090F086" w14:textId="3E4156FE" w:rsidR="00730E8D" w:rsidRDefault="00730E8D" w:rsidP="0088393A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C568A" w14:paraId="55CE3DFD" w14:textId="77777777" w:rsidTr="003C568A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66EBE9F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&lt;h2 style="</w:t>
            </w:r>
          </w:p>
          <w:p w14:paraId="0193A392" w14:textId="2ECFC528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background-color: #f7f3f5;</w:t>
            </w:r>
          </w:p>
          <w:p w14:paraId="17F6C84C" w14:textId="37527B80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3C568A">
              <w:rPr>
                <w:rFonts w:ascii="Cascadia Code" w:hAnsi="Cascadia Code" w:cs="Cascadia Code"/>
                <w:sz w:val="18"/>
                <w:szCs w:val="18"/>
              </w:rPr>
              <w:t>color</w:t>
            </w:r>
            <w:proofErr w:type="spellEnd"/>
            <w:r w:rsidRPr="003C568A">
              <w:rPr>
                <w:rFonts w:ascii="Cascadia Code" w:hAnsi="Cascadia Code" w:cs="Cascadia Code"/>
                <w:sz w:val="18"/>
                <w:szCs w:val="18"/>
              </w:rPr>
              <w:t>:</w:t>
            </w:r>
            <w:proofErr w:type="gramEnd"/>
            <w:r w:rsidRPr="003C568A">
              <w:rPr>
                <w:rFonts w:ascii="Cascadia Code" w:hAnsi="Cascadia Code" w:cs="Cascadia Code"/>
                <w:sz w:val="18"/>
                <w:szCs w:val="18"/>
              </w:rPr>
              <w:t xml:space="preserve"> #63003C;</w:t>
            </w:r>
          </w:p>
          <w:p w14:paraId="716EBE2F" w14:textId="57983A04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</w:rPr>
              <w:t xml:space="preserve">    </w:t>
            </w:r>
            <w:proofErr w:type="gramStart"/>
            <w:r w:rsidRPr="003C568A">
              <w:rPr>
                <w:rFonts w:ascii="Cascadia Code" w:hAnsi="Cascadia Code" w:cs="Cascadia Code"/>
                <w:sz w:val="18"/>
                <w:szCs w:val="18"/>
              </w:rPr>
              <w:t>border</w:t>
            </w:r>
            <w:proofErr w:type="gramEnd"/>
            <w:r w:rsidRPr="003C568A">
              <w:rPr>
                <w:rFonts w:ascii="Cascadia Code" w:hAnsi="Cascadia Code" w:cs="Cascadia Code"/>
                <w:sz w:val="18"/>
                <w:szCs w:val="18"/>
              </w:rPr>
              <w:t xml:space="preserve">-top: 6px </w:t>
            </w:r>
            <w:proofErr w:type="spellStart"/>
            <w:r w:rsidRPr="003C568A">
              <w:rPr>
                <w:rFonts w:ascii="Cascadia Code" w:hAnsi="Cascadia Code" w:cs="Cascadia Code"/>
                <w:sz w:val="18"/>
                <w:szCs w:val="18"/>
              </w:rPr>
              <w:t>solid</w:t>
            </w:r>
            <w:proofErr w:type="spellEnd"/>
            <w:r w:rsidRPr="003C568A">
              <w:rPr>
                <w:rFonts w:ascii="Cascadia Code" w:hAnsi="Cascadia Code" w:cs="Cascadia Code"/>
                <w:sz w:val="18"/>
                <w:szCs w:val="18"/>
              </w:rPr>
              <w:t xml:space="preserve"> #63003C;</w:t>
            </w:r>
          </w:p>
          <w:p w14:paraId="40830DB8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</w:rPr>
              <w:t xml:space="preserve">    </w:t>
            </w: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>padding: 12px 15px;</w:t>
            </w:r>
          </w:p>
          <w:p w14:paraId="7EB218A4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margin-top: 30px;</w:t>
            </w:r>
          </w:p>
          <w:p w14:paraId="116852C0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margin-bottom: 20px;</w:t>
            </w:r>
          </w:p>
          <w:p w14:paraId="6A3B5D4C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font-size: 1.6rem;</w:t>
            </w:r>
          </w:p>
          <w:p w14:paraId="02772CBE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font-weight: 700;</w:t>
            </w:r>
          </w:p>
          <w:p w14:paraId="30FC195D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border-radius: 4px </w:t>
            </w:r>
            <w:proofErr w:type="spellStart"/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>4px</w:t>
            </w:r>
            <w:proofErr w:type="spellEnd"/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0 0; </w:t>
            </w:r>
          </w:p>
          <w:p w14:paraId="5265E24C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</w:rPr>
              <w:t>"&gt;</w:t>
            </w:r>
          </w:p>
          <w:p w14:paraId="29A76277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</w:rPr>
              <w:t xml:space="preserve">    1. TITRE H2 - Niveau de Section Majeure</w:t>
            </w:r>
          </w:p>
          <w:p w14:paraId="220C881B" w14:textId="345DA3D4" w:rsidR="003C568A" w:rsidRPr="003C568A" w:rsidRDefault="003C568A" w:rsidP="0088393A">
            <w:pPr>
              <w:rPr>
                <w:rFonts w:ascii="Consolas" w:hAnsi="Consolas"/>
                <w:sz w:val="18"/>
                <w:szCs w:val="18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</w:rPr>
              <w:t>&lt;/h2&gt;</w:t>
            </w:r>
          </w:p>
        </w:tc>
      </w:tr>
    </w:tbl>
    <w:p w14:paraId="1D780B2F" w14:textId="77777777" w:rsidR="003C568A" w:rsidRDefault="003C568A" w:rsidP="00730E8D"/>
    <w:p w14:paraId="1EDD58A6" w14:textId="329BC8ED" w:rsidR="00730E8D" w:rsidRPr="005C2C2C" w:rsidRDefault="00730E8D" w:rsidP="00730E8D">
      <w:r w:rsidRPr="005C2C2C">
        <w:t xml:space="preserve">Pour obtenir ce titre : </w:t>
      </w:r>
    </w:p>
    <w:p w14:paraId="3819BAB8" w14:textId="08701F00" w:rsidR="00730E8D" w:rsidRPr="005C2C2C" w:rsidRDefault="00730E8D" w:rsidP="003E3680">
      <w:pPr>
        <w:rPr>
          <w:rFonts w:ascii="Consolas" w:hAnsi="Consolas"/>
          <w:sz w:val="24"/>
          <w:szCs w:val="24"/>
        </w:rPr>
      </w:pPr>
      <w:r w:rsidRPr="005C2C2C">
        <w:rPr>
          <w:rFonts w:ascii="Consolas" w:hAnsi="Consolas"/>
          <w:noProof/>
          <w:sz w:val="24"/>
          <w:szCs w:val="24"/>
        </w:rPr>
        <w:drawing>
          <wp:inline distT="0" distB="0" distL="0" distR="0" wp14:anchorId="3D7D1FC9" wp14:editId="26F325A0">
            <wp:extent cx="5760720" cy="372745"/>
            <wp:effectExtent l="0" t="0" r="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EC36" w14:textId="57AFA9B5" w:rsidR="00863C99" w:rsidRPr="005C2C2C" w:rsidRDefault="00863C99">
      <w:pPr>
        <w:jc w:val="left"/>
        <w:rPr>
          <w:rFonts w:ascii="Consolas" w:hAnsi="Consolas"/>
          <w:sz w:val="24"/>
          <w:szCs w:val="24"/>
        </w:rPr>
      </w:pPr>
      <w:r w:rsidRPr="005C2C2C">
        <w:rPr>
          <w:rFonts w:ascii="Consolas" w:hAnsi="Consolas"/>
          <w:sz w:val="24"/>
          <w:szCs w:val="24"/>
        </w:rPr>
        <w:br w:type="page"/>
      </w:r>
    </w:p>
    <w:p w14:paraId="3D2E891D" w14:textId="32F6C7F9" w:rsidR="00730E8D" w:rsidRPr="005C2C2C" w:rsidRDefault="00730E8D" w:rsidP="00730E8D">
      <w:pPr>
        <w:pStyle w:val="Titre2"/>
        <w:numPr>
          <w:ilvl w:val="1"/>
          <w:numId w:val="37"/>
        </w:numPr>
      </w:pPr>
      <w:bookmarkStart w:id="2" w:name="_Toc216794531"/>
      <w:r w:rsidRPr="005C2C2C">
        <w:lastRenderedPageBreak/>
        <w:t>Niveau H3 (titre intermédiaire)</w:t>
      </w:r>
      <w:bookmarkEnd w:id="2"/>
    </w:p>
    <w:p w14:paraId="51EE4336" w14:textId="2151D0CF" w:rsidR="00730E8D" w:rsidRDefault="00730E8D" w:rsidP="00730E8D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C568A" w14:paraId="4F5B3B3F" w14:textId="77777777" w:rsidTr="003C568A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1D2D08B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&lt;h3 style="</w:t>
            </w:r>
          </w:p>
          <w:p w14:paraId="1F9751BE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background-color: #63003C; </w:t>
            </w:r>
          </w:p>
          <w:p w14:paraId="0B27B96C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color: #fff; </w:t>
            </w:r>
          </w:p>
          <w:p w14:paraId="0E011E15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padding: 8px 12px; </w:t>
            </w:r>
          </w:p>
          <w:p w14:paraId="5BEBC7CC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margin-top: 24px; </w:t>
            </w:r>
          </w:p>
          <w:p w14:paraId="7F5CB17A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margin-bottom: 16px; </w:t>
            </w:r>
          </w:p>
          <w:p w14:paraId="22118364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font-size: 1.2rem; </w:t>
            </w:r>
          </w:p>
          <w:p w14:paraId="14EA66BA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font-weight: 600; </w:t>
            </w:r>
          </w:p>
          <w:p w14:paraId="7F73A769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3C568A">
              <w:rPr>
                <w:rFonts w:ascii="Cascadia Code" w:hAnsi="Cascadia Code" w:cs="Cascadia Code"/>
                <w:sz w:val="18"/>
                <w:szCs w:val="18"/>
              </w:rPr>
              <w:t>border</w:t>
            </w:r>
            <w:proofErr w:type="gramEnd"/>
            <w:r w:rsidRPr="003C568A">
              <w:rPr>
                <w:rFonts w:ascii="Cascadia Code" w:hAnsi="Cascadia Code" w:cs="Cascadia Code"/>
                <w:sz w:val="18"/>
                <w:szCs w:val="18"/>
              </w:rPr>
              <w:t>-radius: 4px;</w:t>
            </w:r>
          </w:p>
          <w:p w14:paraId="12EA700B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</w:rPr>
              <w:t>"&gt;</w:t>
            </w:r>
          </w:p>
          <w:p w14:paraId="46D90414" w14:textId="77777777" w:rsidR="003C568A" w:rsidRPr="003C568A" w:rsidRDefault="003C568A" w:rsidP="003C568A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</w:rPr>
              <w:t xml:space="preserve">    1.1. Titre H3 - Sous-Section ou Bloc Thématique</w:t>
            </w:r>
          </w:p>
          <w:p w14:paraId="2F0AE0B5" w14:textId="1CB489C1" w:rsidR="003C568A" w:rsidRPr="003C568A" w:rsidRDefault="003C568A" w:rsidP="00730E8D">
            <w:pPr>
              <w:rPr>
                <w:rFonts w:ascii="Consolas" w:hAnsi="Consolas"/>
                <w:sz w:val="18"/>
                <w:szCs w:val="18"/>
              </w:rPr>
            </w:pPr>
            <w:r w:rsidRPr="003C568A">
              <w:rPr>
                <w:rFonts w:ascii="Cascadia Code" w:hAnsi="Cascadia Code" w:cs="Cascadia Code"/>
                <w:sz w:val="18"/>
                <w:szCs w:val="18"/>
              </w:rPr>
              <w:t>&lt;/h3&gt;</w:t>
            </w:r>
          </w:p>
        </w:tc>
      </w:tr>
    </w:tbl>
    <w:p w14:paraId="14C5F8A2" w14:textId="77777777" w:rsidR="00730E8D" w:rsidRPr="005C2C2C" w:rsidRDefault="00730E8D" w:rsidP="003E3680">
      <w:pPr>
        <w:rPr>
          <w:rFonts w:ascii="Consolas" w:hAnsi="Consolas"/>
          <w:sz w:val="18"/>
          <w:szCs w:val="18"/>
        </w:rPr>
      </w:pPr>
    </w:p>
    <w:p w14:paraId="3E193BEE" w14:textId="77777777" w:rsidR="00730E8D" w:rsidRPr="005C2C2C" w:rsidRDefault="00730E8D" w:rsidP="00730E8D">
      <w:r w:rsidRPr="005C2C2C">
        <w:t xml:space="preserve">Pour obtenir ce titre : </w:t>
      </w:r>
    </w:p>
    <w:p w14:paraId="06A6CAD7" w14:textId="6E124C3B" w:rsidR="00730E8D" w:rsidRPr="005C2C2C" w:rsidRDefault="00730E8D" w:rsidP="003E3680">
      <w:pPr>
        <w:rPr>
          <w:rFonts w:ascii="Consolas" w:hAnsi="Consolas"/>
          <w:sz w:val="18"/>
          <w:szCs w:val="18"/>
        </w:rPr>
      </w:pPr>
      <w:r w:rsidRPr="005C2C2C">
        <w:rPr>
          <w:rFonts w:ascii="Consolas" w:hAnsi="Consolas"/>
          <w:noProof/>
          <w:sz w:val="18"/>
          <w:szCs w:val="18"/>
        </w:rPr>
        <w:drawing>
          <wp:inline distT="0" distB="0" distL="0" distR="0" wp14:anchorId="4F035F8E" wp14:editId="26772529">
            <wp:extent cx="5760720" cy="266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D6F0" w14:textId="09E01BEC" w:rsidR="00730E8D" w:rsidRPr="005C2C2C" w:rsidRDefault="00730E8D">
      <w:pPr>
        <w:jc w:val="left"/>
        <w:rPr>
          <w:rFonts w:ascii="Consolas" w:hAnsi="Consolas"/>
          <w:sz w:val="24"/>
          <w:szCs w:val="24"/>
        </w:rPr>
      </w:pPr>
      <w:r w:rsidRPr="005C2C2C">
        <w:rPr>
          <w:rFonts w:ascii="Consolas" w:hAnsi="Consolas"/>
          <w:sz w:val="24"/>
          <w:szCs w:val="24"/>
        </w:rPr>
        <w:br w:type="page"/>
      </w:r>
    </w:p>
    <w:p w14:paraId="785C859F" w14:textId="1F1E01D5" w:rsidR="00730E8D" w:rsidRPr="005C2C2C" w:rsidRDefault="00863C99" w:rsidP="00730E8D">
      <w:pPr>
        <w:pStyle w:val="Titre2"/>
        <w:numPr>
          <w:ilvl w:val="1"/>
          <w:numId w:val="37"/>
        </w:numPr>
      </w:pPr>
      <w:bookmarkStart w:id="3" w:name="_Toc216794532"/>
      <w:r w:rsidRPr="005C2C2C">
        <w:lastRenderedPageBreak/>
        <w:t>Niveau</w:t>
      </w:r>
      <w:r w:rsidR="00730E8D" w:rsidRPr="005C2C2C">
        <w:t xml:space="preserve"> H4 (titre mineur)</w:t>
      </w:r>
      <w:bookmarkEnd w:id="3"/>
    </w:p>
    <w:p w14:paraId="770ABCE0" w14:textId="680AC2A2" w:rsidR="00730E8D" w:rsidRDefault="00730E8D" w:rsidP="00730E8D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54BEC" w14:paraId="47EBBB7C" w14:textId="77777777" w:rsidTr="00B54BEC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EC24540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&lt;h4 style="</w:t>
            </w:r>
          </w:p>
          <w:p w14:paraId="1DE759DB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color: #63003C; </w:t>
            </w:r>
          </w:p>
          <w:p w14:paraId="4F6EE37A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background-color: #f7f3f5; </w:t>
            </w:r>
          </w:p>
          <w:p w14:paraId="6C198CA5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border-left: 5px solid #63003C; </w:t>
            </w:r>
          </w:p>
          <w:p w14:paraId="2B35812A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padding: 6px 10px; </w:t>
            </w:r>
          </w:p>
          <w:p w14:paraId="3EA8FF66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margin-top: 20px; </w:t>
            </w:r>
          </w:p>
          <w:p w14:paraId="745ACF68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margin-bottom: 12px; </w:t>
            </w:r>
          </w:p>
          <w:p w14:paraId="5AD3C370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font-size: 1.1rem; </w:t>
            </w:r>
          </w:p>
          <w:p w14:paraId="08FD86DE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font-weight: 600; </w:t>
            </w:r>
          </w:p>
          <w:p w14:paraId="012BAAB3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B54BEC">
              <w:rPr>
                <w:rFonts w:ascii="Cascadia Code" w:hAnsi="Cascadia Code" w:cs="Cascadia Code"/>
                <w:sz w:val="18"/>
                <w:szCs w:val="18"/>
              </w:rPr>
              <w:t>border</w:t>
            </w:r>
            <w:proofErr w:type="gramEnd"/>
            <w:r w:rsidRPr="00B54BEC">
              <w:rPr>
                <w:rFonts w:ascii="Cascadia Code" w:hAnsi="Cascadia Code" w:cs="Cascadia Code"/>
                <w:sz w:val="18"/>
                <w:szCs w:val="18"/>
              </w:rPr>
              <w:t xml:space="preserve">-radius: 0 4px </w:t>
            </w:r>
            <w:proofErr w:type="spellStart"/>
            <w:r w:rsidRPr="00B54BEC">
              <w:rPr>
                <w:rFonts w:ascii="Cascadia Code" w:hAnsi="Cascadia Code" w:cs="Cascadia Code"/>
                <w:sz w:val="18"/>
                <w:szCs w:val="18"/>
              </w:rPr>
              <w:t>4px</w:t>
            </w:r>
            <w:proofErr w:type="spellEnd"/>
            <w:r w:rsidRPr="00B54BEC">
              <w:rPr>
                <w:rFonts w:ascii="Cascadia Code" w:hAnsi="Cascadia Code" w:cs="Cascadia Code"/>
                <w:sz w:val="18"/>
                <w:szCs w:val="18"/>
              </w:rPr>
              <w:t xml:space="preserve"> 0;</w:t>
            </w:r>
          </w:p>
          <w:p w14:paraId="03404369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</w:rPr>
              <w:t>"&gt;</w:t>
            </w:r>
          </w:p>
          <w:p w14:paraId="5366D754" w14:textId="77777777" w:rsidR="00B54BEC" w:rsidRPr="00B54BEC" w:rsidRDefault="00B54BEC" w:rsidP="00B54BEC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</w:rPr>
              <w:t xml:space="preserve">    1.1.1. Titre H4 - Point ou Objectif Spécifique</w:t>
            </w:r>
          </w:p>
          <w:p w14:paraId="1484DBAA" w14:textId="0EDA4585" w:rsidR="00B54BEC" w:rsidRPr="00B54BEC" w:rsidRDefault="00B54BEC" w:rsidP="00730E8D">
            <w:pPr>
              <w:rPr>
                <w:rFonts w:ascii="Consolas" w:hAnsi="Consolas"/>
                <w:sz w:val="18"/>
                <w:szCs w:val="18"/>
              </w:rPr>
            </w:pPr>
            <w:r w:rsidRPr="00B54BEC">
              <w:rPr>
                <w:rFonts w:ascii="Cascadia Code" w:hAnsi="Cascadia Code" w:cs="Cascadia Code"/>
                <w:sz w:val="18"/>
                <w:szCs w:val="18"/>
              </w:rPr>
              <w:t>&lt;/h4&gt;</w:t>
            </w:r>
          </w:p>
        </w:tc>
      </w:tr>
    </w:tbl>
    <w:p w14:paraId="5283A0F2" w14:textId="77777777" w:rsidR="00B54BEC" w:rsidRDefault="00B54BEC" w:rsidP="00863C99"/>
    <w:p w14:paraId="0F2F50BA" w14:textId="13878EF2" w:rsidR="00863C99" w:rsidRPr="005C2C2C" w:rsidRDefault="00863C99" w:rsidP="00863C99">
      <w:r w:rsidRPr="005C2C2C">
        <w:t xml:space="preserve">Pour obtenir ce titre : </w:t>
      </w:r>
    </w:p>
    <w:p w14:paraId="29C67953" w14:textId="5D38F988" w:rsidR="00863C99" w:rsidRPr="005C2C2C" w:rsidRDefault="00863C99" w:rsidP="003E3680">
      <w:pPr>
        <w:rPr>
          <w:rFonts w:ascii="Consolas" w:hAnsi="Consolas"/>
          <w:sz w:val="20"/>
          <w:szCs w:val="20"/>
        </w:rPr>
      </w:pPr>
      <w:r w:rsidRPr="005C2C2C">
        <w:rPr>
          <w:rFonts w:ascii="Consolas" w:hAnsi="Consolas"/>
          <w:noProof/>
          <w:sz w:val="20"/>
          <w:szCs w:val="20"/>
        </w:rPr>
        <w:drawing>
          <wp:inline distT="0" distB="0" distL="0" distR="0" wp14:anchorId="0F159B77" wp14:editId="0D66F5D4">
            <wp:extent cx="5760720" cy="2184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B63D" w14:textId="6E612836" w:rsidR="000D0E27" w:rsidRPr="005C2C2C" w:rsidRDefault="000D0E27">
      <w:pPr>
        <w:jc w:val="left"/>
        <w:rPr>
          <w:rFonts w:ascii="Consolas" w:hAnsi="Consolas"/>
          <w:sz w:val="20"/>
          <w:szCs w:val="20"/>
        </w:rPr>
      </w:pPr>
      <w:r w:rsidRPr="005C2C2C">
        <w:rPr>
          <w:rFonts w:ascii="Consolas" w:hAnsi="Consolas"/>
          <w:sz w:val="20"/>
          <w:szCs w:val="20"/>
        </w:rPr>
        <w:br w:type="page"/>
      </w:r>
    </w:p>
    <w:p w14:paraId="205088BE" w14:textId="165D3521" w:rsidR="000D0E27" w:rsidRPr="005C2C2C" w:rsidRDefault="000D0E27" w:rsidP="000D0E27">
      <w:pPr>
        <w:pStyle w:val="Titre1"/>
        <w:numPr>
          <w:ilvl w:val="0"/>
          <w:numId w:val="37"/>
        </w:numPr>
      </w:pPr>
      <w:bookmarkStart w:id="4" w:name="_Toc216794533"/>
      <w:r w:rsidRPr="005C2C2C">
        <w:lastRenderedPageBreak/>
        <w:t>Introduction de section</w:t>
      </w:r>
      <w:bookmarkEnd w:id="4"/>
    </w:p>
    <w:p w14:paraId="4ABFA832" w14:textId="10CBE126" w:rsidR="000D0E27" w:rsidRPr="005C2C2C" w:rsidRDefault="000D0E27" w:rsidP="000D0E27">
      <w:pPr>
        <w:pStyle w:val="Titre2"/>
        <w:numPr>
          <w:ilvl w:val="1"/>
          <w:numId w:val="37"/>
        </w:numPr>
      </w:pPr>
      <w:bookmarkStart w:id="5" w:name="_Toc216794534"/>
      <w:r w:rsidRPr="005C2C2C">
        <w:t>Titre de section</w:t>
      </w:r>
      <w:bookmarkEnd w:id="5"/>
    </w:p>
    <w:p w14:paraId="78892995" w14:textId="1212F48B" w:rsidR="000D0E27" w:rsidRDefault="00C3611C" w:rsidP="00C3611C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41EAA" w14:paraId="3F6E9C98" w14:textId="77777777" w:rsidTr="00C41EAA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D66FD5A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&lt;!--</w:t>
            </w:r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Titre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de section --&gt;</w:t>
            </w:r>
          </w:p>
          <w:p w14:paraId="6312283B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style="display: flex; align-items: center; justify-content: center; margin: 2em 0 1.5em 0; gap: 1.5em;"&gt;</w:t>
            </w:r>
          </w:p>
          <w:p w14:paraId="4A9E44A9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i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class="fa-solid fa-flag" style="text-align: center; font-size: 3em; </w:t>
            </w:r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72003e;" aria-hidden="true"&gt;&lt;/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i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34BCF072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&lt;div style="text-align: center; font-size: 2em; font-weight: bold; line-height: 1.3; </w:t>
            </w:r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72003e;"&gt;</w:t>
            </w:r>
          </w:p>
          <w:p w14:paraId="4F611237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</w:t>
            </w:r>
            <w:r w:rsidRPr="00C41EAA">
              <w:rPr>
                <w:rFonts w:ascii="Cascadia Code" w:hAnsi="Cascadia Code" w:cs="Cascadia Code"/>
                <w:sz w:val="18"/>
                <w:szCs w:val="18"/>
              </w:rPr>
              <w:t>Titre de section</w:t>
            </w:r>
          </w:p>
          <w:p w14:paraId="5A04A8C9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</w:rPr>
              <w:t xml:space="preserve">    &lt;/div&gt;</w:t>
            </w:r>
          </w:p>
          <w:p w14:paraId="591CC2EB" w14:textId="54321C96" w:rsidR="00C41EAA" w:rsidRPr="00C41EAA" w:rsidRDefault="00C41EAA" w:rsidP="00C41EAA">
            <w:pPr>
              <w:jc w:val="left"/>
              <w:rPr>
                <w:rFonts w:ascii="Consolas" w:hAnsi="Consolas" w:cs="Cascadia Code"/>
                <w:sz w:val="18"/>
                <w:szCs w:val="18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</w:rPr>
              <w:t>&lt;/div&gt;</w:t>
            </w:r>
          </w:p>
        </w:tc>
      </w:tr>
    </w:tbl>
    <w:p w14:paraId="7E6B2ECA" w14:textId="70EEFEE1" w:rsidR="00C3611C" w:rsidRDefault="00C3611C" w:rsidP="005C2C2C">
      <w:pPr>
        <w:jc w:val="left"/>
        <w:rPr>
          <w:rFonts w:ascii="Consolas" w:hAnsi="Consolas"/>
          <w:sz w:val="20"/>
          <w:szCs w:val="20"/>
        </w:rPr>
      </w:pPr>
    </w:p>
    <w:p w14:paraId="083CE6C9" w14:textId="662C6F34" w:rsidR="00C3611C" w:rsidRDefault="00C3611C" w:rsidP="00C3611C">
      <w:r w:rsidRPr="005C2C2C">
        <w:t xml:space="preserve">Pour obtenir ce titre : </w:t>
      </w:r>
    </w:p>
    <w:p w14:paraId="51B2F927" w14:textId="20732EC2" w:rsidR="00054C12" w:rsidRPr="005C2C2C" w:rsidRDefault="00054C12" w:rsidP="00C3611C">
      <w:r w:rsidRPr="00054C12">
        <w:drawing>
          <wp:inline distT="0" distB="0" distL="0" distR="0" wp14:anchorId="7DD58889" wp14:editId="4F17D6AC">
            <wp:extent cx="5760720" cy="4044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F58D" w14:textId="598566BE" w:rsidR="00C3611C" w:rsidRPr="00C41EAA" w:rsidRDefault="00C41EAA" w:rsidP="005C2C2C">
      <w:pPr>
        <w:jc w:val="left"/>
        <w:rPr>
          <w:rFonts w:cs="Open Sans"/>
          <w:sz w:val="20"/>
          <w:szCs w:val="20"/>
        </w:rPr>
      </w:pPr>
      <w:r w:rsidRPr="00C41EAA">
        <w:rPr>
          <w:rFonts w:cs="Open Sans"/>
          <w:sz w:val="20"/>
          <w:szCs w:val="20"/>
        </w:rPr>
        <w:t>Il est possible</w:t>
      </w:r>
      <w:r>
        <w:rPr>
          <w:rFonts w:cs="Open Sans"/>
          <w:sz w:val="20"/>
          <w:szCs w:val="20"/>
        </w:rPr>
        <w:t xml:space="preserve"> de modifier l’icône en piochant dans la bibliothèque Font </w:t>
      </w:r>
      <w:proofErr w:type="spellStart"/>
      <w:r>
        <w:rPr>
          <w:rFonts w:cs="Open Sans"/>
          <w:sz w:val="20"/>
          <w:szCs w:val="20"/>
        </w:rPr>
        <w:t>Awesome</w:t>
      </w:r>
      <w:proofErr w:type="spellEnd"/>
      <w:r>
        <w:rPr>
          <w:rFonts w:cs="Open Sans"/>
          <w:sz w:val="20"/>
          <w:szCs w:val="20"/>
        </w:rPr>
        <w:t>.</w:t>
      </w:r>
    </w:p>
    <w:p w14:paraId="37A4F67D" w14:textId="4E90D8CD" w:rsidR="000D0E27" w:rsidRPr="005C2C2C" w:rsidRDefault="000D0E27">
      <w:pPr>
        <w:jc w:val="left"/>
        <w:rPr>
          <w:rFonts w:ascii="Consolas" w:hAnsi="Consolas"/>
          <w:sz w:val="20"/>
          <w:szCs w:val="20"/>
        </w:rPr>
      </w:pPr>
      <w:r w:rsidRPr="005C2C2C">
        <w:rPr>
          <w:rFonts w:ascii="Consolas" w:hAnsi="Consolas"/>
          <w:sz w:val="20"/>
          <w:szCs w:val="20"/>
        </w:rPr>
        <w:br w:type="page"/>
      </w:r>
    </w:p>
    <w:p w14:paraId="12174FC3" w14:textId="012772EB" w:rsidR="00BC77F0" w:rsidRDefault="000D0E27" w:rsidP="00BC77F0">
      <w:pPr>
        <w:pStyle w:val="Titre2"/>
        <w:numPr>
          <w:ilvl w:val="1"/>
          <w:numId w:val="37"/>
        </w:numPr>
      </w:pPr>
      <w:bookmarkStart w:id="6" w:name="_Toc216794535"/>
      <w:r w:rsidRPr="005C2C2C">
        <w:lastRenderedPageBreak/>
        <w:t>Bloc objectif</w:t>
      </w:r>
      <w:r w:rsidR="00BC77F0" w:rsidRPr="005C2C2C">
        <w:t>(</w:t>
      </w:r>
      <w:r w:rsidRPr="005C2C2C">
        <w:t>s</w:t>
      </w:r>
      <w:r w:rsidR="00BC77F0" w:rsidRPr="005C2C2C">
        <w:t>)</w:t>
      </w:r>
      <w:bookmarkEnd w:id="6"/>
    </w:p>
    <w:p w14:paraId="576D1317" w14:textId="6DC37983" w:rsidR="00C3611C" w:rsidRDefault="00C3611C" w:rsidP="00BC77F0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41EAA" w14:paraId="6DEF628D" w14:textId="77777777" w:rsidTr="00C41EAA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2B836C6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&lt;!--</w:t>
            </w:r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Bloc 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Objectifs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--&gt;</w:t>
            </w:r>
          </w:p>
          <w:p w14:paraId="501A3A2C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style="background-</w:t>
            </w:r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72003e; padding: 0.8em; border-radius: 6px;"&gt;</w:t>
            </w:r>
          </w:p>
          <w:p w14:paraId="19368793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&lt;div style="</w:t>
            </w:r>
            <w:proofErr w:type="spellStart"/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color:white</w:t>
            </w:r>
            <w:proofErr w:type="spellEnd"/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display:flex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align-items:center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;"&gt;</w:t>
            </w:r>
          </w:p>
          <w:p w14:paraId="5BFBC0DB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i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class="fa-solid fa-compass" style="font-size: 1.8em; margin-right: 10px;"&gt;&lt;/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i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64228313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&lt;div style="font-size: 1.2em;"&gt;&lt;strong&gt;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Objectifs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&lt;/strong&gt;&lt;/div&gt;</w:t>
            </w:r>
          </w:p>
          <w:p w14:paraId="1B0B50DD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&lt;/div&gt;</w:t>
            </w:r>
          </w:p>
          <w:p w14:paraId="1C29E369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  <w:p w14:paraId="0E0604AB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</w:p>
          <w:p w14:paraId="17EDDF94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style="background-</w:t>
            </w:r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>F5F6F9; font-size: 0.95em; padding: 1em 1.2em; margin-top:-8px; border-radius: 0 0 6px 6px;"&gt;</w:t>
            </w:r>
          </w:p>
          <w:p w14:paraId="1BA6E0DF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r w:rsidRPr="00C41EAA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spellStart"/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</w:rPr>
              <w:t>ul</w:t>
            </w:r>
            <w:proofErr w:type="spellEnd"/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</w:rPr>
              <w:t>&gt;</w:t>
            </w:r>
          </w:p>
          <w:p w14:paraId="6C0D9603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</w:rPr>
              <w:t xml:space="preserve">        &lt;</w:t>
            </w:r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</w:rPr>
              <w:t>&gt;Objectif 1&lt;/li&gt;</w:t>
            </w:r>
          </w:p>
          <w:p w14:paraId="6040EA79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</w:rPr>
              <w:t xml:space="preserve">        &lt;</w:t>
            </w:r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</w:rPr>
              <w:t>&gt;Objectif 2&lt;/li&gt;</w:t>
            </w:r>
          </w:p>
          <w:p w14:paraId="357007B0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</w:rPr>
              <w:t xml:space="preserve">        &lt;</w:t>
            </w:r>
            <w:proofErr w:type="gramStart"/>
            <w:r w:rsidRPr="00C41EAA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C41EAA">
              <w:rPr>
                <w:rFonts w:ascii="Cascadia Code" w:hAnsi="Cascadia Code" w:cs="Cascadia Code"/>
                <w:sz w:val="18"/>
                <w:szCs w:val="18"/>
              </w:rPr>
              <w:t>&gt;Objectif 3&lt;/li&gt;</w:t>
            </w:r>
          </w:p>
          <w:p w14:paraId="25E3BBB6" w14:textId="77777777" w:rsidR="00C41EAA" w:rsidRPr="00C41EAA" w:rsidRDefault="00C41EAA" w:rsidP="00C41EAA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</w:rPr>
              <w:t xml:space="preserve">    &lt;/</w:t>
            </w:r>
            <w:proofErr w:type="spellStart"/>
            <w:r w:rsidRPr="00C41EAA">
              <w:rPr>
                <w:rFonts w:ascii="Cascadia Code" w:hAnsi="Cascadia Code" w:cs="Cascadia Code"/>
                <w:sz w:val="18"/>
                <w:szCs w:val="18"/>
              </w:rPr>
              <w:t>ul</w:t>
            </w:r>
            <w:proofErr w:type="spellEnd"/>
            <w:r w:rsidRPr="00C41EAA">
              <w:rPr>
                <w:rFonts w:ascii="Cascadia Code" w:hAnsi="Cascadia Code" w:cs="Cascadia Code"/>
                <w:sz w:val="18"/>
                <w:szCs w:val="18"/>
              </w:rPr>
              <w:t>&gt;</w:t>
            </w:r>
          </w:p>
          <w:p w14:paraId="775AB56F" w14:textId="5221EB59" w:rsidR="00C41EAA" w:rsidRPr="00C41EAA" w:rsidRDefault="00C41EAA" w:rsidP="00C41EAA">
            <w:pPr>
              <w:jc w:val="left"/>
              <w:rPr>
                <w:rFonts w:ascii="Consolas" w:hAnsi="Consolas" w:cs="Cascadia Code"/>
                <w:sz w:val="18"/>
                <w:szCs w:val="18"/>
              </w:rPr>
            </w:pPr>
            <w:r w:rsidRPr="00C41EAA">
              <w:rPr>
                <w:rFonts w:ascii="Cascadia Code" w:hAnsi="Cascadia Code" w:cs="Cascadia Code"/>
                <w:sz w:val="18"/>
                <w:szCs w:val="18"/>
              </w:rPr>
              <w:t>&lt;/div&gt;</w:t>
            </w:r>
          </w:p>
        </w:tc>
      </w:tr>
    </w:tbl>
    <w:p w14:paraId="5DA0CC7D" w14:textId="7CD1AE53" w:rsidR="00C3611C" w:rsidRDefault="00C3611C" w:rsidP="005C2C2C">
      <w:pPr>
        <w:jc w:val="left"/>
        <w:rPr>
          <w:rFonts w:ascii="Consolas" w:hAnsi="Consolas" w:cs="Cascadia Code"/>
          <w:sz w:val="18"/>
          <w:szCs w:val="18"/>
        </w:rPr>
      </w:pPr>
    </w:p>
    <w:p w14:paraId="585AD676" w14:textId="6800F74E" w:rsidR="00C3611C" w:rsidRDefault="00C3611C" w:rsidP="00C3611C">
      <w:r w:rsidRPr="005C2C2C">
        <w:t xml:space="preserve">Pour obtenir ce </w:t>
      </w:r>
      <w:r>
        <w:t>bloc</w:t>
      </w:r>
      <w:r w:rsidRPr="005C2C2C">
        <w:t xml:space="preserve"> : </w:t>
      </w:r>
    </w:p>
    <w:p w14:paraId="081C6BEB" w14:textId="1FC5D637" w:rsidR="00054C12" w:rsidRPr="005C2C2C" w:rsidRDefault="00054C12" w:rsidP="00C3611C">
      <w:r w:rsidRPr="00054C12">
        <w:drawing>
          <wp:inline distT="0" distB="0" distL="0" distR="0" wp14:anchorId="03B7BD19" wp14:editId="685BBD86">
            <wp:extent cx="5760720" cy="8763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9AF8" w14:textId="77777777" w:rsidR="00C3611C" w:rsidRPr="005C2C2C" w:rsidRDefault="00C3611C" w:rsidP="005C2C2C">
      <w:pPr>
        <w:jc w:val="left"/>
        <w:rPr>
          <w:rFonts w:ascii="Consolas" w:hAnsi="Consolas" w:cs="Cascadia Code"/>
          <w:sz w:val="18"/>
          <w:szCs w:val="18"/>
        </w:rPr>
      </w:pPr>
    </w:p>
    <w:p w14:paraId="2CD37348" w14:textId="46FA5E68" w:rsidR="00BC77F0" w:rsidRPr="005C2C2C" w:rsidRDefault="00BC77F0">
      <w:pPr>
        <w:jc w:val="left"/>
        <w:rPr>
          <w:rFonts w:ascii="Consolas" w:hAnsi="Consolas" w:cs="Cascadia Code"/>
          <w:sz w:val="18"/>
          <w:szCs w:val="18"/>
        </w:rPr>
      </w:pPr>
      <w:r w:rsidRPr="005C2C2C">
        <w:rPr>
          <w:rFonts w:ascii="Consolas" w:hAnsi="Consolas" w:cs="Cascadia Code"/>
          <w:sz w:val="18"/>
          <w:szCs w:val="18"/>
        </w:rPr>
        <w:br w:type="page"/>
      </w:r>
    </w:p>
    <w:p w14:paraId="0E04A00A" w14:textId="3D1D344E" w:rsidR="00BC77F0" w:rsidRPr="005C2C2C" w:rsidRDefault="00BC77F0" w:rsidP="00BC77F0">
      <w:pPr>
        <w:pStyle w:val="Titre2"/>
        <w:numPr>
          <w:ilvl w:val="1"/>
          <w:numId w:val="37"/>
        </w:numPr>
      </w:pPr>
      <w:bookmarkStart w:id="7" w:name="_Toc216794536"/>
      <w:r w:rsidRPr="005C2C2C">
        <w:lastRenderedPageBreak/>
        <w:t>Bloc contenus abordés</w:t>
      </w:r>
      <w:bookmarkEnd w:id="7"/>
    </w:p>
    <w:p w14:paraId="22B14E76" w14:textId="07742B7B" w:rsidR="00BC77F0" w:rsidRDefault="00C3611C" w:rsidP="00C3611C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7B82" w14:paraId="43951B4F" w14:textId="77777777" w:rsidTr="00DA7B82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195DF84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proofErr w:type="gram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&lt;!--</w:t>
            </w:r>
            <w:proofErr w:type="gram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Bloc 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Contenus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abordés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--&gt;</w:t>
            </w:r>
          </w:p>
          <w:p w14:paraId="1DACC9E2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style="background-</w:t>
            </w:r>
            <w:proofErr w:type="gram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72003e; padding: 0.8em; border-radius: 6px; margin-top:2em;"&gt;</w:t>
            </w:r>
          </w:p>
          <w:p w14:paraId="08C9B18E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&lt;div style="</w:t>
            </w:r>
            <w:proofErr w:type="spellStart"/>
            <w:proofErr w:type="gram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color:white</w:t>
            </w:r>
            <w:proofErr w:type="spellEnd"/>
            <w:proofErr w:type="gram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display:flex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align-items:center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;"&gt;</w:t>
            </w:r>
          </w:p>
          <w:p w14:paraId="3CAD4EE1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i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class="fa fa-layer-group" style="font-size: 1.8em; margin-right: 10px;"&gt;&lt;/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i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5FB7F3B7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&lt;div style="font-size: 1.2em;"&gt;&lt;strong&gt;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Contenus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abordés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&lt;/strong&gt;&lt;/div&gt;</w:t>
            </w:r>
          </w:p>
          <w:p w14:paraId="2F0D957D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&lt;/div&gt;</w:t>
            </w:r>
          </w:p>
          <w:p w14:paraId="372CA65E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  <w:p w14:paraId="46F72257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</w:p>
          <w:p w14:paraId="11ED344E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style="background-</w:t>
            </w:r>
            <w:proofErr w:type="gramStart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>F5F6F9; font-size: 0.95em; padding: 1em 1.2em; margin-top:-8px; border-radius: 0 0 6px 6px;"&gt;</w:t>
            </w:r>
          </w:p>
          <w:p w14:paraId="53FC5FDD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r w:rsidRPr="00DA7B82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spellStart"/>
            <w:proofErr w:type="gramStart"/>
            <w:r w:rsidRPr="00DA7B82">
              <w:rPr>
                <w:rFonts w:ascii="Cascadia Code" w:hAnsi="Cascadia Code" w:cs="Cascadia Code"/>
                <w:sz w:val="18"/>
                <w:szCs w:val="18"/>
              </w:rPr>
              <w:t>ol</w:t>
            </w:r>
            <w:proofErr w:type="spellEnd"/>
            <w:proofErr w:type="gramEnd"/>
            <w:r w:rsidRPr="00DA7B82">
              <w:rPr>
                <w:rFonts w:ascii="Cascadia Code" w:hAnsi="Cascadia Code" w:cs="Cascadia Code"/>
                <w:sz w:val="18"/>
                <w:szCs w:val="18"/>
              </w:rPr>
              <w:t xml:space="preserve"> style="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</w:rPr>
              <w:t>margin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</w:rPr>
              <w:t>-top: 0;"&gt;</w:t>
            </w:r>
          </w:p>
          <w:p w14:paraId="13F67EB9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</w:rPr>
              <w:t xml:space="preserve">        &lt;</w:t>
            </w:r>
            <w:proofErr w:type="gramStart"/>
            <w:r w:rsidRPr="00DA7B82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DA7B82">
              <w:rPr>
                <w:rFonts w:ascii="Cascadia Code" w:hAnsi="Cascadia Code" w:cs="Cascadia Code"/>
                <w:sz w:val="18"/>
                <w:szCs w:val="18"/>
              </w:rPr>
              <w:t>&gt;Contenu 1&lt;/li&gt;</w:t>
            </w:r>
          </w:p>
          <w:p w14:paraId="72684616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</w:rPr>
              <w:t xml:space="preserve">        &lt;</w:t>
            </w:r>
            <w:proofErr w:type="gramStart"/>
            <w:r w:rsidRPr="00DA7B82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DA7B82">
              <w:rPr>
                <w:rFonts w:ascii="Cascadia Code" w:hAnsi="Cascadia Code" w:cs="Cascadia Code"/>
                <w:sz w:val="18"/>
                <w:szCs w:val="18"/>
              </w:rPr>
              <w:t>&gt;Contenu 2&lt;/li&gt;</w:t>
            </w:r>
          </w:p>
          <w:p w14:paraId="2555B3C1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</w:rPr>
              <w:t xml:space="preserve">        &lt;</w:t>
            </w:r>
            <w:proofErr w:type="gramStart"/>
            <w:r w:rsidRPr="00DA7B82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DA7B82">
              <w:rPr>
                <w:rFonts w:ascii="Cascadia Code" w:hAnsi="Cascadia Code" w:cs="Cascadia Code"/>
                <w:sz w:val="18"/>
                <w:szCs w:val="18"/>
              </w:rPr>
              <w:t>&gt;Contenu 3&lt;/li&gt;</w:t>
            </w:r>
          </w:p>
          <w:p w14:paraId="63DDAD08" w14:textId="77777777" w:rsidR="00DA7B82" w:rsidRPr="00DA7B82" w:rsidRDefault="00DA7B82" w:rsidP="00DA7B82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</w:rPr>
              <w:t xml:space="preserve">    &lt;/</w:t>
            </w:r>
            <w:proofErr w:type="spellStart"/>
            <w:r w:rsidRPr="00DA7B82">
              <w:rPr>
                <w:rFonts w:ascii="Cascadia Code" w:hAnsi="Cascadia Code" w:cs="Cascadia Code"/>
                <w:sz w:val="18"/>
                <w:szCs w:val="18"/>
              </w:rPr>
              <w:t>ol</w:t>
            </w:r>
            <w:proofErr w:type="spellEnd"/>
            <w:r w:rsidRPr="00DA7B82">
              <w:rPr>
                <w:rFonts w:ascii="Cascadia Code" w:hAnsi="Cascadia Code" w:cs="Cascadia Code"/>
                <w:sz w:val="18"/>
                <w:szCs w:val="18"/>
              </w:rPr>
              <w:t>&gt;</w:t>
            </w:r>
          </w:p>
          <w:p w14:paraId="712F6DD3" w14:textId="2C2A6708" w:rsidR="00DA7B82" w:rsidRPr="00DA7B82" w:rsidRDefault="00DA7B82" w:rsidP="00DA7B82">
            <w:pPr>
              <w:jc w:val="left"/>
              <w:rPr>
                <w:rFonts w:ascii="Consolas" w:hAnsi="Consolas" w:cs="Cascadia Code"/>
                <w:sz w:val="18"/>
                <w:szCs w:val="18"/>
              </w:rPr>
            </w:pPr>
            <w:r w:rsidRPr="00DA7B82">
              <w:rPr>
                <w:rFonts w:ascii="Cascadia Code" w:hAnsi="Cascadia Code" w:cs="Cascadia Code"/>
                <w:sz w:val="18"/>
                <w:szCs w:val="18"/>
              </w:rPr>
              <w:t>&lt;/div&gt;</w:t>
            </w:r>
          </w:p>
        </w:tc>
      </w:tr>
    </w:tbl>
    <w:p w14:paraId="000E004A" w14:textId="342DC2A4" w:rsidR="00C3611C" w:rsidRDefault="00C3611C" w:rsidP="005C2C2C">
      <w:pPr>
        <w:jc w:val="left"/>
        <w:rPr>
          <w:rFonts w:ascii="Consolas" w:hAnsi="Consolas" w:cs="Cascadia Code"/>
          <w:sz w:val="18"/>
          <w:szCs w:val="18"/>
        </w:rPr>
      </w:pPr>
    </w:p>
    <w:p w14:paraId="047DCE03" w14:textId="2401A00E" w:rsidR="00C3611C" w:rsidRDefault="00C3611C" w:rsidP="00C3611C">
      <w:r w:rsidRPr="005C2C2C">
        <w:t xml:space="preserve">Pour obtenir ce </w:t>
      </w:r>
      <w:r>
        <w:t>bloc</w:t>
      </w:r>
      <w:r w:rsidRPr="005C2C2C">
        <w:t xml:space="preserve"> : </w:t>
      </w:r>
    </w:p>
    <w:p w14:paraId="6D65F673" w14:textId="6ACF8C3F" w:rsidR="00054C12" w:rsidRPr="005C2C2C" w:rsidRDefault="00054C12" w:rsidP="00C3611C">
      <w:r w:rsidRPr="00054C12">
        <w:drawing>
          <wp:inline distT="0" distB="0" distL="0" distR="0" wp14:anchorId="37444B84" wp14:editId="0BE27523">
            <wp:extent cx="5760720" cy="86423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EA6A" w14:textId="77777777" w:rsidR="00C3611C" w:rsidRPr="005C2C2C" w:rsidRDefault="00C3611C" w:rsidP="005C2C2C">
      <w:pPr>
        <w:jc w:val="left"/>
        <w:rPr>
          <w:rFonts w:ascii="Consolas" w:hAnsi="Consolas" w:cs="Cascadia Code"/>
          <w:sz w:val="18"/>
          <w:szCs w:val="18"/>
        </w:rPr>
      </w:pPr>
    </w:p>
    <w:p w14:paraId="5A809321" w14:textId="11993DD8" w:rsidR="00BC77F0" w:rsidRPr="005C2C2C" w:rsidRDefault="00BC77F0">
      <w:pPr>
        <w:jc w:val="left"/>
        <w:rPr>
          <w:rFonts w:ascii="Consolas" w:hAnsi="Consolas" w:cs="Cascadia Code"/>
          <w:sz w:val="18"/>
          <w:szCs w:val="18"/>
        </w:rPr>
      </w:pPr>
      <w:r w:rsidRPr="005C2C2C">
        <w:rPr>
          <w:rFonts w:ascii="Consolas" w:hAnsi="Consolas" w:cs="Cascadia Code"/>
          <w:sz w:val="18"/>
          <w:szCs w:val="18"/>
        </w:rPr>
        <w:br w:type="page"/>
      </w:r>
    </w:p>
    <w:p w14:paraId="420BA1F4" w14:textId="72CF6044" w:rsidR="005C2C2C" w:rsidRPr="005C2C2C" w:rsidRDefault="005C2C2C" w:rsidP="005C2C2C">
      <w:pPr>
        <w:pStyle w:val="Titre2"/>
        <w:numPr>
          <w:ilvl w:val="1"/>
          <w:numId w:val="37"/>
        </w:numPr>
      </w:pPr>
      <w:bookmarkStart w:id="8" w:name="_Toc216794537"/>
      <w:r w:rsidRPr="005C2C2C">
        <w:lastRenderedPageBreak/>
        <w:t>Bloc résumé de section</w:t>
      </w:r>
      <w:bookmarkEnd w:id="8"/>
    </w:p>
    <w:p w14:paraId="3A7B0759" w14:textId="5CB39EE4" w:rsidR="005C2C2C" w:rsidRDefault="00C3611C" w:rsidP="005C2C2C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92E7B" w14:paraId="7BA76A80" w14:textId="77777777" w:rsidTr="00892E7B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6919F42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&lt;!--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Bloc Résumé --&gt;</w:t>
            </w:r>
          </w:p>
          <w:p w14:paraId="5B976E75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style="background-</w:t>
            </w: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72003e; padding: 0.8em; border-radius: 6px; margin-top:2em;"&gt;</w:t>
            </w:r>
          </w:p>
          <w:p w14:paraId="5B756348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&lt;div style="</w:t>
            </w:r>
            <w:proofErr w:type="spellStart"/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color:white</w:t>
            </w:r>
            <w:proofErr w:type="spellEnd"/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display:flex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align-items:center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;"&gt;</w:t>
            </w:r>
          </w:p>
          <w:p w14:paraId="416EA6C2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&lt;div style="font-size: 1.2em;"&gt;&lt;strong&gt;En résumé&lt;/strong&gt;&lt;/div&gt;</w:t>
            </w:r>
          </w:p>
          <w:p w14:paraId="4D004601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&lt;/div&gt;</w:t>
            </w:r>
          </w:p>
          <w:p w14:paraId="1E8A72ED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  <w:p w14:paraId="4067AA6A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</w:p>
          <w:p w14:paraId="640186D0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style="background-</w:t>
            </w: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F5F6F9; font-size: 0.95em; padding: 1.1em 1.2em; margin-top:-8px; border-radius: 0 0 6px 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6px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; line-height: 1.6;"&gt;</w:t>
            </w:r>
          </w:p>
          <w:p w14:paraId="299DBF64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r w:rsidRPr="00892E7B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</w:rPr>
              <w:t>p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</w:rPr>
              <w:t>&gt;</w:t>
            </w:r>
          </w:p>
          <w:p w14:paraId="23C43366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       Paragraphe 1</w:t>
            </w:r>
          </w:p>
          <w:p w14:paraId="38F4A240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   &lt;/p&gt;</w:t>
            </w:r>
          </w:p>
          <w:p w14:paraId="1C01550F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   &lt;</w:t>
            </w: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</w:rPr>
              <w:t>p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</w:rPr>
              <w:t>&gt;</w:t>
            </w:r>
          </w:p>
          <w:p w14:paraId="7A28D1D3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       Paragraphe 2</w:t>
            </w:r>
          </w:p>
          <w:p w14:paraId="0B068065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   &lt;/p&gt;</w:t>
            </w:r>
          </w:p>
          <w:p w14:paraId="452370B3" w14:textId="0A8E814C" w:rsidR="00892E7B" w:rsidRPr="00892E7B" w:rsidRDefault="00892E7B" w:rsidP="00892E7B">
            <w:pPr>
              <w:jc w:val="left"/>
              <w:rPr>
                <w:rFonts w:ascii="Consolas" w:hAnsi="Consolas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>&lt;/div&gt;</w:t>
            </w:r>
          </w:p>
        </w:tc>
      </w:tr>
    </w:tbl>
    <w:p w14:paraId="4A414F72" w14:textId="77777777" w:rsidR="00892E7B" w:rsidRDefault="00892E7B" w:rsidP="005C2C2C">
      <w:pPr>
        <w:jc w:val="left"/>
        <w:rPr>
          <w:rFonts w:ascii="Consolas" w:hAnsi="Consolas" w:cs="Cascadia Code"/>
          <w:sz w:val="18"/>
          <w:szCs w:val="18"/>
        </w:rPr>
      </w:pPr>
    </w:p>
    <w:p w14:paraId="728C08B7" w14:textId="0CB34FAC" w:rsidR="00C3611C" w:rsidRDefault="00C3611C" w:rsidP="00C3611C">
      <w:r w:rsidRPr="005C2C2C">
        <w:t xml:space="preserve">Pour obtenir ce </w:t>
      </w:r>
      <w:r>
        <w:t>bloc</w:t>
      </w:r>
      <w:r w:rsidRPr="005C2C2C">
        <w:t xml:space="preserve"> : </w:t>
      </w:r>
    </w:p>
    <w:p w14:paraId="5604355A" w14:textId="70A44657" w:rsidR="005E0271" w:rsidRPr="005C2C2C" w:rsidRDefault="005E0271" w:rsidP="00C3611C">
      <w:r w:rsidRPr="005E0271">
        <w:drawing>
          <wp:inline distT="0" distB="0" distL="0" distR="0" wp14:anchorId="692B6765" wp14:editId="17CD29E3">
            <wp:extent cx="5760720" cy="8572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588E" w14:textId="77777777" w:rsidR="00C3611C" w:rsidRPr="005C2C2C" w:rsidRDefault="00C3611C" w:rsidP="005C2C2C">
      <w:pPr>
        <w:jc w:val="left"/>
        <w:rPr>
          <w:rFonts w:ascii="Consolas" w:hAnsi="Consolas" w:cs="Cascadia Code"/>
          <w:sz w:val="18"/>
          <w:szCs w:val="18"/>
        </w:rPr>
      </w:pPr>
    </w:p>
    <w:p w14:paraId="4C4F919E" w14:textId="23922986" w:rsidR="005C2C2C" w:rsidRPr="005C2C2C" w:rsidRDefault="005C2C2C">
      <w:pPr>
        <w:jc w:val="left"/>
        <w:rPr>
          <w:rFonts w:ascii="Consolas" w:hAnsi="Consolas" w:cs="Cascadia Code"/>
          <w:sz w:val="18"/>
          <w:szCs w:val="18"/>
        </w:rPr>
      </w:pPr>
      <w:r w:rsidRPr="005C2C2C">
        <w:rPr>
          <w:rFonts w:ascii="Consolas" w:hAnsi="Consolas" w:cs="Cascadia Code"/>
          <w:sz w:val="18"/>
          <w:szCs w:val="18"/>
        </w:rPr>
        <w:br w:type="page"/>
      </w:r>
    </w:p>
    <w:p w14:paraId="4DD32FC8" w14:textId="0AA648BE" w:rsidR="005C2C2C" w:rsidRDefault="005C2C2C" w:rsidP="005C2C2C">
      <w:pPr>
        <w:pStyle w:val="Titre2"/>
        <w:numPr>
          <w:ilvl w:val="1"/>
          <w:numId w:val="37"/>
        </w:numPr>
      </w:pPr>
      <w:bookmarkStart w:id="9" w:name="_Toc216794538"/>
      <w:r w:rsidRPr="005C2C2C">
        <w:lastRenderedPageBreak/>
        <w:t>Bloc téléchargement(s)</w:t>
      </w:r>
      <w:bookmarkEnd w:id="9"/>
    </w:p>
    <w:p w14:paraId="41FB6B34" w14:textId="5A5B8932" w:rsidR="00C3611C" w:rsidRDefault="00C3611C" w:rsidP="005C2C2C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92E7B" w14:paraId="0B372E8B" w14:textId="77777777" w:rsidTr="00892E7B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2A9A358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&lt;!--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Bloc 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Téléchargement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--&gt;</w:t>
            </w:r>
          </w:p>
          <w:p w14:paraId="60EC326B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style="background-</w:t>
            </w: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72003e; padding: 0.8em; border-radius: 6px; margin-top:2em;"&gt;</w:t>
            </w:r>
          </w:p>
          <w:p w14:paraId="60572FB3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&lt;div style="</w:t>
            </w:r>
            <w:proofErr w:type="spellStart"/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color:white</w:t>
            </w:r>
            <w:proofErr w:type="spellEnd"/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display:flex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align-items:center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;"&gt;</w:t>
            </w:r>
          </w:p>
          <w:p w14:paraId="0BCDD766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i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class="fa-solid fa-cloud-arrow-down" style="font-size: 1.8em; margin-right: 10px;"&gt;&lt;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i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72CD10B6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</w:t>
            </w:r>
            <w:r w:rsidRPr="00892E7B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</w:rPr>
              <w:t>div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style="font-size: 1.2em;"&gt;&lt;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</w:rPr>
              <w:t>strong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</w:rPr>
              <w:t>&gt;Les fiches à télécharger&lt;/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</w:rPr>
              <w:t>strong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</w:rPr>
              <w:t>&gt;&lt;/div&gt;</w:t>
            </w:r>
          </w:p>
          <w:p w14:paraId="4006F9D9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   </w:t>
            </w: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  <w:p w14:paraId="66ABCAAD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  <w:p w14:paraId="678B4EAC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</w:p>
          <w:p w14:paraId="6656180A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style="background-</w:t>
            </w: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F5F6F9; font-size: 0.95em; padding: 1em 1.2em; margin-top:-8px; border-radius: 0 0 6px 6px;"&gt;</w:t>
            </w:r>
          </w:p>
          <w:p w14:paraId="0FE525A1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r w:rsidRPr="00892E7B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spellStart"/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</w:rPr>
              <w:t>ul</w:t>
            </w:r>
            <w:proofErr w:type="spellEnd"/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</w:rPr>
              <w:t>&gt;</w:t>
            </w:r>
          </w:p>
          <w:p w14:paraId="64E15DD7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       &lt;</w:t>
            </w: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</w:rPr>
              <w:t>&gt;Fiche "&lt;a href="url"&gt;Nom de fiche 1&lt;/a&gt;"&lt;/li&gt;</w:t>
            </w:r>
          </w:p>
          <w:p w14:paraId="34D9DE78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       &lt;</w:t>
            </w: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</w:rPr>
              <w:t>&gt; Fiche "&lt;a href="url"&gt;Nom de fiche 1&lt;/a&gt;"&lt;/li&gt;</w:t>
            </w:r>
          </w:p>
          <w:p w14:paraId="25386182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 xml:space="preserve">    &lt;/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</w:rPr>
              <w:t>ul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</w:rPr>
              <w:t>&gt;</w:t>
            </w:r>
          </w:p>
          <w:p w14:paraId="79FA1CFE" w14:textId="79F44BDB" w:rsidR="00892E7B" w:rsidRPr="00892E7B" w:rsidRDefault="00892E7B" w:rsidP="00892E7B">
            <w:pPr>
              <w:jc w:val="left"/>
              <w:rPr>
                <w:rFonts w:ascii="Consolas" w:hAnsi="Consolas" w:cs="Cascadia Code"/>
                <w:sz w:val="18"/>
                <w:szCs w:val="18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</w:rPr>
              <w:t>&lt;/div&gt;</w:t>
            </w:r>
          </w:p>
        </w:tc>
      </w:tr>
    </w:tbl>
    <w:p w14:paraId="29C917FA" w14:textId="77777777" w:rsidR="00892E7B" w:rsidRDefault="00892E7B" w:rsidP="00C3611C"/>
    <w:p w14:paraId="34C15F32" w14:textId="4B3ACCA1" w:rsidR="00C3611C" w:rsidRDefault="00C3611C" w:rsidP="00C3611C">
      <w:r w:rsidRPr="005C2C2C">
        <w:t xml:space="preserve">Pour obtenir ce </w:t>
      </w:r>
      <w:r>
        <w:t>bloc</w:t>
      </w:r>
      <w:r w:rsidRPr="005C2C2C">
        <w:t xml:space="preserve"> : </w:t>
      </w:r>
    </w:p>
    <w:p w14:paraId="51C8EBCF" w14:textId="372D2199" w:rsidR="005E0271" w:rsidRPr="005C2C2C" w:rsidRDefault="005E0271" w:rsidP="00C3611C">
      <w:r w:rsidRPr="005E0271">
        <w:drawing>
          <wp:inline distT="0" distB="0" distL="0" distR="0" wp14:anchorId="596EC8FE" wp14:editId="2C9D7061">
            <wp:extent cx="5760720" cy="73088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C5C1" w14:textId="0D98ACD9" w:rsidR="00B66279" w:rsidRDefault="00B66279">
      <w:pPr>
        <w:jc w:val="left"/>
        <w:rPr>
          <w:rFonts w:ascii="Consolas" w:hAnsi="Consolas" w:cs="Cascadia Code"/>
          <w:sz w:val="18"/>
          <w:szCs w:val="18"/>
        </w:rPr>
      </w:pPr>
      <w:r>
        <w:rPr>
          <w:rFonts w:ascii="Consolas" w:hAnsi="Consolas" w:cs="Cascadia Code"/>
          <w:sz w:val="18"/>
          <w:szCs w:val="18"/>
        </w:rPr>
        <w:br w:type="page"/>
      </w:r>
    </w:p>
    <w:p w14:paraId="352BB043" w14:textId="58179E6F" w:rsidR="00C3611C" w:rsidRDefault="00B66279" w:rsidP="00B66279">
      <w:pPr>
        <w:pStyle w:val="Titre1"/>
        <w:numPr>
          <w:ilvl w:val="0"/>
          <w:numId w:val="37"/>
        </w:numPr>
      </w:pPr>
      <w:bookmarkStart w:id="10" w:name="_Toc216794539"/>
      <w:r>
        <w:lastRenderedPageBreak/>
        <w:t>Éléments divers</w:t>
      </w:r>
      <w:bookmarkEnd w:id="10"/>
    </w:p>
    <w:p w14:paraId="1D25F81F" w14:textId="59F17D02" w:rsidR="00B66279" w:rsidRDefault="00B66279" w:rsidP="00B66279">
      <w:pPr>
        <w:pStyle w:val="Titre2"/>
        <w:numPr>
          <w:ilvl w:val="1"/>
          <w:numId w:val="37"/>
        </w:numPr>
      </w:pPr>
      <w:bookmarkStart w:id="11" w:name="_Toc216794540"/>
      <w:r>
        <w:t>Box</w:t>
      </w:r>
      <w:bookmarkEnd w:id="11"/>
    </w:p>
    <w:p w14:paraId="1032E3B7" w14:textId="2BE54141" w:rsidR="00C403C1" w:rsidRDefault="00C403C1" w:rsidP="00C403C1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92E7B" w14:paraId="5F930F00" w14:textId="77777777" w:rsidTr="00892E7B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20588E4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&lt;!--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Box --&gt;</w:t>
            </w:r>
          </w:p>
          <w:p w14:paraId="79615EBA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style="font-family: system-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ui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, sans-serif; display: flex; flex-wrap: wrap; gap: 1em; justify-content: center; margin-top: 1em"&gt;</w:t>
            </w:r>
          </w:p>
          <w:p w14:paraId="277C05D9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&lt;div style="flex: 1 1 45%; min-width: 320px; max-width: 600px; background-color: #f9f9f9; border: 1px solid #ddd; border-radius: 12px; padding: 1.3em 1.5em; box-shadow: 0 3px 8px </w:t>
            </w:r>
            <w:proofErr w:type="spellStart"/>
            <w:proofErr w:type="gram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rgba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(</w:t>
            </w:r>
            <w:proofErr w:type="gram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0,0,0,0.08); box-sizing: border-box;"&gt;</w:t>
            </w:r>
          </w:p>
          <w:p w14:paraId="5BF92E79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&lt;div style="font-size: 1.18em; color: #111; font-style: italic; margin-bottom: 0.8em;"&gt;</w:t>
            </w:r>
          </w:p>
          <w:p w14:paraId="0178AD3B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&lt;strong style="color: #777;"&gt;Titre</w:t>
            </w:r>
          </w:p>
          <w:p w14:paraId="0D9A58AC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&lt;/strong&gt;</w:t>
            </w:r>
          </w:p>
          <w:p w14:paraId="754886B7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&lt;/div&gt;&lt;strong style="color: #777;"&gt;</w:t>
            </w:r>
          </w:p>
          <w:p w14:paraId="7A6503B7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&lt;div style="color: #333; line-height: 1.6; font-size: 0.98em;"&gt;</w:t>
            </w:r>
          </w:p>
          <w:p w14:paraId="104C7500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    &lt;p style="text-align: left;"&gt;</w:t>
            </w:r>
            <w:proofErr w:type="spellStart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Texte</w:t>
            </w:r>
            <w:proofErr w:type="spellEnd"/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&lt;/p&gt;</w:t>
            </w:r>
          </w:p>
          <w:p w14:paraId="60313BAB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&lt;/div&gt;</w:t>
            </w:r>
          </w:p>
          <w:p w14:paraId="5BCAF193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&lt;/strong&gt;</w:t>
            </w:r>
          </w:p>
          <w:p w14:paraId="13A2882B" w14:textId="77777777" w:rsidR="00892E7B" w:rsidRPr="00892E7B" w:rsidRDefault="00892E7B" w:rsidP="00892E7B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&lt;/div&gt;</w:t>
            </w:r>
          </w:p>
          <w:p w14:paraId="72A5D96D" w14:textId="2D2DFFB9" w:rsidR="00892E7B" w:rsidRPr="00892E7B" w:rsidRDefault="00892E7B" w:rsidP="00892E7B">
            <w:pPr>
              <w:jc w:val="left"/>
              <w:rPr>
                <w:rFonts w:ascii="Consolas" w:hAnsi="Consolas" w:cs="Cascadia Code"/>
                <w:sz w:val="18"/>
                <w:szCs w:val="18"/>
                <w:lang w:val="en-US"/>
              </w:rPr>
            </w:pPr>
            <w:r w:rsidRPr="00892E7B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</w:tc>
      </w:tr>
    </w:tbl>
    <w:p w14:paraId="73A1CB25" w14:textId="55DF2551" w:rsidR="00C403C1" w:rsidRDefault="00C403C1" w:rsidP="00C403C1">
      <w:pPr>
        <w:jc w:val="left"/>
        <w:rPr>
          <w:rFonts w:ascii="Consolas" w:hAnsi="Consolas" w:cs="Cascadia Code"/>
          <w:sz w:val="18"/>
          <w:szCs w:val="18"/>
          <w:lang w:val="en-US"/>
        </w:rPr>
      </w:pPr>
    </w:p>
    <w:p w14:paraId="6CA77528" w14:textId="3821D294" w:rsidR="00C403C1" w:rsidRPr="00C403C1" w:rsidRDefault="00C403C1" w:rsidP="00C403C1">
      <w:r w:rsidRPr="005C2C2C">
        <w:t>Pour obtenir ce</w:t>
      </w:r>
      <w:r>
        <w:t>tte</w:t>
      </w:r>
      <w:r w:rsidRPr="005C2C2C">
        <w:t xml:space="preserve"> </w:t>
      </w:r>
      <w:r>
        <w:t>b</w:t>
      </w:r>
      <w:r>
        <w:t>ox</w:t>
      </w:r>
      <w:r w:rsidRPr="005C2C2C">
        <w:t xml:space="preserve"> : </w:t>
      </w:r>
    </w:p>
    <w:p w14:paraId="63CD294A" w14:textId="5A7A4E6B" w:rsidR="00C403C1" w:rsidRDefault="00C403C1" w:rsidP="00C403C1">
      <w:pPr>
        <w:jc w:val="left"/>
        <w:rPr>
          <w:rFonts w:ascii="Consolas" w:hAnsi="Consolas" w:cs="Cascadia Code"/>
          <w:sz w:val="18"/>
          <w:szCs w:val="18"/>
          <w:lang w:val="en-US"/>
        </w:rPr>
      </w:pPr>
      <w:r w:rsidRPr="00C403C1">
        <w:rPr>
          <w:rFonts w:ascii="Consolas" w:hAnsi="Consolas" w:cs="Cascadia Code"/>
          <w:sz w:val="18"/>
          <w:szCs w:val="18"/>
          <w:lang w:val="en-US"/>
        </w:rPr>
        <w:drawing>
          <wp:inline distT="0" distB="0" distL="0" distR="0" wp14:anchorId="084815E7" wp14:editId="50533B2B">
            <wp:extent cx="5760720" cy="1191260"/>
            <wp:effectExtent l="0" t="0" r="0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3B2F" w14:textId="462E4B85" w:rsidR="00FE24BB" w:rsidRDefault="00FE24BB">
      <w:pPr>
        <w:jc w:val="left"/>
        <w:rPr>
          <w:rFonts w:ascii="Consolas" w:hAnsi="Consolas" w:cs="Cascadia Code"/>
          <w:sz w:val="18"/>
          <w:szCs w:val="18"/>
          <w:lang w:val="en-US"/>
        </w:rPr>
      </w:pPr>
      <w:r>
        <w:rPr>
          <w:rFonts w:ascii="Consolas" w:hAnsi="Consolas" w:cs="Cascadia Code"/>
          <w:sz w:val="18"/>
          <w:szCs w:val="18"/>
          <w:lang w:val="en-US"/>
        </w:rPr>
        <w:br w:type="page"/>
      </w:r>
    </w:p>
    <w:p w14:paraId="79141829" w14:textId="2F7CFA44" w:rsidR="00FE24BB" w:rsidRDefault="00FE24BB" w:rsidP="00FE24BB">
      <w:pPr>
        <w:pStyle w:val="Titre2"/>
        <w:numPr>
          <w:ilvl w:val="1"/>
          <w:numId w:val="37"/>
        </w:numPr>
        <w:rPr>
          <w:lang w:val="en-US"/>
        </w:rPr>
      </w:pPr>
      <w:bookmarkStart w:id="12" w:name="_Toc216794541"/>
      <w:r>
        <w:rPr>
          <w:lang w:val="en-US"/>
        </w:rPr>
        <w:lastRenderedPageBreak/>
        <w:t xml:space="preserve">Box </w:t>
      </w:r>
      <w:proofErr w:type="spellStart"/>
      <w:r>
        <w:rPr>
          <w:lang w:val="en-US"/>
        </w:rPr>
        <w:t>imbriquées</w:t>
      </w:r>
      <w:bookmarkEnd w:id="12"/>
      <w:proofErr w:type="spellEnd"/>
    </w:p>
    <w:p w14:paraId="6899DA71" w14:textId="2FC39F17" w:rsidR="00FE24BB" w:rsidRDefault="00FE24BB" w:rsidP="00FE24BB">
      <w:pPr>
        <w:rPr>
          <w:lang w:val="en-US"/>
        </w:rPr>
      </w:pPr>
      <w:r>
        <w:rPr>
          <w:lang w:val="en-US"/>
        </w:rPr>
        <w:t xml:space="preserve">Copier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code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069E4" w14:paraId="20721D8D" w14:textId="77777777" w:rsidTr="00E069E4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DDDA102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proofErr w:type="gramStart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&lt;!--</w:t>
            </w:r>
            <w:proofErr w:type="gramEnd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Box </w:t>
            </w:r>
            <w:proofErr w:type="spellStart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imbriquées</w:t>
            </w:r>
            <w:proofErr w:type="spellEnd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--&gt;</w:t>
            </w:r>
          </w:p>
          <w:p w14:paraId="4A769A0D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&lt;div style="flex: 1 1 100%; min-width: 100%; max-width: 100%; background-color: #f9f9f9; border: 1px solid #ddd; border-radius: 12px; padding: 1.3em 1.5em; box-shadow: 0 3px 8px </w:t>
            </w:r>
            <w:proofErr w:type="spellStart"/>
            <w:proofErr w:type="gramStart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rgba</w:t>
            </w:r>
            <w:proofErr w:type="spellEnd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(</w:t>
            </w:r>
            <w:proofErr w:type="gramEnd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0,0,0,0.08); box-sizing: border-box; margin-top: 1em"&gt;</w:t>
            </w:r>
          </w:p>
          <w:p w14:paraId="4300B3C6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&lt;div style="font-size: 1.18em; color: #111; font-style: italic; margin-bottom: 0.8em;"&gt;&lt;strong&gt;</w:t>
            </w:r>
            <w:proofErr w:type="spellStart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Titre</w:t>
            </w:r>
            <w:proofErr w:type="spellEnd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&lt;/strong&gt;&lt;/div&gt;</w:t>
            </w:r>
          </w:p>
          <w:p w14:paraId="0CFD7E9C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&lt;p style="color: #333; line-height: 1.6; font-size: 0.98em; margin-bottom: 12px;"&gt;</w:t>
            </w:r>
            <w:proofErr w:type="spellStart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Texte</w:t>
            </w:r>
            <w:proofErr w:type="spellEnd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&lt;/p&gt;</w:t>
            </w:r>
          </w:p>
          <w:p w14:paraId="73EEEBAE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</w:p>
          <w:p w14:paraId="2FD45737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&lt;div style="display: flex; flex-wrap: wrap; gap: 1em; justify-content: space-between; margin-top: 12px;"&gt;</w:t>
            </w:r>
          </w:p>
          <w:p w14:paraId="0022AD21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&lt;div style="flex: 1 1 45%; min-width: 200px; background-color: #fff; border: 1px solid #eee; border-radius: 8px; padding: 12px; box-sizing: border-box;"&gt;</w:t>
            </w:r>
          </w:p>
          <w:p w14:paraId="4D587DCA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&lt;h4 style="margin-top: 0; color: #d32f2f; font-size: 1em;"&gt;Sous-</w:t>
            </w:r>
            <w:proofErr w:type="spellStart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titre</w:t>
            </w:r>
            <w:proofErr w:type="spellEnd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1&lt;/h4&gt;</w:t>
            </w:r>
          </w:p>
          <w:p w14:paraId="56DE8E11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&lt;ul style="margin: 8px 0 0 20px; padding: 0; color: #555;"&gt;</w:t>
            </w:r>
          </w:p>
          <w:p w14:paraId="32FD08AE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    </w:t>
            </w:r>
            <w:r w:rsidRPr="00E069E4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gramStart"/>
            <w:r w:rsidRPr="00E069E4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E069E4">
              <w:rPr>
                <w:rFonts w:ascii="Cascadia Code" w:hAnsi="Cascadia Code" w:cs="Cascadia Code"/>
                <w:sz w:val="18"/>
                <w:szCs w:val="18"/>
              </w:rPr>
              <w:t>&gt;Texte&lt;/li&gt;</w:t>
            </w:r>
          </w:p>
          <w:p w14:paraId="3042C145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</w:rPr>
              <w:t xml:space="preserve">                &lt;</w:t>
            </w:r>
            <w:proofErr w:type="gramStart"/>
            <w:r w:rsidRPr="00E069E4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E069E4">
              <w:rPr>
                <w:rFonts w:ascii="Cascadia Code" w:hAnsi="Cascadia Code" w:cs="Cascadia Code"/>
                <w:sz w:val="18"/>
                <w:szCs w:val="18"/>
              </w:rPr>
              <w:t>&gt;Texte&lt;/li&gt;</w:t>
            </w:r>
          </w:p>
          <w:p w14:paraId="0BFD478A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</w:rPr>
              <w:t xml:space="preserve">            </w:t>
            </w: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&lt;/ul&gt;</w:t>
            </w:r>
          </w:p>
          <w:p w14:paraId="0EAE39F3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&lt;/div&gt;</w:t>
            </w:r>
          </w:p>
          <w:p w14:paraId="4CF1D753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</w:p>
          <w:p w14:paraId="74DE5FE5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&lt;div style="flex: 1 1 45%; min-width: 200px; background-color: #fff; border: 1px solid #eee; border-radius: 8px; padding: 12px; box-sizing: border-box;"&gt;</w:t>
            </w:r>
          </w:p>
          <w:p w14:paraId="1211BEBE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&lt;h4 style="margin-top: 0; color: #2e7d32; font-size: 1em;"&gt;Sous-</w:t>
            </w:r>
            <w:proofErr w:type="spellStart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titre</w:t>
            </w:r>
            <w:proofErr w:type="spellEnd"/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2&lt;/h4&gt;</w:t>
            </w:r>
          </w:p>
          <w:p w14:paraId="4DCF3DE3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&lt;ul style="margin: 8px 0 0 20px; padding: 0; color: #555;"&gt;</w:t>
            </w:r>
          </w:p>
          <w:p w14:paraId="22861684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    </w:t>
            </w:r>
            <w:r w:rsidRPr="00E069E4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gramStart"/>
            <w:r w:rsidRPr="00E069E4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E069E4">
              <w:rPr>
                <w:rFonts w:ascii="Cascadia Code" w:hAnsi="Cascadia Code" w:cs="Cascadia Code"/>
                <w:sz w:val="18"/>
                <w:szCs w:val="18"/>
              </w:rPr>
              <w:t>&gt;Texte&lt;/li&gt;</w:t>
            </w:r>
          </w:p>
          <w:p w14:paraId="0D1A92C2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</w:rPr>
              <w:t xml:space="preserve">                &lt;</w:t>
            </w:r>
            <w:proofErr w:type="gramStart"/>
            <w:r w:rsidRPr="00E069E4">
              <w:rPr>
                <w:rFonts w:ascii="Cascadia Code" w:hAnsi="Cascadia Code" w:cs="Cascadia Code"/>
                <w:sz w:val="18"/>
                <w:szCs w:val="18"/>
              </w:rPr>
              <w:t>li</w:t>
            </w:r>
            <w:proofErr w:type="gramEnd"/>
            <w:r w:rsidRPr="00E069E4">
              <w:rPr>
                <w:rFonts w:ascii="Cascadia Code" w:hAnsi="Cascadia Code" w:cs="Cascadia Code"/>
                <w:sz w:val="18"/>
                <w:szCs w:val="18"/>
              </w:rPr>
              <w:t>&gt;Texte&lt;/li&gt;</w:t>
            </w:r>
          </w:p>
          <w:p w14:paraId="4F7CD6EC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</w:rPr>
              <w:t xml:space="preserve">            </w:t>
            </w: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&lt;/ul&gt;</w:t>
            </w:r>
          </w:p>
          <w:p w14:paraId="034DE94A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&lt;/div&gt;</w:t>
            </w:r>
          </w:p>
          <w:p w14:paraId="5EFB6F48" w14:textId="77777777" w:rsidR="00E069E4" w:rsidRPr="00E069E4" w:rsidRDefault="00E069E4" w:rsidP="00E069E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&lt;/div&gt;</w:t>
            </w:r>
          </w:p>
          <w:p w14:paraId="1EAAFB29" w14:textId="7DD39538" w:rsidR="00E069E4" w:rsidRPr="00E069E4" w:rsidRDefault="00E069E4" w:rsidP="00E069E4">
            <w:pPr>
              <w:jc w:val="left"/>
              <w:rPr>
                <w:rFonts w:ascii="Consolas" w:hAnsi="Consolas"/>
                <w:sz w:val="18"/>
                <w:szCs w:val="18"/>
                <w:lang w:val="en-US"/>
              </w:rPr>
            </w:pPr>
            <w:r w:rsidRPr="00E069E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</w:tc>
      </w:tr>
    </w:tbl>
    <w:p w14:paraId="0AC50FCB" w14:textId="77777777" w:rsidR="00FE24BB" w:rsidRDefault="00FE24BB" w:rsidP="00FE24BB">
      <w:pPr>
        <w:rPr>
          <w:lang w:val="en-US"/>
        </w:rPr>
      </w:pPr>
    </w:p>
    <w:p w14:paraId="230271A6" w14:textId="3641862C" w:rsidR="00FE24BB" w:rsidRPr="00FE24BB" w:rsidRDefault="00FE24BB" w:rsidP="00FE24BB">
      <w:r w:rsidRPr="00FE24BB">
        <w:t>Pour obtenir ces box imbriquées</w:t>
      </w:r>
    </w:p>
    <w:p w14:paraId="2B517AF2" w14:textId="5E565B36" w:rsidR="00FE24BB" w:rsidRPr="00FE24BB" w:rsidRDefault="00FE24BB" w:rsidP="00FE24BB">
      <w:pPr>
        <w:rPr>
          <w:rFonts w:ascii="Consolas" w:hAnsi="Consolas"/>
          <w:sz w:val="18"/>
          <w:szCs w:val="18"/>
        </w:rPr>
      </w:pPr>
      <w:r w:rsidRPr="00FE24BB">
        <w:rPr>
          <w:rFonts w:ascii="Consolas" w:hAnsi="Consolas"/>
          <w:sz w:val="18"/>
          <w:szCs w:val="18"/>
        </w:rPr>
        <w:drawing>
          <wp:inline distT="0" distB="0" distL="0" distR="0" wp14:anchorId="31F60B79" wp14:editId="214FFE22">
            <wp:extent cx="5306468" cy="1631950"/>
            <wp:effectExtent l="0" t="0" r="8890" b="635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5056" cy="164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1ADA" w14:textId="7F36DC6E" w:rsidR="00164C96" w:rsidRPr="00FE24BB" w:rsidRDefault="00164C96">
      <w:pPr>
        <w:jc w:val="left"/>
        <w:rPr>
          <w:rFonts w:ascii="Consolas" w:hAnsi="Consolas" w:cs="Cascadia Code"/>
          <w:sz w:val="18"/>
          <w:szCs w:val="18"/>
        </w:rPr>
      </w:pPr>
      <w:r w:rsidRPr="00FE24BB">
        <w:rPr>
          <w:rFonts w:ascii="Consolas" w:hAnsi="Consolas" w:cs="Cascadia Code"/>
          <w:sz w:val="18"/>
          <w:szCs w:val="18"/>
        </w:rPr>
        <w:br w:type="page"/>
      </w:r>
    </w:p>
    <w:p w14:paraId="76B373D9" w14:textId="25B3F9EB" w:rsidR="00164C96" w:rsidRDefault="00A22E59" w:rsidP="00164C96">
      <w:pPr>
        <w:pStyle w:val="Titre2"/>
        <w:numPr>
          <w:ilvl w:val="1"/>
          <w:numId w:val="37"/>
        </w:numPr>
        <w:rPr>
          <w:lang w:val="en-US"/>
        </w:rPr>
      </w:pPr>
      <w:bookmarkStart w:id="13" w:name="_Toc216794542"/>
      <w:r>
        <w:rPr>
          <w:lang w:val="en-US"/>
        </w:rPr>
        <w:lastRenderedPageBreak/>
        <w:t>Callouts</w:t>
      </w:r>
      <w:bookmarkEnd w:id="13"/>
    </w:p>
    <w:p w14:paraId="0487750E" w14:textId="183A8545" w:rsidR="00A22E59" w:rsidRDefault="00A22E59" w:rsidP="00A22E59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91AC4" w14:paraId="2519729E" w14:textId="77777777" w:rsidTr="00A91AC4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02D8AD3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style="border-left:4px solid #1971c2; background-</w:t>
            </w:r>
            <w:proofErr w:type="gramStart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f0f8ff; padding:10px 12px; margin:12px 0;"&gt;</w:t>
            </w:r>
          </w:p>
          <w:p w14:paraId="4E33BB89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&lt;p style="margin:0; color: #2e7d32; font-weight: 600;"&gt;Callout </w:t>
            </w:r>
            <w:proofErr w:type="spellStart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titre</w:t>
            </w:r>
            <w:proofErr w:type="spellEnd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vert&lt;/p&gt;</w:t>
            </w:r>
          </w:p>
          <w:p w14:paraId="31AE4C6A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r w:rsidRPr="00A91AC4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gramStart"/>
            <w:r w:rsidRPr="00A91AC4">
              <w:rPr>
                <w:rFonts w:ascii="Cascadia Code" w:hAnsi="Cascadia Code" w:cs="Cascadia Code"/>
                <w:sz w:val="18"/>
                <w:szCs w:val="18"/>
              </w:rPr>
              <w:t>p</w:t>
            </w:r>
            <w:proofErr w:type="gramEnd"/>
            <w:r w:rsidRPr="00A91AC4">
              <w:rPr>
                <w:rFonts w:ascii="Cascadia Code" w:hAnsi="Cascadia Code" w:cs="Cascadia Code"/>
                <w:sz w:val="18"/>
                <w:szCs w:val="18"/>
              </w:rPr>
              <w:t xml:space="preserve"> style="margin:0;"&gt;Texte&lt;/p&gt;</w:t>
            </w:r>
          </w:p>
          <w:p w14:paraId="5C78E5EC" w14:textId="1A31D97C" w:rsidR="00A91AC4" w:rsidRPr="00A91AC4" w:rsidRDefault="00A91AC4" w:rsidP="00A91AC4">
            <w:pPr>
              <w:jc w:val="left"/>
              <w:rPr>
                <w:rFonts w:ascii="Consolas" w:hAnsi="Consolas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</w:tc>
      </w:tr>
    </w:tbl>
    <w:p w14:paraId="18176F67" w14:textId="77777777" w:rsidR="00A91AC4" w:rsidRPr="00A22E59" w:rsidRDefault="00A91AC4" w:rsidP="00A22E59"/>
    <w:p w14:paraId="328E6761" w14:textId="7464EA70" w:rsidR="00A22E59" w:rsidRPr="00A22E59" w:rsidRDefault="00A22E59" w:rsidP="00A22E59">
      <w:r w:rsidRPr="005C2C2C">
        <w:t>Pour obtenir ce</w:t>
      </w:r>
      <w:r>
        <w:t xml:space="preserve"> </w:t>
      </w:r>
      <w:proofErr w:type="spellStart"/>
      <w:r>
        <w:t>callout</w:t>
      </w:r>
      <w:proofErr w:type="spellEnd"/>
      <w:r w:rsidRPr="005C2C2C">
        <w:t xml:space="preserve"> : </w:t>
      </w:r>
    </w:p>
    <w:p w14:paraId="5F03D6C0" w14:textId="5E82C3B2" w:rsidR="00A22E59" w:rsidRDefault="00A22E59" w:rsidP="00A22E59">
      <w:pPr>
        <w:jc w:val="left"/>
        <w:rPr>
          <w:rFonts w:ascii="Consolas" w:hAnsi="Consolas" w:cs="Cascadia Code"/>
          <w:sz w:val="18"/>
          <w:szCs w:val="18"/>
          <w:lang w:val="en-US"/>
        </w:rPr>
      </w:pPr>
      <w:r w:rsidRPr="00A22E59">
        <w:rPr>
          <w:rFonts w:ascii="Consolas" w:hAnsi="Consolas" w:cs="Cascadia Code"/>
          <w:sz w:val="18"/>
          <w:szCs w:val="18"/>
          <w:lang w:val="en-US"/>
        </w:rPr>
        <w:drawing>
          <wp:inline distT="0" distB="0" distL="0" distR="0" wp14:anchorId="3E1E8561" wp14:editId="65FD0EF5">
            <wp:extent cx="5760720" cy="410845"/>
            <wp:effectExtent l="0" t="0" r="0" b="825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78DD" w14:textId="77777777" w:rsidR="00A22E59" w:rsidRDefault="00A22E59" w:rsidP="00A22E59"/>
    <w:p w14:paraId="599A6AFD" w14:textId="18AEA002" w:rsidR="00A22E59" w:rsidRDefault="00A22E59" w:rsidP="00A22E59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91AC4" w14:paraId="41E176A0" w14:textId="77777777" w:rsidTr="00A91AC4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F8E696C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style="border-left:4px solid #d32f2f; background-</w:t>
            </w:r>
            <w:proofErr w:type="gramStart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fff0f0; padding:10px 12px; margin:12px 0;"&gt;</w:t>
            </w:r>
          </w:p>
          <w:p w14:paraId="156F441B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&lt;p style="margin:0; color: #d32f2f; font-weight: 600;"&gt;Callout rouge&lt;/p&gt;</w:t>
            </w:r>
          </w:p>
          <w:p w14:paraId="68947AA0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r w:rsidRPr="00A91AC4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gramStart"/>
            <w:r w:rsidRPr="00A91AC4">
              <w:rPr>
                <w:rFonts w:ascii="Cascadia Code" w:hAnsi="Cascadia Code" w:cs="Cascadia Code"/>
                <w:sz w:val="18"/>
                <w:szCs w:val="18"/>
              </w:rPr>
              <w:t>p</w:t>
            </w:r>
            <w:proofErr w:type="gramEnd"/>
            <w:r w:rsidRPr="00A91AC4">
              <w:rPr>
                <w:rFonts w:ascii="Cascadia Code" w:hAnsi="Cascadia Code" w:cs="Cascadia Code"/>
                <w:sz w:val="18"/>
                <w:szCs w:val="18"/>
              </w:rPr>
              <w:t xml:space="preserve"> style="margin:0;"&gt;Texte&lt;/p&gt;</w:t>
            </w:r>
          </w:p>
          <w:p w14:paraId="67B26534" w14:textId="32EB7F7A" w:rsidR="00A91AC4" w:rsidRPr="00A91AC4" w:rsidRDefault="00A91AC4" w:rsidP="00A91AC4">
            <w:pPr>
              <w:jc w:val="left"/>
              <w:rPr>
                <w:rFonts w:ascii="Consolas" w:hAnsi="Consolas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</w:tc>
      </w:tr>
    </w:tbl>
    <w:p w14:paraId="7E3D38DA" w14:textId="77777777" w:rsidR="00A91AC4" w:rsidRPr="00A22E59" w:rsidRDefault="00A91AC4" w:rsidP="00A22E59"/>
    <w:p w14:paraId="7B576554" w14:textId="77777777" w:rsidR="00A22E59" w:rsidRPr="00A22E59" w:rsidRDefault="00A22E59" w:rsidP="00A22E59">
      <w:r w:rsidRPr="005C2C2C">
        <w:t>Pour obtenir ce</w:t>
      </w:r>
      <w:r>
        <w:t xml:space="preserve"> </w:t>
      </w:r>
      <w:proofErr w:type="spellStart"/>
      <w:r>
        <w:t>callout</w:t>
      </w:r>
      <w:proofErr w:type="spellEnd"/>
      <w:r w:rsidRPr="005C2C2C">
        <w:t xml:space="preserve"> : </w:t>
      </w:r>
    </w:p>
    <w:p w14:paraId="1FB845B8" w14:textId="1C1437C0" w:rsidR="00A22E59" w:rsidRDefault="00A22E59" w:rsidP="00A22E59">
      <w:pPr>
        <w:jc w:val="left"/>
        <w:rPr>
          <w:rFonts w:ascii="Consolas" w:hAnsi="Consolas" w:cs="Cascadia Code"/>
          <w:sz w:val="18"/>
          <w:szCs w:val="18"/>
          <w:lang w:val="en-US"/>
        </w:rPr>
      </w:pPr>
      <w:r w:rsidRPr="00A22E59">
        <w:rPr>
          <w:rFonts w:ascii="Consolas" w:hAnsi="Consolas" w:cs="Cascadia Code"/>
          <w:sz w:val="18"/>
          <w:szCs w:val="18"/>
          <w:lang w:val="en-US"/>
        </w:rPr>
        <w:drawing>
          <wp:inline distT="0" distB="0" distL="0" distR="0" wp14:anchorId="1EA54F20" wp14:editId="64AEAC48">
            <wp:extent cx="5760720" cy="38989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8250" w14:textId="486FB16C" w:rsidR="00A22E59" w:rsidRDefault="00A22E59" w:rsidP="00A22E59">
      <w:pPr>
        <w:jc w:val="left"/>
        <w:rPr>
          <w:rFonts w:ascii="Consolas" w:hAnsi="Consolas" w:cs="Cascadia Code"/>
          <w:sz w:val="18"/>
          <w:szCs w:val="18"/>
          <w:lang w:val="en-US"/>
        </w:rPr>
      </w:pPr>
    </w:p>
    <w:p w14:paraId="2E9F9E67" w14:textId="25DCF8FF" w:rsidR="00A22E59" w:rsidRDefault="00A22E59" w:rsidP="00A22E59">
      <w:r w:rsidRPr="005C2C2C"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91AC4" w14:paraId="35398DAA" w14:textId="77777777" w:rsidTr="00A91AC4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89AC903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style="border-left:4px solid #1971c2; background-</w:t>
            </w:r>
            <w:proofErr w:type="gramStart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f0f8ff; padding:10px 12px; margin:12px 0;"&gt;</w:t>
            </w:r>
          </w:p>
          <w:p w14:paraId="051E32B0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&lt;p style="margin:0;"&gt;&lt;strong&gt;Callout </w:t>
            </w:r>
            <w:proofErr w:type="spellStart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neutre</w:t>
            </w:r>
            <w:proofErr w:type="spellEnd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&lt;/strong&gt;&lt;/p&gt;</w:t>
            </w:r>
          </w:p>
          <w:p w14:paraId="728B3F0F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&lt;p style="margin:0;"&gt;&lt;span&gt;</w:t>
            </w:r>
            <w:proofErr w:type="spellStart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Texte</w:t>
            </w:r>
            <w:proofErr w:type="spellEnd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&lt;/span&gt;&lt;/p&gt;</w:t>
            </w:r>
          </w:p>
          <w:p w14:paraId="27925E54" w14:textId="6FA220B1" w:rsidR="00A91AC4" w:rsidRPr="00A91AC4" w:rsidRDefault="00A91AC4" w:rsidP="00A91AC4">
            <w:pPr>
              <w:jc w:val="left"/>
              <w:rPr>
                <w:rFonts w:ascii="Consolas" w:hAnsi="Consolas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</w:tc>
      </w:tr>
    </w:tbl>
    <w:p w14:paraId="2949118D" w14:textId="77777777" w:rsidR="00A91AC4" w:rsidRPr="00A22E59" w:rsidRDefault="00A91AC4" w:rsidP="00A22E59"/>
    <w:p w14:paraId="6A57882A" w14:textId="77777777" w:rsidR="00A22E59" w:rsidRPr="00A22E59" w:rsidRDefault="00A22E59" w:rsidP="00A22E59">
      <w:r w:rsidRPr="005C2C2C">
        <w:t>Pour obtenir ce</w:t>
      </w:r>
      <w:r>
        <w:t xml:space="preserve"> </w:t>
      </w:r>
      <w:proofErr w:type="spellStart"/>
      <w:r>
        <w:t>callout</w:t>
      </w:r>
      <w:proofErr w:type="spellEnd"/>
      <w:r w:rsidRPr="005C2C2C">
        <w:t xml:space="preserve"> : </w:t>
      </w:r>
    </w:p>
    <w:p w14:paraId="16360030" w14:textId="107F9683" w:rsidR="000154E5" w:rsidRDefault="00662B1E" w:rsidP="00A91AC4">
      <w:pPr>
        <w:jc w:val="left"/>
        <w:rPr>
          <w:rFonts w:ascii="Consolas" w:hAnsi="Consolas" w:cs="Cascadia Code"/>
          <w:sz w:val="18"/>
          <w:szCs w:val="18"/>
          <w:lang w:val="en-US"/>
        </w:rPr>
      </w:pPr>
      <w:r w:rsidRPr="00662B1E">
        <w:rPr>
          <w:rFonts w:ascii="Consolas" w:hAnsi="Consolas" w:cs="Cascadia Code"/>
          <w:sz w:val="18"/>
          <w:szCs w:val="18"/>
          <w:lang w:val="en-US"/>
        </w:rPr>
        <w:drawing>
          <wp:inline distT="0" distB="0" distL="0" distR="0" wp14:anchorId="72A0F215" wp14:editId="3EC5AF32">
            <wp:extent cx="5760720" cy="38989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C92E" w14:textId="50DB95EB" w:rsidR="00A91AC4" w:rsidRDefault="00A91AC4" w:rsidP="00A91AC4">
      <w:pPr>
        <w:jc w:val="left"/>
        <w:rPr>
          <w:rFonts w:ascii="Consolas" w:hAnsi="Consolas" w:cs="Cascadia Code"/>
          <w:sz w:val="18"/>
          <w:szCs w:val="18"/>
          <w:lang w:val="en-US"/>
        </w:rPr>
      </w:pPr>
    </w:p>
    <w:p w14:paraId="131338A8" w14:textId="6371482A" w:rsidR="00A91AC4" w:rsidRDefault="00A91AC4" w:rsidP="00A91AC4">
      <w:pPr>
        <w:jc w:val="left"/>
        <w:rPr>
          <w:rFonts w:ascii="Consolas" w:hAnsi="Consolas" w:cs="Cascadia Code"/>
          <w:sz w:val="18"/>
          <w:szCs w:val="18"/>
          <w:lang w:val="en-US"/>
        </w:rPr>
      </w:pPr>
    </w:p>
    <w:p w14:paraId="0BEA69DF" w14:textId="3AEC5818" w:rsidR="00A91AC4" w:rsidRDefault="00A91AC4" w:rsidP="00A91AC4">
      <w:pPr>
        <w:jc w:val="left"/>
        <w:rPr>
          <w:rFonts w:ascii="Consolas" w:hAnsi="Consolas" w:cs="Cascadia Code"/>
          <w:sz w:val="18"/>
          <w:szCs w:val="18"/>
          <w:lang w:val="en-US"/>
        </w:rPr>
      </w:pPr>
    </w:p>
    <w:p w14:paraId="17FC6085" w14:textId="480F92F3" w:rsidR="00A91AC4" w:rsidRDefault="00A91AC4" w:rsidP="00A91AC4">
      <w:pPr>
        <w:jc w:val="left"/>
        <w:rPr>
          <w:rFonts w:ascii="Consolas" w:hAnsi="Consolas" w:cs="Cascadia Code"/>
          <w:sz w:val="18"/>
          <w:szCs w:val="18"/>
          <w:lang w:val="en-US"/>
        </w:rPr>
      </w:pPr>
    </w:p>
    <w:p w14:paraId="18855CCE" w14:textId="77777777" w:rsidR="00A91AC4" w:rsidRPr="00A91AC4" w:rsidRDefault="00A91AC4" w:rsidP="00A91AC4">
      <w:pPr>
        <w:jc w:val="left"/>
        <w:rPr>
          <w:rFonts w:ascii="Consolas" w:hAnsi="Consolas" w:cs="Cascadia Code"/>
          <w:sz w:val="18"/>
          <w:szCs w:val="18"/>
          <w:lang w:val="en-US"/>
        </w:rPr>
      </w:pPr>
    </w:p>
    <w:p w14:paraId="278CD0C8" w14:textId="4F460D39" w:rsidR="000154E5" w:rsidRDefault="000154E5" w:rsidP="000154E5">
      <w:r w:rsidRPr="005C2C2C">
        <w:lastRenderedPageBreak/>
        <w:t xml:space="preserve">Copier-coller le code suivant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91AC4" w14:paraId="09F53FB0" w14:textId="77777777" w:rsidTr="00A91AC4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AEB0DAB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&lt;div style="border-left:4px solid #1971c2; background-</w:t>
            </w:r>
            <w:proofErr w:type="gramStart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color:#</w:t>
            </w:r>
            <w:proofErr w:type="gramEnd"/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f0f8ff; padding:10px 12px; margin:12px 0;"&gt;</w:t>
            </w:r>
          </w:p>
          <w:p w14:paraId="1678119F" w14:textId="77777777" w:rsidR="00A91AC4" w:rsidRPr="00A91AC4" w:rsidRDefault="00A91AC4" w:rsidP="00A91AC4">
            <w:pPr>
              <w:jc w:val="left"/>
              <w:rPr>
                <w:rFonts w:ascii="Cascadia Code" w:hAnsi="Cascadia Code" w:cs="Cascadia Code"/>
                <w:sz w:val="18"/>
                <w:szCs w:val="18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</w:t>
            </w:r>
            <w:r w:rsidRPr="00A91AC4">
              <w:rPr>
                <w:rFonts w:ascii="Cascadia Code" w:hAnsi="Cascadia Code" w:cs="Cascadia Code"/>
                <w:sz w:val="18"/>
                <w:szCs w:val="18"/>
              </w:rPr>
              <w:t>&lt;</w:t>
            </w:r>
            <w:proofErr w:type="gramStart"/>
            <w:r w:rsidRPr="00A91AC4">
              <w:rPr>
                <w:rFonts w:ascii="Cascadia Code" w:hAnsi="Cascadia Code" w:cs="Cascadia Code"/>
                <w:sz w:val="18"/>
                <w:szCs w:val="18"/>
              </w:rPr>
              <w:t>p</w:t>
            </w:r>
            <w:proofErr w:type="gramEnd"/>
            <w:r w:rsidRPr="00A91AC4">
              <w:rPr>
                <w:rFonts w:ascii="Cascadia Code" w:hAnsi="Cascadia Code" w:cs="Cascadia Code"/>
                <w:sz w:val="18"/>
                <w:szCs w:val="18"/>
              </w:rPr>
              <w:t xml:space="preserve"> style="margin:0;"&gt;</w:t>
            </w:r>
            <w:r w:rsidRPr="00A91AC4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💡</w:t>
            </w:r>
            <w:r w:rsidRPr="00A91AC4">
              <w:rPr>
                <w:rFonts w:ascii="Cascadia Code" w:hAnsi="Cascadia Code" w:cs="Cascadia Code"/>
                <w:sz w:val="18"/>
                <w:szCs w:val="18"/>
              </w:rPr>
              <w:t xml:space="preserve"> Texte&lt;/p&gt;</w:t>
            </w:r>
          </w:p>
          <w:p w14:paraId="58D8A315" w14:textId="5AF81CAD" w:rsidR="00A91AC4" w:rsidRPr="00A91AC4" w:rsidRDefault="00A91AC4" w:rsidP="00A91AC4">
            <w:pPr>
              <w:jc w:val="left"/>
              <w:rPr>
                <w:rFonts w:ascii="Consolas" w:hAnsi="Consolas" w:cs="Cascadia Code"/>
                <w:sz w:val="18"/>
                <w:szCs w:val="18"/>
                <w:lang w:val="en-US"/>
              </w:rPr>
            </w:pPr>
            <w:r w:rsidRPr="00A91AC4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&lt;/div&gt;</w:t>
            </w:r>
          </w:p>
        </w:tc>
      </w:tr>
    </w:tbl>
    <w:p w14:paraId="4D761AFF" w14:textId="77777777" w:rsidR="00A91AC4" w:rsidRPr="000154E5" w:rsidRDefault="00A91AC4" w:rsidP="000154E5"/>
    <w:p w14:paraId="4A23ACBE" w14:textId="77777777" w:rsidR="000154E5" w:rsidRPr="00A22E59" w:rsidRDefault="000154E5" w:rsidP="000154E5">
      <w:r w:rsidRPr="005C2C2C">
        <w:t>Pour obtenir ce</w:t>
      </w:r>
      <w:r>
        <w:t xml:space="preserve"> </w:t>
      </w:r>
      <w:proofErr w:type="spellStart"/>
      <w:r>
        <w:t>callout</w:t>
      </w:r>
      <w:proofErr w:type="spellEnd"/>
      <w:r w:rsidRPr="005C2C2C">
        <w:t xml:space="preserve"> : </w:t>
      </w:r>
    </w:p>
    <w:p w14:paraId="14FD4BCA" w14:textId="0750C905" w:rsidR="000154E5" w:rsidRDefault="000154E5" w:rsidP="000154E5">
      <w:pPr>
        <w:jc w:val="left"/>
        <w:rPr>
          <w:rFonts w:ascii="Consolas" w:hAnsi="Consolas" w:cs="Cascadia Code"/>
          <w:sz w:val="18"/>
          <w:szCs w:val="18"/>
          <w:lang w:val="en-US"/>
        </w:rPr>
      </w:pPr>
      <w:r w:rsidRPr="000154E5">
        <w:rPr>
          <w:rFonts w:ascii="Consolas" w:hAnsi="Consolas" w:cs="Cascadia Code"/>
          <w:sz w:val="18"/>
          <w:szCs w:val="18"/>
          <w:lang w:val="en-US"/>
        </w:rPr>
        <w:drawing>
          <wp:inline distT="0" distB="0" distL="0" distR="0" wp14:anchorId="413C8A93" wp14:editId="3F45F6F7">
            <wp:extent cx="5760720" cy="266065"/>
            <wp:effectExtent l="0" t="0" r="0" b="63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123B" w14:textId="1DFB4019" w:rsidR="00BF58DB" w:rsidRDefault="00BF58DB">
      <w:pPr>
        <w:jc w:val="left"/>
        <w:rPr>
          <w:rFonts w:ascii="Consolas" w:hAnsi="Consolas" w:cs="Cascadia Code"/>
          <w:sz w:val="18"/>
          <w:szCs w:val="18"/>
          <w:lang w:val="en-US"/>
        </w:rPr>
      </w:pPr>
      <w:r>
        <w:rPr>
          <w:rFonts w:ascii="Consolas" w:hAnsi="Consolas" w:cs="Cascadia Code"/>
          <w:sz w:val="18"/>
          <w:szCs w:val="18"/>
          <w:lang w:val="en-US"/>
        </w:rPr>
        <w:br w:type="page"/>
      </w:r>
    </w:p>
    <w:p w14:paraId="4AD6BCD3" w14:textId="5EF5E03F" w:rsidR="000154E5" w:rsidRDefault="00BF58DB" w:rsidP="00BF58DB">
      <w:pPr>
        <w:pStyle w:val="Titre2"/>
        <w:numPr>
          <w:ilvl w:val="1"/>
          <w:numId w:val="37"/>
        </w:numPr>
        <w:rPr>
          <w:lang w:val="en-US"/>
        </w:rPr>
      </w:pPr>
      <w:bookmarkStart w:id="14" w:name="_Toc216794543"/>
      <w:r>
        <w:rPr>
          <w:lang w:val="en-US"/>
        </w:rPr>
        <w:lastRenderedPageBreak/>
        <w:t>Tableau</w:t>
      </w:r>
      <w:bookmarkEnd w:id="14"/>
    </w:p>
    <w:p w14:paraId="19A8CA20" w14:textId="61715B38" w:rsidR="00BF58DB" w:rsidRDefault="00A10530" w:rsidP="00BF58DB">
      <w:pPr>
        <w:rPr>
          <w:lang w:val="en-US"/>
        </w:rPr>
      </w:pPr>
      <w:r>
        <w:rPr>
          <w:lang w:val="en-US"/>
        </w:rPr>
        <w:t xml:space="preserve">Copier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code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01586" w14:paraId="55126A3C" w14:textId="77777777" w:rsidTr="00701586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63B63AC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&lt;table style="width:100%; border-collapse: collapse; margin: 1em 0; font-family: sans-serif;"&gt;</w:t>
            </w:r>
          </w:p>
          <w:p w14:paraId="1F6B7E13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thead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79D06867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&lt;tr style="background-color: #f2f2f2;"&gt;</w:t>
            </w:r>
          </w:p>
          <w:p w14:paraId="4B423EE3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th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style="padding: 10px; text-align: left; border: 1px solid #ddd; color: #333;"&gt;Colonne 1&lt;/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th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477373E4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th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style="padding: 10px; text-align: center; border: 1px solid #ddd; color: #333;"&gt;Colonne 2&lt;/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th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3331BB1C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th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style="padding: 10px; text-align: left; border: 1px solid #ddd; color: #333;"&gt;Colonne 3&lt;/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th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15E3ED60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&lt;/tr&gt;</w:t>
            </w:r>
          </w:p>
          <w:p w14:paraId="64164B4C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&lt;/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thead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46539121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tbody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0EF375C2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&lt;tr&gt;</w:t>
            </w:r>
          </w:p>
          <w:p w14:paraId="2CF953FE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font-weight: bold;"&gt;Cellule&lt;/td&gt;</w:t>
            </w:r>
          </w:p>
          <w:p w14:paraId="7417F9CF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text-align: center;"&gt;Cellule&lt;/td&gt;</w:t>
            </w:r>
          </w:p>
          <w:p w14:paraId="56D75F6D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#ddd;"&gt;Cellule&lt;/td&gt;</w:t>
            </w:r>
          </w:p>
          <w:p w14:paraId="1F74C1B9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&lt;/tr&gt;</w:t>
            </w:r>
          </w:p>
          <w:p w14:paraId="5D38A9FA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&lt;tr&gt;</w:t>
            </w:r>
          </w:p>
          <w:p w14:paraId="61DDB881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font-weight: bold;"&gt;Cellule&lt;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11FC2128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text-align: center;"&gt;Cellule&lt;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1090AB6A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#ddd;"&gt;Cellule&lt;br&gt;&lt;/td&gt;</w:t>
            </w:r>
          </w:p>
          <w:p w14:paraId="190CB79C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&lt;/tr&gt;</w:t>
            </w:r>
          </w:p>
          <w:p w14:paraId="17EC94B2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&lt;tr&gt;</w:t>
            </w:r>
          </w:p>
          <w:p w14:paraId="6A112CE7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font-weight: bold;"&gt;Cellule&lt;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2FF49B9F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text-align: center;"&gt;Cellule&lt;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5602E659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#ddd;"&gt;Cellule&lt;br&gt;&lt;/td&gt;</w:t>
            </w:r>
          </w:p>
          <w:p w14:paraId="484BB807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&lt;/tr&gt;</w:t>
            </w:r>
          </w:p>
          <w:p w14:paraId="1BDFBA43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&lt;tr&gt;</w:t>
            </w:r>
          </w:p>
          <w:p w14:paraId="70F96E62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font-weight: bold;"&gt;Cellule&lt;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2C0CA1D6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text-align: center;"&gt;Cellule&lt;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7BA94882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#ddd;"&gt;Cellule&lt;br&gt;&lt;/td&gt;</w:t>
            </w:r>
          </w:p>
          <w:p w14:paraId="284FA527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&lt;/tr&gt;</w:t>
            </w:r>
          </w:p>
          <w:p w14:paraId="127FA1D0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&lt;tr&gt;</w:t>
            </w:r>
          </w:p>
          <w:p w14:paraId="456F5778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font-weight: bold;"&gt;Cellule&lt;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5B7B6531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text-align: center;"&gt;Cellule&lt;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27E5F766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#ddd;"&gt;Cellule&lt;br&gt;&lt;/td&gt;</w:t>
            </w:r>
          </w:p>
          <w:p w14:paraId="3C50BB6D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&lt;/tr&gt;</w:t>
            </w:r>
          </w:p>
          <w:p w14:paraId="0033275B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&lt;tr&gt;</w:t>
            </w:r>
          </w:p>
          <w:p w14:paraId="457990F8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font-weight: bold;"&gt;Cellule&lt;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63BB5BCD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 text-align: center;"&gt;Cellule&lt;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br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&gt;&lt;/td&gt;</w:t>
            </w:r>
          </w:p>
          <w:p w14:paraId="25BDAA4E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    &lt;td style="padding: 8px; border: 1px solid #ddd;"&gt;Cellule&lt;br&gt;&lt;/td&gt;</w:t>
            </w:r>
          </w:p>
          <w:p w14:paraId="783B3C36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    &lt;/tr&gt;</w:t>
            </w:r>
          </w:p>
          <w:p w14:paraId="1381E792" w14:textId="77777777" w:rsidR="00701586" w:rsidRPr="00701586" w:rsidRDefault="00701586" w:rsidP="00701586">
            <w:pPr>
              <w:jc w:val="left"/>
              <w:rPr>
                <w:rFonts w:ascii="Cascadia Code" w:hAnsi="Cascadia Code" w:cs="Cascadia Code"/>
                <w:sz w:val="18"/>
                <w:szCs w:val="18"/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 xml:space="preserve">    &lt;/</w:t>
            </w:r>
            <w:proofErr w:type="spellStart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tbody</w:t>
            </w:r>
            <w:proofErr w:type="spellEnd"/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&gt;</w:t>
            </w:r>
          </w:p>
          <w:p w14:paraId="1E4841D6" w14:textId="799D7A91" w:rsidR="00701586" w:rsidRDefault="00701586" w:rsidP="00701586">
            <w:pPr>
              <w:rPr>
                <w:lang w:val="en-US"/>
              </w:rPr>
            </w:pPr>
            <w:r w:rsidRPr="00701586">
              <w:rPr>
                <w:rFonts w:ascii="Cascadia Code" w:hAnsi="Cascadia Code" w:cs="Cascadia Code"/>
                <w:sz w:val="18"/>
                <w:szCs w:val="18"/>
                <w:lang w:val="en-US"/>
              </w:rPr>
              <w:t>&lt;/table&gt;</w:t>
            </w:r>
          </w:p>
        </w:tc>
      </w:tr>
    </w:tbl>
    <w:p w14:paraId="54C550A1" w14:textId="77777777" w:rsidR="00701586" w:rsidRDefault="00701586" w:rsidP="00BF58DB">
      <w:pPr>
        <w:rPr>
          <w:lang w:val="en-US"/>
        </w:rPr>
      </w:pPr>
    </w:p>
    <w:p w14:paraId="63DEEC50" w14:textId="10C4E37E" w:rsidR="00956EA3" w:rsidRPr="00956EA3" w:rsidRDefault="00956EA3" w:rsidP="00A10530">
      <w:pPr>
        <w:rPr>
          <w:lang w:val="en-US"/>
        </w:rPr>
      </w:pPr>
      <w:r w:rsidRPr="00956EA3">
        <w:rPr>
          <w:lang w:val="en-US"/>
        </w:rPr>
        <w:lastRenderedPageBreak/>
        <w:t xml:space="preserve">Pour </w:t>
      </w:r>
      <w:proofErr w:type="spellStart"/>
      <w:r w:rsidRPr="00956EA3">
        <w:rPr>
          <w:lang w:val="en-US"/>
        </w:rPr>
        <w:t>obtenir</w:t>
      </w:r>
      <w:proofErr w:type="spellEnd"/>
      <w:r w:rsidRPr="00956EA3">
        <w:rPr>
          <w:lang w:val="en-US"/>
        </w:rPr>
        <w:t xml:space="preserve"> </w:t>
      </w:r>
      <w:proofErr w:type="spellStart"/>
      <w:r w:rsidRPr="00956EA3">
        <w:rPr>
          <w:lang w:val="en-US"/>
        </w:rPr>
        <w:t>ce</w:t>
      </w:r>
      <w:proofErr w:type="spellEnd"/>
      <w:r w:rsidRPr="00956EA3">
        <w:rPr>
          <w:lang w:val="en-US"/>
        </w:rPr>
        <w:t xml:space="preserve"> tableau</w:t>
      </w:r>
    </w:p>
    <w:p w14:paraId="5B678E25" w14:textId="298DCFD6" w:rsidR="00A10530" w:rsidRPr="00A10530" w:rsidRDefault="00A10530" w:rsidP="00A10530">
      <w:pPr>
        <w:rPr>
          <w:rFonts w:ascii="Consolas" w:hAnsi="Consolas"/>
          <w:sz w:val="18"/>
          <w:szCs w:val="18"/>
          <w:lang w:val="en-US"/>
        </w:rPr>
      </w:pPr>
      <w:r w:rsidRPr="00A10530">
        <w:rPr>
          <w:rFonts w:ascii="Consolas" w:hAnsi="Consolas"/>
          <w:sz w:val="18"/>
          <w:szCs w:val="18"/>
          <w:lang w:val="en-US"/>
        </w:rPr>
        <w:drawing>
          <wp:inline distT="0" distB="0" distL="0" distR="0" wp14:anchorId="406B0EEC" wp14:editId="7CE66538">
            <wp:extent cx="5760720" cy="158496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530" w:rsidRPr="00A10530" w:rsidSect="003B4CF8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type w:val="continuous"/>
      <w:pgSz w:w="11906" w:h="16838"/>
      <w:pgMar w:top="1276" w:right="1417" w:bottom="568" w:left="1417" w:header="708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6E5B8" w14:textId="77777777" w:rsidR="001E6F13" w:rsidRDefault="001E6F13" w:rsidP="007069AF">
      <w:pPr>
        <w:spacing w:after="0" w:line="240" w:lineRule="auto"/>
      </w:pPr>
      <w:r>
        <w:separator/>
      </w:r>
    </w:p>
  </w:endnote>
  <w:endnote w:type="continuationSeparator" w:id="0">
    <w:p w14:paraId="7F048953" w14:textId="77777777" w:rsidR="001E6F13" w:rsidRDefault="001E6F13" w:rsidP="0070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40458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48CB2A38" w14:textId="77777777" w:rsidR="00F87C29" w:rsidRPr="00701A17" w:rsidRDefault="00F87C29">
        <w:pPr>
          <w:pStyle w:val="Pieddepage"/>
          <w:jc w:val="right"/>
          <w:rPr>
            <w:sz w:val="18"/>
            <w:szCs w:val="18"/>
          </w:rPr>
        </w:pPr>
        <w:r w:rsidRPr="00701A17">
          <w:rPr>
            <w:sz w:val="18"/>
            <w:szCs w:val="18"/>
          </w:rPr>
          <w:fldChar w:fldCharType="begin"/>
        </w:r>
        <w:r w:rsidRPr="00701A17">
          <w:rPr>
            <w:sz w:val="18"/>
            <w:szCs w:val="18"/>
          </w:rPr>
          <w:instrText>PAGE   \* MERGEFORMAT</w:instrText>
        </w:r>
        <w:r w:rsidRPr="00701A17">
          <w:rPr>
            <w:sz w:val="18"/>
            <w:szCs w:val="18"/>
          </w:rPr>
          <w:fldChar w:fldCharType="separate"/>
        </w:r>
        <w:r w:rsidR="00872BB6">
          <w:rPr>
            <w:noProof/>
            <w:sz w:val="18"/>
            <w:szCs w:val="18"/>
          </w:rPr>
          <w:t>1</w:t>
        </w:r>
        <w:r w:rsidRPr="00701A17">
          <w:rPr>
            <w:sz w:val="18"/>
            <w:szCs w:val="18"/>
          </w:rPr>
          <w:fldChar w:fldCharType="end"/>
        </w:r>
      </w:p>
    </w:sdtContent>
  </w:sdt>
  <w:p w14:paraId="351F8222" w14:textId="77777777" w:rsidR="00F87C29" w:rsidRPr="00E24918" w:rsidRDefault="00F87C29" w:rsidP="00541524">
    <w:pPr>
      <w:pStyle w:val="Pieddepage"/>
      <w:jc w:val="righ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860BB" w14:textId="77777777" w:rsidR="00F87C29" w:rsidRDefault="00F87C2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8331387"/>
      <w:docPartObj>
        <w:docPartGallery w:val="Page Numbers (Bottom of Page)"/>
        <w:docPartUnique/>
      </w:docPartObj>
    </w:sdtPr>
    <w:sdtEndPr/>
    <w:sdtContent>
      <w:p w14:paraId="3F13C16C" w14:textId="77777777" w:rsidR="00F87C29" w:rsidRDefault="00F87C2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5408">
          <w:rPr>
            <w:noProof/>
          </w:rPr>
          <w:t>1</w:t>
        </w:r>
        <w:r>
          <w:fldChar w:fldCharType="end"/>
        </w:r>
      </w:p>
    </w:sdtContent>
  </w:sdt>
  <w:p w14:paraId="73F0279B" w14:textId="77777777" w:rsidR="00F87C29" w:rsidRDefault="00F87C2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0202C" w14:textId="77777777" w:rsidR="00F87C29" w:rsidRDefault="00F87C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7B082" w14:textId="77777777" w:rsidR="001E6F13" w:rsidRDefault="001E6F13" w:rsidP="007069AF">
      <w:pPr>
        <w:spacing w:after="0" w:line="240" w:lineRule="auto"/>
      </w:pPr>
      <w:r>
        <w:separator/>
      </w:r>
    </w:p>
  </w:footnote>
  <w:footnote w:type="continuationSeparator" w:id="0">
    <w:p w14:paraId="2F06B266" w14:textId="77777777" w:rsidR="001E6F13" w:rsidRDefault="001E6F13" w:rsidP="0070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EF76A" w14:textId="77777777" w:rsidR="00F87C29" w:rsidRDefault="00FE0F86" w:rsidP="0028644F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121A22D0" wp14:editId="0FB64EC5">
          <wp:extent cx="1885950" cy="857250"/>
          <wp:effectExtent l="0" t="0" r="0" b="0"/>
          <wp:docPr id="6" name="Image 6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5689C7" w14:textId="77777777" w:rsidR="00F87C29" w:rsidRDefault="00F87C29" w:rsidP="0028644F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50F08330" w14:textId="77777777" w:rsidR="00F87C29" w:rsidRDefault="00F87C2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AA5F0" w14:textId="77777777" w:rsidR="00F87C29" w:rsidRDefault="00F87C2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4BDA9" w14:textId="77777777" w:rsidR="00F87C29" w:rsidRDefault="00315A75" w:rsidP="00F87C29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5FF8A0CC" wp14:editId="603DAC04">
          <wp:extent cx="1885950" cy="857250"/>
          <wp:effectExtent l="0" t="0" r="0" b="0"/>
          <wp:docPr id="1" name="Image 1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FCF016" w14:textId="77777777" w:rsidR="00F87C29" w:rsidRDefault="00F87C29" w:rsidP="00F87C29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009340DB" w14:textId="77777777" w:rsidR="00F87C29" w:rsidRDefault="00F87C29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D839D" w14:textId="77777777" w:rsidR="00F87C29" w:rsidRDefault="00F87C2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8BD"/>
    <w:multiLevelType w:val="multilevel"/>
    <w:tmpl w:val="9D30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46E4E"/>
    <w:multiLevelType w:val="multilevel"/>
    <w:tmpl w:val="F192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4026"/>
    <w:multiLevelType w:val="hybridMultilevel"/>
    <w:tmpl w:val="F7EA5824"/>
    <w:lvl w:ilvl="0" w:tplc="EA50879C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6271B"/>
    <w:multiLevelType w:val="multilevel"/>
    <w:tmpl w:val="AD285664"/>
    <w:lvl w:ilvl="0">
      <w:start w:val="1"/>
      <w:numFmt w:val="decimal"/>
      <w:lvlText w:val="%1."/>
      <w:lvlJc w:val="left"/>
      <w:pPr>
        <w:ind w:left="720" w:hanging="360"/>
      </w:pPr>
      <w:rPr>
        <w:rFonts w:ascii="Open Sans SemiBold" w:eastAsiaTheme="majorEastAsia" w:hAnsi="Open Sans SemiBold" w:cstheme="majorBidi" w:hint="default"/>
        <w:color w:val="660033"/>
        <w:sz w:val="26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7A214BB"/>
    <w:multiLevelType w:val="hybridMultilevel"/>
    <w:tmpl w:val="3B86D5BE"/>
    <w:lvl w:ilvl="0" w:tplc="B5B8EA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A1D8B"/>
    <w:multiLevelType w:val="multilevel"/>
    <w:tmpl w:val="3F2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A3A9C"/>
    <w:multiLevelType w:val="hybridMultilevel"/>
    <w:tmpl w:val="527E2EEE"/>
    <w:lvl w:ilvl="0" w:tplc="48681E22">
      <w:start w:val="3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7400C"/>
    <w:multiLevelType w:val="hybridMultilevel"/>
    <w:tmpl w:val="5F0010C2"/>
    <w:lvl w:ilvl="0" w:tplc="6F72F700">
      <w:start w:val="16"/>
      <w:numFmt w:val="bullet"/>
      <w:lvlText w:val="-"/>
      <w:lvlJc w:val="left"/>
      <w:pPr>
        <w:ind w:left="144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B1145A"/>
    <w:multiLevelType w:val="hybridMultilevel"/>
    <w:tmpl w:val="ACD86FFC"/>
    <w:lvl w:ilvl="0" w:tplc="BC56B5D8">
      <w:start w:val="1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30218"/>
    <w:multiLevelType w:val="multilevel"/>
    <w:tmpl w:val="FA5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E4AEB"/>
    <w:multiLevelType w:val="multilevel"/>
    <w:tmpl w:val="9662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2486A"/>
    <w:multiLevelType w:val="hybridMultilevel"/>
    <w:tmpl w:val="83388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B76F4"/>
    <w:multiLevelType w:val="multilevel"/>
    <w:tmpl w:val="7ED6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D2C67"/>
    <w:multiLevelType w:val="multilevel"/>
    <w:tmpl w:val="9D30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35CAB"/>
    <w:multiLevelType w:val="hybridMultilevel"/>
    <w:tmpl w:val="8F00904E"/>
    <w:lvl w:ilvl="0" w:tplc="A35816DE">
      <w:start w:val="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1292A"/>
    <w:multiLevelType w:val="hybridMultilevel"/>
    <w:tmpl w:val="FF66B8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13E38"/>
    <w:multiLevelType w:val="multilevel"/>
    <w:tmpl w:val="63B0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366AA"/>
    <w:multiLevelType w:val="multilevel"/>
    <w:tmpl w:val="70A878F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3D5E7F71"/>
    <w:multiLevelType w:val="hybridMultilevel"/>
    <w:tmpl w:val="3C9CA69A"/>
    <w:lvl w:ilvl="0" w:tplc="7B7E2D5A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9287F"/>
    <w:multiLevelType w:val="hybridMultilevel"/>
    <w:tmpl w:val="35E4F166"/>
    <w:lvl w:ilvl="0" w:tplc="73447378">
      <w:start w:val="2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04ACB"/>
    <w:multiLevelType w:val="hybridMultilevel"/>
    <w:tmpl w:val="74FA020C"/>
    <w:lvl w:ilvl="0" w:tplc="32FEA5DC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F18DB"/>
    <w:multiLevelType w:val="hybridMultilevel"/>
    <w:tmpl w:val="70EC68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2B571A"/>
    <w:multiLevelType w:val="hybridMultilevel"/>
    <w:tmpl w:val="3508DE80"/>
    <w:lvl w:ilvl="0" w:tplc="269C82E6">
      <w:numFmt w:val="bullet"/>
      <w:lvlText w:val=""/>
      <w:lvlJc w:val="left"/>
      <w:pPr>
        <w:ind w:left="720" w:hanging="360"/>
      </w:pPr>
      <w:rPr>
        <w:rFonts w:ascii="Wingdings" w:eastAsia="Cambria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44DC3"/>
    <w:multiLevelType w:val="multilevel"/>
    <w:tmpl w:val="0360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3349D4"/>
    <w:multiLevelType w:val="hybridMultilevel"/>
    <w:tmpl w:val="0D26D5FC"/>
    <w:lvl w:ilvl="0" w:tplc="A3FC6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340E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9EF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04C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A7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0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A6A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345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FE6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F7B7028"/>
    <w:multiLevelType w:val="hybridMultilevel"/>
    <w:tmpl w:val="1122C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D0F68"/>
    <w:multiLevelType w:val="hybridMultilevel"/>
    <w:tmpl w:val="9478282E"/>
    <w:lvl w:ilvl="0" w:tplc="0868FEE4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12419D"/>
    <w:multiLevelType w:val="hybridMultilevel"/>
    <w:tmpl w:val="C532BE9C"/>
    <w:lvl w:ilvl="0" w:tplc="2C122A1C">
      <w:start w:val="530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274B9"/>
    <w:multiLevelType w:val="hybridMultilevel"/>
    <w:tmpl w:val="58CE58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493686"/>
    <w:multiLevelType w:val="hybridMultilevel"/>
    <w:tmpl w:val="965E1B62"/>
    <w:lvl w:ilvl="0" w:tplc="938E510C">
      <w:start w:val="2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A1413"/>
    <w:multiLevelType w:val="hybridMultilevel"/>
    <w:tmpl w:val="E2AC700C"/>
    <w:lvl w:ilvl="0" w:tplc="8EF4BE7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AB7D69"/>
    <w:multiLevelType w:val="hybridMultilevel"/>
    <w:tmpl w:val="D54E88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B63CD9"/>
    <w:multiLevelType w:val="hybridMultilevel"/>
    <w:tmpl w:val="8F148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BC010A"/>
    <w:multiLevelType w:val="hybridMultilevel"/>
    <w:tmpl w:val="BD0AC656"/>
    <w:lvl w:ilvl="0" w:tplc="8794AAD2">
      <w:numFmt w:val="bullet"/>
      <w:lvlText w:val="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444A06"/>
    <w:multiLevelType w:val="hybridMultilevel"/>
    <w:tmpl w:val="DCC8930C"/>
    <w:lvl w:ilvl="0" w:tplc="E28E03DE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B75B30"/>
    <w:multiLevelType w:val="multilevel"/>
    <w:tmpl w:val="EFE4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166B9D"/>
    <w:multiLevelType w:val="multilevel"/>
    <w:tmpl w:val="4AB2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27"/>
  </w:num>
  <w:num w:numId="5">
    <w:abstractNumId w:val="24"/>
  </w:num>
  <w:num w:numId="6">
    <w:abstractNumId w:val="31"/>
  </w:num>
  <w:num w:numId="7">
    <w:abstractNumId w:val="15"/>
  </w:num>
  <w:num w:numId="8">
    <w:abstractNumId w:val="26"/>
  </w:num>
  <w:num w:numId="9">
    <w:abstractNumId w:val="32"/>
  </w:num>
  <w:num w:numId="10">
    <w:abstractNumId w:val="25"/>
  </w:num>
  <w:num w:numId="11">
    <w:abstractNumId w:val="22"/>
  </w:num>
  <w:num w:numId="12">
    <w:abstractNumId w:val="18"/>
  </w:num>
  <w:num w:numId="13">
    <w:abstractNumId w:val="34"/>
  </w:num>
  <w:num w:numId="14">
    <w:abstractNumId w:val="14"/>
  </w:num>
  <w:num w:numId="15">
    <w:abstractNumId w:val="33"/>
  </w:num>
  <w:num w:numId="16">
    <w:abstractNumId w:val="20"/>
  </w:num>
  <w:num w:numId="17">
    <w:abstractNumId w:val="29"/>
  </w:num>
  <w:num w:numId="18">
    <w:abstractNumId w:val="4"/>
  </w:num>
  <w:num w:numId="19">
    <w:abstractNumId w:val="30"/>
  </w:num>
  <w:num w:numId="20">
    <w:abstractNumId w:val="8"/>
  </w:num>
  <w:num w:numId="21">
    <w:abstractNumId w:val="7"/>
  </w:num>
  <w:num w:numId="22">
    <w:abstractNumId w:val="6"/>
  </w:num>
  <w:num w:numId="23">
    <w:abstractNumId w:val="28"/>
  </w:num>
  <w:num w:numId="24">
    <w:abstractNumId w:val="21"/>
  </w:num>
  <w:num w:numId="25">
    <w:abstractNumId w:val="10"/>
  </w:num>
  <w:num w:numId="26">
    <w:abstractNumId w:val="5"/>
  </w:num>
  <w:num w:numId="27">
    <w:abstractNumId w:val="16"/>
  </w:num>
  <w:num w:numId="28">
    <w:abstractNumId w:val="1"/>
  </w:num>
  <w:num w:numId="29">
    <w:abstractNumId w:val="12"/>
  </w:num>
  <w:num w:numId="30">
    <w:abstractNumId w:val="0"/>
  </w:num>
  <w:num w:numId="31">
    <w:abstractNumId w:val="35"/>
  </w:num>
  <w:num w:numId="32">
    <w:abstractNumId w:val="9"/>
  </w:num>
  <w:num w:numId="33">
    <w:abstractNumId w:val="36"/>
  </w:num>
  <w:num w:numId="34">
    <w:abstractNumId w:val="23"/>
  </w:num>
  <w:num w:numId="35">
    <w:abstractNumId w:val="13"/>
  </w:num>
  <w:num w:numId="36">
    <w:abstractNumId w:val="19"/>
  </w:num>
  <w:num w:numId="37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0F"/>
    <w:rsid w:val="00001EDC"/>
    <w:rsid w:val="00006326"/>
    <w:rsid w:val="000154E5"/>
    <w:rsid w:val="00020631"/>
    <w:rsid w:val="00021801"/>
    <w:rsid w:val="0002350B"/>
    <w:rsid w:val="000243C5"/>
    <w:rsid w:val="00024A79"/>
    <w:rsid w:val="00026829"/>
    <w:rsid w:val="00032035"/>
    <w:rsid w:val="0003421B"/>
    <w:rsid w:val="0003459D"/>
    <w:rsid w:val="0003539D"/>
    <w:rsid w:val="00037009"/>
    <w:rsid w:val="000412AA"/>
    <w:rsid w:val="0004731C"/>
    <w:rsid w:val="00050628"/>
    <w:rsid w:val="00051033"/>
    <w:rsid w:val="00054C12"/>
    <w:rsid w:val="00057D6E"/>
    <w:rsid w:val="00062795"/>
    <w:rsid w:val="00082948"/>
    <w:rsid w:val="000848B2"/>
    <w:rsid w:val="00094450"/>
    <w:rsid w:val="00096C19"/>
    <w:rsid w:val="00097C9F"/>
    <w:rsid w:val="000A2D6B"/>
    <w:rsid w:val="000A37A4"/>
    <w:rsid w:val="000A55F9"/>
    <w:rsid w:val="000A57FB"/>
    <w:rsid w:val="000B33C3"/>
    <w:rsid w:val="000B6480"/>
    <w:rsid w:val="000C003C"/>
    <w:rsid w:val="000C6D9A"/>
    <w:rsid w:val="000D0989"/>
    <w:rsid w:val="000D0E27"/>
    <w:rsid w:val="000D1060"/>
    <w:rsid w:val="000D4B0C"/>
    <w:rsid w:val="000D6275"/>
    <w:rsid w:val="000E011B"/>
    <w:rsid w:val="000E0E23"/>
    <w:rsid w:val="000E33C2"/>
    <w:rsid w:val="000E7F1B"/>
    <w:rsid w:val="000F229C"/>
    <w:rsid w:val="000F3C20"/>
    <w:rsid w:val="000F5178"/>
    <w:rsid w:val="000F52A7"/>
    <w:rsid w:val="000F75E6"/>
    <w:rsid w:val="00101455"/>
    <w:rsid w:val="001029F1"/>
    <w:rsid w:val="00104244"/>
    <w:rsid w:val="00105029"/>
    <w:rsid w:val="0011335D"/>
    <w:rsid w:val="00114075"/>
    <w:rsid w:val="00115985"/>
    <w:rsid w:val="00117346"/>
    <w:rsid w:val="001177AF"/>
    <w:rsid w:val="00122AE7"/>
    <w:rsid w:val="00125EF5"/>
    <w:rsid w:val="00127DE8"/>
    <w:rsid w:val="001312B3"/>
    <w:rsid w:val="001328B5"/>
    <w:rsid w:val="00133E8D"/>
    <w:rsid w:val="00136925"/>
    <w:rsid w:val="00140E3E"/>
    <w:rsid w:val="001453C1"/>
    <w:rsid w:val="001511BA"/>
    <w:rsid w:val="001538D8"/>
    <w:rsid w:val="00161CFB"/>
    <w:rsid w:val="00164C96"/>
    <w:rsid w:val="001656DE"/>
    <w:rsid w:val="00167619"/>
    <w:rsid w:val="00174F72"/>
    <w:rsid w:val="00182652"/>
    <w:rsid w:val="00183827"/>
    <w:rsid w:val="00191AE4"/>
    <w:rsid w:val="0019210F"/>
    <w:rsid w:val="001A33DA"/>
    <w:rsid w:val="001A4700"/>
    <w:rsid w:val="001A4801"/>
    <w:rsid w:val="001A48FD"/>
    <w:rsid w:val="001A6082"/>
    <w:rsid w:val="001A650F"/>
    <w:rsid w:val="001B27B8"/>
    <w:rsid w:val="001B4840"/>
    <w:rsid w:val="001C44DC"/>
    <w:rsid w:val="001C797C"/>
    <w:rsid w:val="001D3E7E"/>
    <w:rsid w:val="001D4545"/>
    <w:rsid w:val="001E33C4"/>
    <w:rsid w:val="001E6F13"/>
    <w:rsid w:val="001F44A6"/>
    <w:rsid w:val="00200399"/>
    <w:rsid w:val="002006D9"/>
    <w:rsid w:val="00202B3B"/>
    <w:rsid w:val="00204401"/>
    <w:rsid w:val="00205D97"/>
    <w:rsid w:val="00217302"/>
    <w:rsid w:val="00217B3E"/>
    <w:rsid w:val="0022229D"/>
    <w:rsid w:val="00222CD8"/>
    <w:rsid w:val="002239C6"/>
    <w:rsid w:val="00237478"/>
    <w:rsid w:val="00240019"/>
    <w:rsid w:val="00240C0D"/>
    <w:rsid w:val="00247F16"/>
    <w:rsid w:val="002567BC"/>
    <w:rsid w:val="00272FE7"/>
    <w:rsid w:val="002748BD"/>
    <w:rsid w:val="00276B3C"/>
    <w:rsid w:val="00277E0A"/>
    <w:rsid w:val="00285186"/>
    <w:rsid w:val="0028644F"/>
    <w:rsid w:val="00286C94"/>
    <w:rsid w:val="002916C7"/>
    <w:rsid w:val="0029323B"/>
    <w:rsid w:val="00294FF3"/>
    <w:rsid w:val="002A22CF"/>
    <w:rsid w:val="002A7B14"/>
    <w:rsid w:val="002B48AB"/>
    <w:rsid w:val="002C523E"/>
    <w:rsid w:val="002C65A5"/>
    <w:rsid w:val="002D218F"/>
    <w:rsid w:val="002D3FCF"/>
    <w:rsid w:val="002E0E91"/>
    <w:rsid w:val="002E57B4"/>
    <w:rsid w:val="002E71CB"/>
    <w:rsid w:val="002F53DD"/>
    <w:rsid w:val="00304996"/>
    <w:rsid w:val="00306907"/>
    <w:rsid w:val="00306D25"/>
    <w:rsid w:val="00315A75"/>
    <w:rsid w:val="00317AFA"/>
    <w:rsid w:val="00322AA5"/>
    <w:rsid w:val="003335C0"/>
    <w:rsid w:val="0034490B"/>
    <w:rsid w:val="0034619D"/>
    <w:rsid w:val="0035014C"/>
    <w:rsid w:val="00353C90"/>
    <w:rsid w:val="003572DD"/>
    <w:rsid w:val="003604F8"/>
    <w:rsid w:val="00361823"/>
    <w:rsid w:val="00362A17"/>
    <w:rsid w:val="00365DC9"/>
    <w:rsid w:val="00373A55"/>
    <w:rsid w:val="00376415"/>
    <w:rsid w:val="00383ABD"/>
    <w:rsid w:val="00383D74"/>
    <w:rsid w:val="003863A5"/>
    <w:rsid w:val="00387B59"/>
    <w:rsid w:val="00390DAB"/>
    <w:rsid w:val="0039503E"/>
    <w:rsid w:val="0039519D"/>
    <w:rsid w:val="00397CA2"/>
    <w:rsid w:val="003A08BB"/>
    <w:rsid w:val="003A1547"/>
    <w:rsid w:val="003B4CF8"/>
    <w:rsid w:val="003B65A8"/>
    <w:rsid w:val="003B7AD7"/>
    <w:rsid w:val="003C127A"/>
    <w:rsid w:val="003C32AC"/>
    <w:rsid w:val="003C568A"/>
    <w:rsid w:val="003D2B98"/>
    <w:rsid w:val="003E3360"/>
    <w:rsid w:val="003E3680"/>
    <w:rsid w:val="003E3C7C"/>
    <w:rsid w:val="003E40FB"/>
    <w:rsid w:val="003E559B"/>
    <w:rsid w:val="003E6372"/>
    <w:rsid w:val="003F4D63"/>
    <w:rsid w:val="0040238B"/>
    <w:rsid w:val="004023F9"/>
    <w:rsid w:val="0040354B"/>
    <w:rsid w:val="00404215"/>
    <w:rsid w:val="00405640"/>
    <w:rsid w:val="00405D38"/>
    <w:rsid w:val="0041010D"/>
    <w:rsid w:val="00416C8F"/>
    <w:rsid w:val="00420F7B"/>
    <w:rsid w:val="004211A8"/>
    <w:rsid w:val="00440B35"/>
    <w:rsid w:val="00440F3E"/>
    <w:rsid w:val="00441406"/>
    <w:rsid w:val="00441C46"/>
    <w:rsid w:val="00446580"/>
    <w:rsid w:val="00447BC7"/>
    <w:rsid w:val="004503DC"/>
    <w:rsid w:val="004539BD"/>
    <w:rsid w:val="00460855"/>
    <w:rsid w:val="00461494"/>
    <w:rsid w:val="00463657"/>
    <w:rsid w:val="00473E79"/>
    <w:rsid w:val="00473EA6"/>
    <w:rsid w:val="0048349F"/>
    <w:rsid w:val="00483B42"/>
    <w:rsid w:val="004A1915"/>
    <w:rsid w:val="004A68DB"/>
    <w:rsid w:val="004B31FB"/>
    <w:rsid w:val="004B4A43"/>
    <w:rsid w:val="004B6E96"/>
    <w:rsid w:val="004C3DB5"/>
    <w:rsid w:val="004D1EF1"/>
    <w:rsid w:val="004D701E"/>
    <w:rsid w:val="004E09F8"/>
    <w:rsid w:val="004E52CE"/>
    <w:rsid w:val="004E6441"/>
    <w:rsid w:val="004F5C03"/>
    <w:rsid w:val="005073AA"/>
    <w:rsid w:val="0051043C"/>
    <w:rsid w:val="00516673"/>
    <w:rsid w:val="0051741D"/>
    <w:rsid w:val="005201D0"/>
    <w:rsid w:val="00527181"/>
    <w:rsid w:val="00531ED3"/>
    <w:rsid w:val="005330BB"/>
    <w:rsid w:val="00533F57"/>
    <w:rsid w:val="005352BD"/>
    <w:rsid w:val="00535FEF"/>
    <w:rsid w:val="00541524"/>
    <w:rsid w:val="005418AF"/>
    <w:rsid w:val="00545355"/>
    <w:rsid w:val="005464B6"/>
    <w:rsid w:val="00547BE0"/>
    <w:rsid w:val="00563FA6"/>
    <w:rsid w:val="00565824"/>
    <w:rsid w:val="005717D4"/>
    <w:rsid w:val="005729FA"/>
    <w:rsid w:val="005748AA"/>
    <w:rsid w:val="00574B4E"/>
    <w:rsid w:val="0058502A"/>
    <w:rsid w:val="005939E1"/>
    <w:rsid w:val="00593A8B"/>
    <w:rsid w:val="00594DB3"/>
    <w:rsid w:val="00595075"/>
    <w:rsid w:val="005A43E2"/>
    <w:rsid w:val="005A5430"/>
    <w:rsid w:val="005B14ED"/>
    <w:rsid w:val="005C091B"/>
    <w:rsid w:val="005C2C2C"/>
    <w:rsid w:val="005C4FE7"/>
    <w:rsid w:val="005D0C4B"/>
    <w:rsid w:val="005D1268"/>
    <w:rsid w:val="005D2F1F"/>
    <w:rsid w:val="005E0271"/>
    <w:rsid w:val="005E3008"/>
    <w:rsid w:val="005E44C8"/>
    <w:rsid w:val="005E643F"/>
    <w:rsid w:val="005F25C0"/>
    <w:rsid w:val="005F35B4"/>
    <w:rsid w:val="005F51DD"/>
    <w:rsid w:val="005F58BF"/>
    <w:rsid w:val="00603992"/>
    <w:rsid w:val="00603FAA"/>
    <w:rsid w:val="006042EA"/>
    <w:rsid w:val="00607FFE"/>
    <w:rsid w:val="006159CF"/>
    <w:rsid w:val="00626154"/>
    <w:rsid w:val="00627EF6"/>
    <w:rsid w:val="00642D78"/>
    <w:rsid w:val="00643BF6"/>
    <w:rsid w:val="006446EE"/>
    <w:rsid w:val="006447CA"/>
    <w:rsid w:val="00651DCE"/>
    <w:rsid w:val="00653963"/>
    <w:rsid w:val="006572A2"/>
    <w:rsid w:val="006619FF"/>
    <w:rsid w:val="00662899"/>
    <w:rsid w:val="00662B1E"/>
    <w:rsid w:val="006658CA"/>
    <w:rsid w:val="006664DD"/>
    <w:rsid w:val="00671094"/>
    <w:rsid w:val="00673289"/>
    <w:rsid w:val="00675800"/>
    <w:rsid w:val="00677E64"/>
    <w:rsid w:val="006801AE"/>
    <w:rsid w:val="0068067F"/>
    <w:rsid w:val="00682115"/>
    <w:rsid w:val="00693388"/>
    <w:rsid w:val="00693AFF"/>
    <w:rsid w:val="00694F50"/>
    <w:rsid w:val="00696878"/>
    <w:rsid w:val="006A0D51"/>
    <w:rsid w:val="006A318B"/>
    <w:rsid w:val="006A42B2"/>
    <w:rsid w:val="006A5A33"/>
    <w:rsid w:val="006A6008"/>
    <w:rsid w:val="006B1C45"/>
    <w:rsid w:val="006B4642"/>
    <w:rsid w:val="006B7BE2"/>
    <w:rsid w:val="006C68B8"/>
    <w:rsid w:val="006D4640"/>
    <w:rsid w:val="006D4A46"/>
    <w:rsid w:val="006D7764"/>
    <w:rsid w:val="006E0944"/>
    <w:rsid w:val="006E3278"/>
    <w:rsid w:val="006E3794"/>
    <w:rsid w:val="006E4BCB"/>
    <w:rsid w:val="006F5674"/>
    <w:rsid w:val="00701586"/>
    <w:rsid w:val="00701A17"/>
    <w:rsid w:val="00702242"/>
    <w:rsid w:val="00705AF1"/>
    <w:rsid w:val="00705BCC"/>
    <w:rsid w:val="007069AF"/>
    <w:rsid w:val="0071023B"/>
    <w:rsid w:val="0071055C"/>
    <w:rsid w:val="0071295B"/>
    <w:rsid w:val="00720B23"/>
    <w:rsid w:val="0072176D"/>
    <w:rsid w:val="00725CA3"/>
    <w:rsid w:val="00730E8D"/>
    <w:rsid w:val="00732FB0"/>
    <w:rsid w:val="00735697"/>
    <w:rsid w:val="00735A91"/>
    <w:rsid w:val="00744B93"/>
    <w:rsid w:val="00750F31"/>
    <w:rsid w:val="00754273"/>
    <w:rsid w:val="00762465"/>
    <w:rsid w:val="00764CC3"/>
    <w:rsid w:val="00765774"/>
    <w:rsid w:val="00777166"/>
    <w:rsid w:val="007821E4"/>
    <w:rsid w:val="007830F4"/>
    <w:rsid w:val="00793825"/>
    <w:rsid w:val="00793F8F"/>
    <w:rsid w:val="00794BE5"/>
    <w:rsid w:val="007A0069"/>
    <w:rsid w:val="007A5651"/>
    <w:rsid w:val="007B28FA"/>
    <w:rsid w:val="007B7BE5"/>
    <w:rsid w:val="007C133F"/>
    <w:rsid w:val="007C2A70"/>
    <w:rsid w:val="007D06E8"/>
    <w:rsid w:val="007D146D"/>
    <w:rsid w:val="007D5349"/>
    <w:rsid w:val="007D54C3"/>
    <w:rsid w:val="007D5F9B"/>
    <w:rsid w:val="007D6A0A"/>
    <w:rsid w:val="007E1891"/>
    <w:rsid w:val="007E4098"/>
    <w:rsid w:val="007E64E0"/>
    <w:rsid w:val="00800694"/>
    <w:rsid w:val="0080260F"/>
    <w:rsid w:val="00811093"/>
    <w:rsid w:val="00812758"/>
    <w:rsid w:val="00813190"/>
    <w:rsid w:val="0082184F"/>
    <w:rsid w:val="00825DD7"/>
    <w:rsid w:val="00843F59"/>
    <w:rsid w:val="00847077"/>
    <w:rsid w:val="00850B95"/>
    <w:rsid w:val="00852F93"/>
    <w:rsid w:val="00862BCE"/>
    <w:rsid w:val="00863C99"/>
    <w:rsid w:val="00864D01"/>
    <w:rsid w:val="0086557F"/>
    <w:rsid w:val="00872BB6"/>
    <w:rsid w:val="00876054"/>
    <w:rsid w:val="008806CE"/>
    <w:rsid w:val="0088393A"/>
    <w:rsid w:val="008878AE"/>
    <w:rsid w:val="00890FA6"/>
    <w:rsid w:val="008913EF"/>
    <w:rsid w:val="00891E08"/>
    <w:rsid w:val="00892832"/>
    <w:rsid w:val="00892E7B"/>
    <w:rsid w:val="008961F3"/>
    <w:rsid w:val="008A128D"/>
    <w:rsid w:val="008A3775"/>
    <w:rsid w:val="008A5B98"/>
    <w:rsid w:val="008A5D01"/>
    <w:rsid w:val="008B04DC"/>
    <w:rsid w:val="008B398C"/>
    <w:rsid w:val="008C2E7D"/>
    <w:rsid w:val="008C731D"/>
    <w:rsid w:val="008D4FB3"/>
    <w:rsid w:val="008E2EF5"/>
    <w:rsid w:val="00902E31"/>
    <w:rsid w:val="0090738D"/>
    <w:rsid w:val="00910E66"/>
    <w:rsid w:val="00920B95"/>
    <w:rsid w:val="00920EA1"/>
    <w:rsid w:val="00921C7B"/>
    <w:rsid w:val="0092444E"/>
    <w:rsid w:val="0094292A"/>
    <w:rsid w:val="00954D6A"/>
    <w:rsid w:val="00956EA3"/>
    <w:rsid w:val="0096439D"/>
    <w:rsid w:val="00964A06"/>
    <w:rsid w:val="009710FC"/>
    <w:rsid w:val="009711EA"/>
    <w:rsid w:val="00971EB2"/>
    <w:rsid w:val="00972250"/>
    <w:rsid w:val="00974EB9"/>
    <w:rsid w:val="00981D0C"/>
    <w:rsid w:val="00983ECE"/>
    <w:rsid w:val="0098558D"/>
    <w:rsid w:val="00991D0D"/>
    <w:rsid w:val="009A5408"/>
    <w:rsid w:val="009A5B99"/>
    <w:rsid w:val="009B2EBD"/>
    <w:rsid w:val="009B3AD9"/>
    <w:rsid w:val="009B52CE"/>
    <w:rsid w:val="009C009F"/>
    <w:rsid w:val="009C0C19"/>
    <w:rsid w:val="009C1776"/>
    <w:rsid w:val="009C6E7E"/>
    <w:rsid w:val="009D3409"/>
    <w:rsid w:val="009D4408"/>
    <w:rsid w:val="009D5A1D"/>
    <w:rsid w:val="009E0158"/>
    <w:rsid w:val="009E53F9"/>
    <w:rsid w:val="009E693C"/>
    <w:rsid w:val="009F20F1"/>
    <w:rsid w:val="009F7F2C"/>
    <w:rsid w:val="00A10530"/>
    <w:rsid w:val="00A124AD"/>
    <w:rsid w:val="00A13071"/>
    <w:rsid w:val="00A14D0D"/>
    <w:rsid w:val="00A22E59"/>
    <w:rsid w:val="00A25B3D"/>
    <w:rsid w:val="00A26842"/>
    <w:rsid w:val="00A27474"/>
    <w:rsid w:val="00A45444"/>
    <w:rsid w:val="00A5222D"/>
    <w:rsid w:val="00A5362F"/>
    <w:rsid w:val="00A64001"/>
    <w:rsid w:val="00A7693B"/>
    <w:rsid w:val="00A9016D"/>
    <w:rsid w:val="00A91AC4"/>
    <w:rsid w:val="00A93F1F"/>
    <w:rsid w:val="00A961FD"/>
    <w:rsid w:val="00A97987"/>
    <w:rsid w:val="00AA3618"/>
    <w:rsid w:val="00AA3B08"/>
    <w:rsid w:val="00AA4223"/>
    <w:rsid w:val="00AA6D9B"/>
    <w:rsid w:val="00AB003E"/>
    <w:rsid w:val="00AB1021"/>
    <w:rsid w:val="00AB1052"/>
    <w:rsid w:val="00AB3940"/>
    <w:rsid w:val="00AB7A13"/>
    <w:rsid w:val="00AC050C"/>
    <w:rsid w:val="00AC24F0"/>
    <w:rsid w:val="00AC75AA"/>
    <w:rsid w:val="00AC7DDA"/>
    <w:rsid w:val="00AC7E93"/>
    <w:rsid w:val="00AD6543"/>
    <w:rsid w:val="00AD7AF0"/>
    <w:rsid w:val="00AE096B"/>
    <w:rsid w:val="00AE1603"/>
    <w:rsid w:val="00AE6977"/>
    <w:rsid w:val="00AF0632"/>
    <w:rsid w:val="00AF0B11"/>
    <w:rsid w:val="00AF17E4"/>
    <w:rsid w:val="00AF6237"/>
    <w:rsid w:val="00AF690D"/>
    <w:rsid w:val="00B11F58"/>
    <w:rsid w:val="00B22321"/>
    <w:rsid w:val="00B22FF7"/>
    <w:rsid w:val="00B23EBC"/>
    <w:rsid w:val="00B25ABB"/>
    <w:rsid w:val="00B2679D"/>
    <w:rsid w:val="00B3565F"/>
    <w:rsid w:val="00B42179"/>
    <w:rsid w:val="00B44763"/>
    <w:rsid w:val="00B451B7"/>
    <w:rsid w:val="00B462C3"/>
    <w:rsid w:val="00B473BD"/>
    <w:rsid w:val="00B50BC6"/>
    <w:rsid w:val="00B54BEC"/>
    <w:rsid w:val="00B551C3"/>
    <w:rsid w:val="00B56A1C"/>
    <w:rsid w:val="00B629C3"/>
    <w:rsid w:val="00B64677"/>
    <w:rsid w:val="00B654FE"/>
    <w:rsid w:val="00B66279"/>
    <w:rsid w:val="00B7450B"/>
    <w:rsid w:val="00B80297"/>
    <w:rsid w:val="00B82B2D"/>
    <w:rsid w:val="00B837F4"/>
    <w:rsid w:val="00B85282"/>
    <w:rsid w:val="00B907E0"/>
    <w:rsid w:val="00BA6DD6"/>
    <w:rsid w:val="00BB7BF7"/>
    <w:rsid w:val="00BC3779"/>
    <w:rsid w:val="00BC4984"/>
    <w:rsid w:val="00BC6A8F"/>
    <w:rsid w:val="00BC77F0"/>
    <w:rsid w:val="00BD00A3"/>
    <w:rsid w:val="00BD1664"/>
    <w:rsid w:val="00BD252F"/>
    <w:rsid w:val="00BD2664"/>
    <w:rsid w:val="00BD4D51"/>
    <w:rsid w:val="00BD780A"/>
    <w:rsid w:val="00BF02B5"/>
    <w:rsid w:val="00BF4AA9"/>
    <w:rsid w:val="00BF5374"/>
    <w:rsid w:val="00BF58DB"/>
    <w:rsid w:val="00BF5981"/>
    <w:rsid w:val="00C01073"/>
    <w:rsid w:val="00C0198D"/>
    <w:rsid w:val="00C01D2E"/>
    <w:rsid w:val="00C05851"/>
    <w:rsid w:val="00C11CA5"/>
    <w:rsid w:val="00C120A2"/>
    <w:rsid w:val="00C13356"/>
    <w:rsid w:val="00C137AB"/>
    <w:rsid w:val="00C17335"/>
    <w:rsid w:val="00C217B6"/>
    <w:rsid w:val="00C3437F"/>
    <w:rsid w:val="00C3611C"/>
    <w:rsid w:val="00C367AA"/>
    <w:rsid w:val="00C37745"/>
    <w:rsid w:val="00C403C1"/>
    <w:rsid w:val="00C41EAA"/>
    <w:rsid w:val="00C6523E"/>
    <w:rsid w:val="00C71BE6"/>
    <w:rsid w:val="00C72FEA"/>
    <w:rsid w:val="00C73FDB"/>
    <w:rsid w:val="00C745A2"/>
    <w:rsid w:val="00C74D90"/>
    <w:rsid w:val="00C93885"/>
    <w:rsid w:val="00C9431C"/>
    <w:rsid w:val="00CA294A"/>
    <w:rsid w:val="00CB01A4"/>
    <w:rsid w:val="00CB67E7"/>
    <w:rsid w:val="00CC1414"/>
    <w:rsid w:val="00CC1F77"/>
    <w:rsid w:val="00CD44DB"/>
    <w:rsid w:val="00CD4B51"/>
    <w:rsid w:val="00CD6C51"/>
    <w:rsid w:val="00CE0A7C"/>
    <w:rsid w:val="00CE34CE"/>
    <w:rsid w:val="00CF6C40"/>
    <w:rsid w:val="00D015CC"/>
    <w:rsid w:val="00D023A2"/>
    <w:rsid w:val="00D025B7"/>
    <w:rsid w:val="00D06220"/>
    <w:rsid w:val="00D069E3"/>
    <w:rsid w:val="00D11082"/>
    <w:rsid w:val="00D11837"/>
    <w:rsid w:val="00D14E00"/>
    <w:rsid w:val="00D1539E"/>
    <w:rsid w:val="00D257D4"/>
    <w:rsid w:val="00D30917"/>
    <w:rsid w:val="00D3400B"/>
    <w:rsid w:val="00D362D2"/>
    <w:rsid w:val="00D37E9B"/>
    <w:rsid w:val="00D40F55"/>
    <w:rsid w:val="00D4372F"/>
    <w:rsid w:val="00D4798B"/>
    <w:rsid w:val="00D50528"/>
    <w:rsid w:val="00D51985"/>
    <w:rsid w:val="00D57815"/>
    <w:rsid w:val="00D604D4"/>
    <w:rsid w:val="00D63D15"/>
    <w:rsid w:val="00D7185F"/>
    <w:rsid w:val="00D8448E"/>
    <w:rsid w:val="00D85065"/>
    <w:rsid w:val="00D9006C"/>
    <w:rsid w:val="00D95E09"/>
    <w:rsid w:val="00D95FD0"/>
    <w:rsid w:val="00D966D4"/>
    <w:rsid w:val="00DA070F"/>
    <w:rsid w:val="00DA579C"/>
    <w:rsid w:val="00DA7B82"/>
    <w:rsid w:val="00DC10BB"/>
    <w:rsid w:val="00DC242A"/>
    <w:rsid w:val="00DD0ED0"/>
    <w:rsid w:val="00DD1B89"/>
    <w:rsid w:val="00DD30F6"/>
    <w:rsid w:val="00DD4237"/>
    <w:rsid w:val="00DE52AF"/>
    <w:rsid w:val="00DE5415"/>
    <w:rsid w:val="00E00C7B"/>
    <w:rsid w:val="00E02198"/>
    <w:rsid w:val="00E02C83"/>
    <w:rsid w:val="00E05A4C"/>
    <w:rsid w:val="00E069E4"/>
    <w:rsid w:val="00E1013B"/>
    <w:rsid w:val="00E130D1"/>
    <w:rsid w:val="00E13CF8"/>
    <w:rsid w:val="00E17A01"/>
    <w:rsid w:val="00E20596"/>
    <w:rsid w:val="00E20B0B"/>
    <w:rsid w:val="00E236F2"/>
    <w:rsid w:val="00E24918"/>
    <w:rsid w:val="00E33FF7"/>
    <w:rsid w:val="00E41F91"/>
    <w:rsid w:val="00E459BC"/>
    <w:rsid w:val="00E55854"/>
    <w:rsid w:val="00E8150E"/>
    <w:rsid w:val="00E816AC"/>
    <w:rsid w:val="00E87F25"/>
    <w:rsid w:val="00E90558"/>
    <w:rsid w:val="00E96B54"/>
    <w:rsid w:val="00E97FA0"/>
    <w:rsid w:val="00EA2EAD"/>
    <w:rsid w:val="00EA42B0"/>
    <w:rsid w:val="00EA6C04"/>
    <w:rsid w:val="00EB149D"/>
    <w:rsid w:val="00EB26AC"/>
    <w:rsid w:val="00EB6B48"/>
    <w:rsid w:val="00EC1628"/>
    <w:rsid w:val="00EC2904"/>
    <w:rsid w:val="00ED43CD"/>
    <w:rsid w:val="00EE3CAB"/>
    <w:rsid w:val="00F01452"/>
    <w:rsid w:val="00F061BD"/>
    <w:rsid w:val="00F21BAB"/>
    <w:rsid w:val="00F2262D"/>
    <w:rsid w:val="00F402FC"/>
    <w:rsid w:val="00F50A6C"/>
    <w:rsid w:val="00F55EB8"/>
    <w:rsid w:val="00F65105"/>
    <w:rsid w:val="00F67193"/>
    <w:rsid w:val="00F723D8"/>
    <w:rsid w:val="00F83C90"/>
    <w:rsid w:val="00F87C29"/>
    <w:rsid w:val="00F87F43"/>
    <w:rsid w:val="00F93035"/>
    <w:rsid w:val="00F9787B"/>
    <w:rsid w:val="00FA0BE7"/>
    <w:rsid w:val="00FA2CA0"/>
    <w:rsid w:val="00FB3B34"/>
    <w:rsid w:val="00FB5167"/>
    <w:rsid w:val="00FC4269"/>
    <w:rsid w:val="00FE0F86"/>
    <w:rsid w:val="00FE24BB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7FDEDF"/>
  <w15:chartTrackingRefBased/>
  <w15:docId w15:val="{D5BC2B3C-A7B4-4382-A2F3-75F81ABB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4CE"/>
    <w:pPr>
      <w:jc w:val="both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CE34CE"/>
    <w:pPr>
      <w:keepNext/>
      <w:keepLines/>
      <w:spacing w:before="240" w:after="0"/>
      <w:outlineLvl w:val="0"/>
    </w:pPr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34CE"/>
    <w:pPr>
      <w:keepNext/>
      <w:keepLines/>
      <w:spacing w:before="40" w:after="0"/>
      <w:outlineLvl w:val="1"/>
    </w:pPr>
    <w:rPr>
      <w:rFonts w:ascii="Open Sans SemiBold" w:eastAsiaTheme="majorEastAsia" w:hAnsi="Open Sans SemiBold" w:cstheme="majorBidi"/>
      <w:color w:val="660033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34CE"/>
    <w:pPr>
      <w:keepNext/>
      <w:keepLines/>
      <w:spacing w:before="40" w:after="0"/>
      <w:outlineLvl w:val="2"/>
    </w:pPr>
    <w:rPr>
      <w:rFonts w:eastAsiaTheme="majorEastAsia" w:cstheme="majorBidi"/>
      <w:color w:val="660033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10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4CE"/>
    <w:rPr>
      <w:rFonts w:ascii="Open Sans SemiBold" w:eastAsiaTheme="majorEastAsia" w:hAnsi="Open Sans SemiBold" w:cstheme="majorBidi"/>
      <w:color w:val="660033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E34CE"/>
    <w:rPr>
      <w:rFonts w:ascii="Open Sans SemiBold" w:eastAsiaTheme="majorEastAsia" w:hAnsi="Open Sans SemiBold" w:cstheme="majorBidi"/>
      <w:color w:val="660033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E34CE"/>
    <w:rPr>
      <w:rFonts w:ascii="Open Sans" w:eastAsiaTheme="majorEastAsia" w:hAnsi="Open Sans" w:cstheme="majorBidi"/>
      <w:color w:val="660033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105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ansinterligne">
    <w:name w:val="No Spacing"/>
    <w:link w:val="SansinterligneCar"/>
    <w:uiPriority w:val="1"/>
    <w:qFormat/>
    <w:rsid w:val="00FE0F86"/>
    <w:pPr>
      <w:spacing w:after="0" w:line="240" w:lineRule="auto"/>
    </w:pPr>
    <w:rPr>
      <w:rFonts w:ascii="Open Sans" w:hAnsi="Open Sans"/>
    </w:rPr>
  </w:style>
  <w:style w:type="paragraph" w:styleId="Titre">
    <w:name w:val="Title"/>
    <w:basedOn w:val="Titre1"/>
    <w:next w:val="Normal"/>
    <w:link w:val="TitreCar"/>
    <w:uiPriority w:val="10"/>
    <w:qFormat/>
    <w:rsid w:val="00762465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762465"/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Paragraphedeliste">
    <w:name w:val="List Paragraph"/>
    <w:basedOn w:val="Normal"/>
    <w:uiPriority w:val="34"/>
    <w:qFormat/>
    <w:rsid w:val="00AA361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69AF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69AF"/>
    <w:rPr>
      <w:rFonts w:ascii="Open Sans" w:hAnsi="Open Sans"/>
    </w:rPr>
  </w:style>
  <w:style w:type="table" w:styleId="Grilledutableau">
    <w:name w:val="Table Grid"/>
    <w:basedOn w:val="TableauNormal"/>
    <w:uiPriority w:val="39"/>
    <w:rsid w:val="00706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069AF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551C3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961F3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61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961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961F3"/>
    <w:pPr>
      <w:spacing w:after="100"/>
      <w:ind w:left="4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014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1455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3604F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604F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604F8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604F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604F8"/>
    <w:rPr>
      <w:rFonts w:ascii="Open Sans" w:hAnsi="Open Sans"/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5E3008"/>
    <w:rPr>
      <w:color w:val="808080"/>
    </w:rPr>
  </w:style>
  <w:style w:type="table" w:styleId="TableauGrille1Clair">
    <w:name w:val="Grid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">
    <w:name w:val="Grid Table 6 Colorful"/>
    <w:basedOn w:val="TableauNormal"/>
    <w:uiPriority w:val="51"/>
    <w:rsid w:val="00F50A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">
    <w:name w:val="List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simple1">
    <w:name w:val="Plain Table 1"/>
    <w:basedOn w:val="TableauNormal"/>
    <w:uiPriority w:val="41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uthor-a-dz90z4glz122zb4z77zpz68zz72zldz75zz122z">
    <w:name w:val="author-a-dz90z4glz122zb4z77zpz68zz72zldz75zz122z"/>
    <w:basedOn w:val="Policepardfaut"/>
    <w:rsid w:val="0092444E"/>
  </w:style>
  <w:style w:type="character" w:styleId="lev">
    <w:name w:val="Strong"/>
    <w:basedOn w:val="Policepardfaut"/>
    <w:uiPriority w:val="22"/>
    <w:qFormat/>
    <w:rsid w:val="0092444E"/>
    <w:rPr>
      <w:b/>
      <w:bCs/>
    </w:rPr>
  </w:style>
  <w:style w:type="character" w:styleId="Accentuation">
    <w:name w:val="Emphasis"/>
    <w:basedOn w:val="Policepardfaut"/>
    <w:uiPriority w:val="20"/>
    <w:qFormat/>
    <w:rsid w:val="0092444E"/>
    <w:rPr>
      <w:i/>
      <w:iCs/>
    </w:rPr>
  </w:style>
  <w:style w:type="paragraph" w:customStyle="1" w:styleId="font5">
    <w:name w:val="font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70AD47"/>
      <w:lang w:eastAsia="fr-FR"/>
    </w:rPr>
  </w:style>
  <w:style w:type="paragraph" w:customStyle="1" w:styleId="font6">
    <w:name w:val="font6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lang w:eastAsia="fr-FR"/>
    </w:rPr>
  </w:style>
  <w:style w:type="paragraph" w:customStyle="1" w:styleId="xl63">
    <w:name w:val="xl63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4">
    <w:name w:val="xl64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5">
    <w:name w:val="xl6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6">
    <w:name w:val="xl66"/>
    <w:basedOn w:val="Normal"/>
    <w:rsid w:val="001177A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7">
    <w:name w:val="xl67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8">
    <w:name w:val="xl68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0">
    <w:name w:val="xl70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FF0000"/>
      <w:sz w:val="24"/>
      <w:szCs w:val="24"/>
      <w:lang w:eastAsia="fr-FR"/>
    </w:rPr>
  </w:style>
  <w:style w:type="paragraph" w:customStyle="1" w:styleId="xl71">
    <w:name w:val="xl71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paragraph" w:customStyle="1" w:styleId="xl72">
    <w:name w:val="xl72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character" w:customStyle="1" w:styleId="st">
    <w:name w:val="st"/>
    <w:basedOn w:val="Policepardfaut"/>
    <w:rsid w:val="00390DAB"/>
  </w:style>
  <w:style w:type="paragraph" w:customStyle="1" w:styleId="xl73">
    <w:name w:val="xl73"/>
    <w:basedOn w:val="Normal"/>
    <w:rsid w:val="00D15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9798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97987"/>
    <w:rPr>
      <w:rFonts w:ascii="Open Sans" w:hAnsi="Open Sans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97987"/>
    <w:rPr>
      <w:vertAlign w:val="superscript"/>
    </w:rPr>
  </w:style>
  <w:style w:type="character" w:customStyle="1" w:styleId="uppercase">
    <w:name w:val="uppercase"/>
    <w:basedOn w:val="Policepardfaut"/>
    <w:rsid w:val="00A97987"/>
  </w:style>
  <w:style w:type="paragraph" w:customStyle="1" w:styleId="Default">
    <w:name w:val="Default"/>
    <w:rsid w:val="00A97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resultssummary">
    <w:name w:val="results_summary"/>
    <w:basedOn w:val="Policepardfaut"/>
    <w:rsid w:val="005939E1"/>
  </w:style>
  <w:style w:type="paragraph" w:styleId="NormalWeb">
    <w:name w:val="Normal (Web)"/>
    <w:basedOn w:val="Normal"/>
    <w:uiPriority w:val="99"/>
    <w:unhideWhenUsed/>
    <w:rsid w:val="00F9303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72BB6"/>
    <w:rPr>
      <w:rFonts w:ascii="Open Sans" w:hAnsi="Open Sans"/>
    </w:rPr>
  </w:style>
  <w:style w:type="character" w:styleId="CodeHTML">
    <w:name w:val="HTML Code"/>
    <w:basedOn w:val="Policepardfaut"/>
    <w:uiPriority w:val="99"/>
    <w:semiHidden/>
    <w:unhideWhenUsed/>
    <w:rsid w:val="00DA070F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7D5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09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6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7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4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0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6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oter" Target="footer3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3.xml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jamet1\Documents\Mod&#232;les%20Office%20personnalis&#233;s\procedure_UPSaclay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604B3575E3643DB9970CBF151F0A0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CBDDE4-5063-4202-B6F5-B29125A9C661}"/>
      </w:docPartPr>
      <w:docPartBody>
        <w:p w:rsidR="00235D1F" w:rsidRDefault="00235D1F">
          <w:pPr>
            <w:pStyle w:val="1604B3575E3643DB9970CBF151F0A0A8"/>
          </w:pPr>
          <w:r>
            <w:rPr>
              <w:color w:val="2F5496" w:themeColor="accent1" w:themeShade="BF"/>
              <w:sz w:val="24"/>
              <w:szCs w:val="24"/>
            </w:rPr>
            <w:t>[Nom de la société]</w:t>
          </w:r>
        </w:p>
      </w:docPartBody>
    </w:docPart>
    <w:docPart>
      <w:docPartPr>
        <w:name w:val="1FB0C3864B6745428FA15624475EA2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94B551-B9C9-4965-8A4C-A005CCDDFFCF}"/>
      </w:docPartPr>
      <w:docPartBody>
        <w:p w:rsidR="00235D1F" w:rsidRDefault="00235D1F">
          <w:pPr>
            <w:pStyle w:val="1FB0C3864B6745428FA15624475EA2C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60AFE0026C4D4E6F81E1B4D9810691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165EF5-124B-438B-99E0-BD68EB62279D}"/>
      </w:docPartPr>
      <w:docPartBody>
        <w:p w:rsidR="00235D1F" w:rsidRDefault="00235D1F">
          <w:pPr>
            <w:pStyle w:val="60AFE0026C4D4E6F81E1B4D981069199"/>
          </w:pPr>
          <w:r>
            <w:rPr>
              <w:color w:val="2F5496" w:themeColor="accent1" w:themeShade="BF"/>
              <w:sz w:val="24"/>
              <w:szCs w:val="24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1F"/>
    <w:rsid w:val="001401CC"/>
    <w:rsid w:val="00235D1F"/>
    <w:rsid w:val="00642D78"/>
    <w:rsid w:val="00E6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604B3575E3643DB9970CBF151F0A0A8">
    <w:name w:val="1604B3575E3643DB9970CBF151F0A0A8"/>
  </w:style>
  <w:style w:type="paragraph" w:customStyle="1" w:styleId="1FB0C3864B6745428FA15624475EA2CF">
    <w:name w:val="1FB0C3864B6745428FA15624475EA2CF"/>
  </w:style>
  <w:style w:type="paragraph" w:customStyle="1" w:styleId="60AFE0026C4D4E6F81E1B4D981069199">
    <w:name w:val="60AFE0026C4D4E6F81E1B4D9810691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7EA103BB8444E80CB4F7D10377627" ma:contentTypeVersion="15" ma:contentTypeDescription="Crée un document." ma:contentTypeScope="" ma:versionID="3b349524190c52c490362f28233cd9a6">
  <xsd:schema xmlns:xsd="http://www.w3.org/2001/XMLSchema" xmlns:xs="http://www.w3.org/2001/XMLSchema" xmlns:p="http://schemas.microsoft.com/office/2006/metadata/properties" xmlns:ns3="0d6f78d3-d793-4d5c-ad41-f3f8f029f16e" xmlns:ns4="d8fce24e-57a7-45af-921f-5453743c8ac8" targetNamespace="http://schemas.microsoft.com/office/2006/metadata/properties" ma:root="true" ma:fieldsID="0982a328a607c05537e7d8b380eed3fa" ns3:_="" ns4:_="">
    <xsd:import namespace="0d6f78d3-d793-4d5c-ad41-f3f8f029f16e"/>
    <xsd:import namespace="d8fce24e-57a7-45af-921f-5453743c8ac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f78d3-d793-4d5c-ad41-f3f8f029f1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ce24e-57a7-45af-921f-5453743c8a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fce24e-57a7-45af-921f-5453743c8ac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D2D34C-7809-48B7-A511-5D45DB47DF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6f78d3-d793-4d5c-ad41-f3f8f029f16e"/>
    <ds:schemaRef ds:uri="d8fce24e-57a7-45af-921f-5453743c8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66AEE0-803A-40CF-8565-0C45F62FCE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15B97C-EF0F-4555-9C57-B0F07B04AB21}">
  <ds:schemaRefs>
    <ds:schemaRef ds:uri="http://schemas.microsoft.com/office/2006/metadata/properties"/>
    <ds:schemaRef ds:uri="http://schemas.microsoft.com/office/infopath/2007/PartnerControls"/>
    <ds:schemaRef ds:uri="d8fce24e-57a7-45af-921f-5453743c8ac8"/>
  </ds:schemaRefs>
</ds:datastoreItem>
</file>

<file path=customXml/itemProps4.xml><?xml version="1.0" encoding="utf-8"?>
<ds:datastoreItem xmlns:ds="http://schemas.openxmlformats.org/officeDocument/2006/customXml" ds:itemID="{84899509-5CF5-43D7-B117-ADC0BC6863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procedure_UPSaclay_v2.dotx</Template>
  <TotalTime>154</TotalTime>
  <Pages>16</Pages>
  <Words>1862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Éléments du template HTML sur eCampus</vt:lpstr>
    </vt:vector>
  </TitlesOfParts>
  <Company>Université Paris-Saclay</Company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Éléments du template HTML sur eCampus</dc:title>
  <dc:subject>Direction en charge des bibliothèques</dc:subject>
  <dc:creator>Utilisateur Windows</dc:creator>
  <cp:keywords>Modèle</cp:keywords>
  <dc:description/>
  <cp:lastModifiedBy>Samuel Jamet</cp:lastModifiedBy>
  <cp:revision>20</cp:revision>
  <cp:lastPrinted>2025-12-16T15:45:00Z</cp:lastPrinted>
  <dcterms:created xsi:type="dcterms:W3CDTF">2025-12-12T11:26:00Z</dcterms:created>
  <dcterms:modified xsi:type="dcterms:W3CDTF">2025-12-16T16:13:00Z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0x0101001407EA103BB8444E80CB4F7D10377627</vt:lpwstr>
  </property>
</Properties>
</file>