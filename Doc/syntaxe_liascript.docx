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74738600"/>
        <w:docPartObj>
          <w:docPartGallery w:val="Cover Pages"/>
          <w:docPartUnique/>
        </w:docPartObj>
      </w:sdtPr>
      <w:sdtEndPr/>
      <w:sdtContent>
        <w:p w14:paraId="036FF521" w14:textId="77777777" w:rsidR="00872BB6" w:rsidRDefault="00872BB6">
          <w:r>
            <w:rPr>
              <w:noProof/>
              <w:lang w:eastAsia="fr-FR"/>
            </w:rPr>
            <w:drawing>
              <wp:inline distT="0" distB="0" distL="0" distR="0" wp14:anchorId="64EE6587" wp14:editId="28B9C97B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1B9D52" w14:textId="77777777" w:rsidR="00872BB6" w:rsidRDefault="00872BB6"/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14:paraId="037B3B31" w14:textId="77777777" w:rsidTr="00872BB6">
            <w:trPr>
              <w:trHeight w:val="534"/>
            </w:trPr>
            <w:tc>
              <w:tcPr>
                <w:tcW w:w="3468" w:type="dxa"/>
              </w:tcPr>
              <w:p w14:paraId="336F44AE" w14:textId="77777777" w:rsidR="00872BB6" w:rsidRPr="006D4ED2" w:rsidRDefault="00872BB6" w:rsidP="00872BB6">
                <w:pPr>
                  <w:spacing w:after="160" w:line="259" w:lineRule="auto"/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4EAAA4A5" w14:textId="111F4A42" w:rsidR="00872BB6" w:rsidRPr="006D4ED2" w:rsidRDefault="00F07BB1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Les bases de la syntaxe </w:t>
                </w:r>
                <w:proofErr w:type="spellStart"/>
                <w:r>
                  <w:rPr>
                    <w:rFonts w:asciiTheme="majorHAnsi" w:hAnsiTheme="majorHAnsi" w:cstheme="majorHAnsi"/>
                  </w:rPr>
                  <w:t>Liascript</w:t>
                </w:r>
                <w:proofErr w:type="spellEnd"/>
              </w:p>
            </w:tc>
          </w:tr>
          <w:tr w:rsidR="00872BB6" w14:paraId="1EB66706" w14:textId="77777777" w:rsidTr="00872BB6">
            <w:trPr>
              <w:trHeight w:val="307"/>
            </w:trPr>
            <w:tc>
              <w:tcPr>
                <w:tcW w:w="3468" w:type="dxa"/>
              </w:tcPr>
              <w:p w14:paraId="299A73D6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Auteurs</w:t>
                </w:r>
              </w:p>
            </w:tc>
            <w:tc>
              <w:tcPr>
                <w:tcW w:w="6534" w:type="dxa"/>
                <w:gridSpan w:val="2"/>
              </w:tcPr>
              <w:p w14:paraId="255A9297" w14:textId="690B8E02" w:rsidR="00872BB6" w:rsidRPr="006D4ED2" w:rsidRDefault="00F07BB1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Samuel Jamet</w:t>
                </w:r>
              </w:p>
            </w:tc>
          </w:tr>
          <w:tr w:rsidR="00872BB6" w14:paraId="012D1BE6" w14:textId="77777777" w:rsidTr="00872BB6">
            <w:trPr>
              <w:trHeight w:val="324"/>
            </w:trPr>
            <w:tc>
              <w:tcPr>
                <w:tcW w:w="3468" w:type="dxa"/>
              </w:tcPr>
              <w:p w14:paraId="569B258C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18FC59EF" w14:textId="373A29BA" w:rsidR="00872BB6" w:rsidRPr="006D4ED2" w:rsidRDefault="00F07BB1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26/11/2025</w:t>
                </w:r>
              </w:p>
            </w:tc>
            <w:tc>
              <w:tcPr>
                <w:tcW w:w="3368" w:type="dxa"/>
              </w:tcPr>
              <w:p w14:paraId="2412D2C9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Version en cours : </w:t>
                </w:r>
              </w:p>
            </w:tc>
          </w:tr>
          <w:tr w:rsidR="00872BB6" w14:paraId="709C8BEB" w14:textId="77777777" w:rsidTr="00872BB6">
            <w:trPr>
              <w:trHeight w:val="307"/>
            </w:trPr>
            <w:tc>
              <w:tcPr>
                <w:tcW w:w="3468" w:type="dxa"/>
              </w:tcPr>
              <w:p w14:paraId="3A9406D8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5BD76077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</w:tr>
          <w:tr w:rsidR="00872BB6" w14:paraId="129204E6" w14:textId="77777777" w:rsidTr="00872BB6">
            <w:trPr>
              <w:trHeight w:val="647"/>
            </w:trPr>
            <w:tc>
              <w:tcPr>
                <w:tcW w:w="3468" w:type="dxa"/>
              </w:tcPr>
              <w:p w14:paraId="40B0BCA5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5741CC99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  <w:tc>
              <w:tcPr>
                <w:tcW w:w="3368" w:type="dxa"/>
              </w:tcPr>
              <w:p w14:paraId="1252EE70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Objet</w:t>
                </w:r>
                <w:r>
                  <w:rPr>
                    <w:rFonts w:asciiTheme="majorHAnsi" w:hAnsiTheme="majorHAnsi" w:cstheme="majorHAnsi"/>
                  </w:rPr>
                  <w:t xml:space="preserve"> : </w:t>
                </w:r>
              </w:p>
            </w:tc>
          </w:tr>
          <w:tr w:rsidR="00872BB6" w14:paraId="453C3B3C" w14:textId="77777777" w:rsidTr="00872BB6">
            <w:trPr>
              <w:trHeight w:val="307"/>
            </w:trPr>
            <w:tc>
              <w:tcPr>
                <w:tcW w:w="3468" w:type="dxa"/>
              </w:tcPr>
              <w:p w14:paraId="06D2A69A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</w:p>
            </w:tc>
            <w:tc>
              <w:tcPr>
                <w:tcW w:w="3166" w:type="dxa"/>
              </w:tcPr>
              <w:p w14:paraId="5A4E1A84" w14:textId="77777777" w:rsidR="00872BB6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  <w:tc>
              <w:tcPr>
                <w:tcW w:w="3368" w:type="dxa"/>
              </w:tcPr>
              <w:p w14:paraId="015C191E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Objet : </w:t>
                </w:r>
              </w:p>
            </w:tc>
          </w:tr>
        </w:tbl>
        <w:p w14:paraId="32B95480" w14:textId="77777777" w:rsidR="00872BB6" w:rsidRDefault="00872BB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14:paraId="07AAABD8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B2B29FB54CB047EFB986EAA85939F36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AEB806E" w14:textId="77777777" w:rsidR="00872BB6" w:rsidRDefault="00872BB6" w:rsidP="00872BB6">
                    <w:r w:rsidRPr="00872BB6">
                      <w:rPr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14:paraId="45BA210F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C274DFE102EF4CDDAD1F008760C14DA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98F3391" w14:textId="3128AB6D" w:rsidR="00872BB6" w:rsidRPr="00872BB6" w:rsidRDefault="00F07BB1" w:rsidP="00872BB6">
                    <w:pPr>
                      <w:rPr>
                        <w:color w:val="63003C"/>
                        <w:sz w:val="72"/>
                        <w:szCs w:val="72"/>
                      </w:rPr>
                    </w:pPr>
                    <w:r>
                      <w:rPr>
                        <w:color w:val="63003C"/>
                        <w:sz w:val="72"/>
                        <w:szCs w:val="72"/>
                      </w:rPr>
                      <w:t xml:space="preserve">Les bases de la syntaxe </w:t>
                    </w:r>
                    <w:proofErr w:type="spellStart"/>
                    <w:r>
                      <w:rPr>
                        <w:color w:val="63003C"/>
                        <w:sz w:val="72"/>
                        <w:szCs w:val="72"/>
                      </w:rPr>
                      <w:t>Liascript</w:t>
                    </w:r>
                    <w:proofErr w:type="spellEnd"/>
                  </w:p>
                </w:sdtContent>
              </w:sdt>
            </w:tc>
          </w:tr>
          <w:tr w:rsidR="00872BB6" w14:paraId="771B376C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8CF4139E4B1340D3A7CFE3F3ADDAF21F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0931F0F" w14:textId="77777777" w:rsidR="00872BB6" w:rsidRPr="00872BB6" w:rsidRDefault="00EB26AC" w:rsidP="00872BB6">
                    <w:pPr>
                      <w:rPr>
                        <w:color w:val="63003C"/>
                        <w:sz w:val="28"/>
                        <w:szCs w:val="28"/>
                      </w:rPr>
                    </w:pPr>
                    <w:r>
                      <w:rPr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14:paraId="6B5522EB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A2A142E" w14:textId="77777777" w:rsidR="00872BB6" w:rsidRDefault="00872BB6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14:paraId="3C297507" w14:textId="77777777" w:rsidR="00872BB6" w:rsidRDefault="00872BB6">
          <w:pPr>
            <w:jc w:val="left"/>
          </w:pPr>
          <w:r>
            <w:br w:type="page"/>
          </w:r>
        </w:p>
      </w:sdtContent>
    </w:sdt>
    <w:p w14:paraId="1D7B5780" w14:textId="77777777" w:rsidR="00F67193" w:rsidRPr="00D015CC" w:rsidRDefault="00F67193" w:rsidP="00864D01">
      <w:pPr>
        <w:jc w:val="left"/>
        <w:rPr>
          <w:rFonts w:cs="Open Sans"/>
          <w:sz w:val="20"/>
          <w:szCs w:val="20"/>
        </w:rPr>
        <w:sectPr w:rsidR="00F67193" w:rsidRPr="00D015CC" w:rsidSect="00872BB6">
          <w:headerReference w:type="default" r:id="rId9"/>
          <w:footerReference w:type="default" r:id="rId10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sdt>
      <w:sdtPr>
        <w:rPr>
          <w:rFonts w:ascii="Open Sans" w:eastAsiaTheme="minorHAnsi" w:hAnsi="Open Sans" w:cstheme="minorBidi"/>
          <w:color w:val="auto"/>
          <w:sz w:val="22"/>
          <w:szCs w:val="22"/>
          <w:lang w:eastAsia="en-US"/>
        </w:rPr>
        <w:id w:val="-631635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305F23" w14:textId="7E3A1037" w:rsidR="00F07BB1" w:rsidRDefault="00F07BB1">
          <w:pPr>
            <w:pStyle w:val="En-ttedetabledesmatires"/>
          </w:pPr>
          <w:r>
            <w:t>Table des matières</w:t>
          </w:r>
        </w:p>
        <w:p w14:paraId="4B4DAC75" w14:textId="7135C005" w:rsidR="00811C74" w:rsidRDefault="00F07BB1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48704" w:history="1">
            <w:r w:rsidR="00811C74" w:rsidRPr="001A42FD">
              <w:rPr>
                <w:rStyle w:val="Lienhypertexte"/>
                <w:rFonts w:eastAsia="Times New Roman" w:cs="Open Sans"/>
                <w:noProof/>
                <w:lang w:eastAsia="fr-FR"/>
              </w:rPr>
              <w:t>1. Les titres (headers)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_Toc215048704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2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7DDDE9E1" w14:textId="4CFA06A8" w:rsidR="00811C74" w:rsidRDefault="004A220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05" w:history="1">
            <w:r w:rsidR="00811C74" w:rsidRPr="001A42FD">
              <w:rPr>
                <w:rStyle w:val="Lienhypertexte"/>
                <w:noProof/>
              </w:rPr>
              <w:t>2. La mise en forme du texte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_Toc215048705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3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456253B9" w14:textId="1CA22C11" w:rsidR="00811C74" w:rsidRDefault="004A220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06" w:history="1">
            <w:r w:rsidR="00811C74" w:rsidRPr="001A42FD">
              <w:rPr>
                <w:rStyle w:val="Lienhypertexte"/>
                <w:noProof/>
              </w:rPr>
              <w:t>3. Les listes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_Toc215048706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4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6832CB21" w14:textId="3F63EA1D" w:rsidR="00811C74" w:rsidRDefault="004A220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07" w:history="1">
            <w:r w:rsidR="00811C74" w:rsidRPr="001A42FD">
              <w:rPr>
                <w:rStyle w:val="Lienhypertexte"/>
                <w:noProof/>
              </w:rPr>
              <w:t>4. Ajouter une image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_Toc215048707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5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7FA7928B" w14:textId="1B51ABB1" w:rsidR="00811C74" w:rsidRDefault="004A220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08" w:history="1">
            <w:r w:rsidR="00811C74" w:rsidRPr="001A42FD">
              <w:rPr>
                <w:rStyle w:val="Lienhypertexte"/>
                <w:noProof/>
              </w:rPr>
              <w:t>4.1. Ajouter une image du répertoire dans le corps du texte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_Toc215048708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5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5AADCB5E" w14:textId="1D9DA336" w:rsidR="00811C74" w:rsidRDefault="004A2203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09" w:history="1">
            <w:r w:rsidR="00811C74" w:rsidRPr="001A42FD">
              <w:rPr>
                <w:rStyle w:val="Lienhypertexte"/>
                <w:noProof/>
              </w:rPr>
              <w:t>4.2. Uploader de nouvelles images dans le répertoire Github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_Toc215048709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6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585FAC24" w14:textId="46E1E422" w:rsidR="00811C74" w:rsidRDefault="004A220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10" w:history="1">
            <w:r w:rsidR="00811C74" w:rsidRPr="001A42FD">
              <w:rPr>
                <w:rStyle w:val="Lienhypertexte"/>
                <w:noProof/>
              </w:rPr>
              <w:t>4.2.1. Uploader des images dans un dossier existant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_Toc215048710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6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695BB67F" w14:textId="21E7A67A" w:rsidR="00811C74" w:rsidRDefault="004A2203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11" w:history="1">
            <w:r w:rsidR="00811C74" w:rsidRPr="001A42FD">
              <w:rPr>
                <w:rStyle w:val="Lienhypertexte"/>
                <w:noProof/>
              </w:rPr>
              <w:t>4.2.2. Uploader des images dans un nouveau dossier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_Toc215048711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7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7E7502AB" w14:textId="0FB30B0A" w:rsidR="00811C74" w:rsidRDefault="004A2203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48712" w:history="1">
            <w:r w:rsidR="00811C74" w:rsidRPr="001A42FD">
              <w:rPr>
                <w:rStyle w:val="Lienhypertexte"/>
                <w:noProof/>
              </w:rPr>
              <w:t>5. Ajouter un lien web</w:t>
            </w:r>
            <w:r w:rsidR="00811C74">
              <w:rPr>
                <w:noProof/>
                <w:webHidden/>
              </w:rPr>
              <w:tab/>
            </w:r>
            <w:r w:rsidR="00811C74">
              <w:rPr>
                <w:noProof/>
                <w:webHidden/>
              </w:rPr>
              <w:fldChar w:fldCharType="begin"/>
            </w:r>
            <w:r w:rsidR="00811C74">
              <w:rPr>
                <w:noProof/>
                <w:webHidden/>
              </w:rPr>
              <w:instrText xml:space="preserve"> PAGEREF _Toc215048712 \h </w:instrText>
            </w:r>
            <w:r w:rsidR="00811C74">
              <w:rPr>
                <w:noProof/>
                <w:webHidden/>
              </w:rPr>
            </w:r>
            <w:r w:rsidR="00811C74">
              <w:rPr>
                <w:noProof/>
                <w:webHidden/>
              </w:rPr>
              <w:fldChar w:fldCharType="separate"/>
            </w:r>
            <w:r w:rsidR="005A3A82">
              <w:rPr>
                <w:noProof/>
                <w:webHidden/>
              </w:rPr>
              <w:t>10</w:t>
            </w:r>
            <w:r w:rsidR="00811C74">
              <w:rPr>
                <w:noProof/>
                <w:webHidden/>
              </w:rPr>
              <w:fldChar w:fldCharType="end"/>
            </w:r>
          </w:hyperlink>
        </w:p>
        <w:p w14:paraId="38BEC943" w14:textId="69F466D6" w:rsidR="00F07BB1" w:rsidRDefault="00F07BB1">
          <w:r>
            <w:rPr>
              <w:b/>
              <w:bCs/>
            </w:rPr>
            <w:fldChar w:fldCharType="end"/>
          </w:r>
        </w:p>
      </w:sdtContent>
    </w:sdt>
    <w:p w14:paraId="1FD887B1" w14:textId="79522F5D" w:rsidR="00F07BB1" w:rsidRDefault="00F07BB1">
      <w:pPr>
        <w:jc w:val="left"/>
      </w:pPr>
      <w:r>
        <w:br w:type="page"/>
      </w:r>
    </w:p>
    <w:p w14:paraId="6EC88B3A" w14:textId="3AFA3DE7" w:rsidR="00F07BB1" w:rsidRPr="002F3496" w:rsidRDefault="00F07BB1" w:rsidP="00F07BB1">
      <w:pPr>
        <w:pStyle w:val="Titre1"/>
        <w:rPr>
          <w:rFonts w:ascii="Open Sans" w:eastAsia="Times New Roman" w:hAnsi="Open Sans" w:cs="Open Sans"/>
          <w:lang w:eastAsia="fr-FR"/>
        </w:rPr>
      </w:pPr>
      <w:bookmarkStart w:id="0" w:name="_Toc215048704"/>
      <w:r w:rsidRPr="002F3496">
        <w:rPr>
          <w:rFonts w:ascii="Open Sans" w:eastAsia="Times New Roman" w:hAnsi="Open Sans" w:cs="Open Sans"/>
          <w:lang w:eastAsia="fr-FR"/>
        </w:rPr>
        <w:lastRenderedPageBreak/>
        <w:t>1. Les titres (headers)</w:t>
      </w:r>
      <w:bookmarkEnd w:id="0"/>
    </w:p>
    <w:p w14:paraId="1E92269C" w14:textId="77777777" w:rsidR="00F07BB1" w:rsidRPr="00F07BB1" w:rsidRDefault="00F07BB1" w:rsidP="00F07BB1">
      <w:p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F07BB1">
        <w:rPr>
          <w:rFonts w:eastAsia="Times New Roman" w:cs="Open Sans"/>
          <w:lang w:eastAsia="fr-FR"/>
        </w:rPr>
        <w:t>Les titres s’écrivent avec le symbole #.</w:t>
      </w:r>
      <w:r w:rsidRPr="00F07BB1">
        <w:rPr>
          <w:rFonts w:eastAsia="Times New Roman" w:cs="Open Sans"/>
          <w:lang w:eastAsia="fr-FR"/>
        </w:rPr>
        <w:br/>
        <w:t>Plus il y a de #, plus le titre est petit.</w:t>
      </w:r>
    </w:p>
    <w:p w14:paraId="67DFEFEF" w14:textId="2D2589D5" w:rsidR="00F07BB1" w:rsidRPr="002F3496" w:rsidRDefault="00F07BB1" w:rsidP="00F07BB1">
      <w:p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F07BB1">
        <w:rPr>
          <w:rFonts w:eastAsia="Times New Roman" w:cs="Open Sans"/>
          <w:lang w:eastAsia="fr-FR"/>
        </w:rPr>
        <w:t>Exemples :</w:t>
      </w:r>
    </w:p>
    <w:p w14:paraId="6B7E2941" w14:textId="77777777" w:rsidR="00F07BB1" w:rsidRPr="00FD74A4" w:rsidRDefault="00F07BB1" w:rsidP="00F07BB1">
      <w:pPr>
        <w:spacing w:before="100" w:beforeAutospacing="1" w:after="100" w:afterAutospacing="1" w:line="240" w:lineRule="auto"/>
        <w:jc w:val="left"/>
        <w:rPr>
          <w:rFonts w:ascii="Cascadia Code" w:eastAsia="Times New Roman" w:hAnsi="Cascadia Code" w:cs="Cascadia Code"/>
          <w:highlight w:val="yellow"/>
          <w:lang w:eastAsia="fr-FR"/>
        </w:rPr>
      </w:pPr>
      <w:r w:rsidRPr="00FD74A4">
        <w:rPr>
          <w:rFonts w:ascii="Cascadia Code" w:eastAsia="Times New Roman" w:hAnsi="Cascadia Code" w:cs="Cascadia Code"/>
          <w:highlight w:val="yellow"/>
          <w:lang w:eastAsia="fr-FR"/>
        </w:rPr>
        <w:t># Titre de niveau 1</w:t>
      </w:r>
    </w:p>
    <w:p w14:paraId="62018F09" w14:textId="77777777" w:rsidR="00F07BB1" w:rsidRPr="00FD74A4" w:rsidRDefault="00F07BB1" w:rsidP="00F07BB1">
      <w:pPr>
        <w:spacing w:before="100" w:beforeAutospacing="1" w:after="100" w:afterAutospacing="1" w:line="240" w:lineRule="auto"/>
        <w:jc w:val="left"/>
        <w:rPr>
          <w:rFonts w:ascii="Cascadia Code" w:eastAsia="Times New Roman" w:hAnsi="Cascadia Code" w:cs="Cascadia Code"/>
          <w:highlight w:val="yellow"/>
          <w:lang w:eastAsia="fr-FR"/>
        </w:rPr>
      </w:pPr>
      <w:r w:rsidRPr="00FD74A4">
        <w:rPr>
          <w:rFonts w:ascii="Cascadia Code" w:eastAsia="Times New Roman" w:hAnsi="Cascadia Code" w:cs="Cascadia Code"/>
          <w:highlight w:val="yellow"/>
          <w:lang w:eastAsia="fr-FR"/>
        </w:rPr>
        <w:t>## Titre de niveau 2</w:t>
      </w:r>
    </w:p>
    <w:p w14:paraId="70D92B5A" w14:textId="77777777" w:rsidR="00F07BB1" w:rsidRPr="00FD74A4" w:rsidRDefault="00F07BB1" w:rsidP="00F07BB1">
      <w:pPr>
        <w:spacing w:before="100" w:beforeAutospacing="1" w:after="100" w:afterAutospacing="1" w:line="240" w:lineRule="auto"/>
        <w:jc w:val="left"/>
        <w:rPr>
          <w:rFonts w:ascii="Cascadia Code" w:eastAsia="Times New Roman" w:hAnsi="Cascadia Code" w:cs="Cascadia Code"/>
          <w:highlight w:val="yellow"/>
          <w:lang w:eastAsia="fr-FR"/>
        </w:rPr>
      </w:pPr>
      <w:r w:rsidRPr="00FD74A4">
        <w:rPr>
          <w:rFonts w:ascii="Cascadia Code" w:eastAsia="Times New Roman" w:hAnsi="Cascadia Code" w:cs="Cascadia Code"/>
          <w:highlight w:val="yellow"/>
          <w:lang w:eastAsia="fr-FR"/>
        </w:rPr>
        <w:t>### Titre de niveau 3</w:t>
      </w:r>
    </w:p>
    <w:p w14:paraId="14256BBA" w14:textId="2F69FA8E" w:rsidR="00F07BB1" w:rsidRPr="002F3496" w:rsidRDefault="00F07BB1" w:rsidP="00F07BB1">
      <w:pPr>
        <w:spacing w:before="100" w:beforeAutospacing="1" w:after="100" w:afterAutospacing="1" w:line="240" w:lineRule="auto"/>
        <w:jc w:val="left"/>
        <w:rPr>
          <w:rFonts w:ascii="Cascadia Code" w:eastAsia="Times New Roman" w:hAnsi="Cascadia Code" w:cs="Cascadia Code"/>
          <w:lang w:eastAsia="fr-FR"/>
        </w:rPr>
      </w:pPr>
      <w:r w:rsidRPr="00FD74A4">
        <w:rPr>
          <w:rFonts w:ascii="Cascadia Code" w:eastAsia="Times New Roman" w:hAnsi="Cascadia Code" w:cs="Cascadia Code"/>
          <w:highlight w:val="yellow"/>
          <w:lang w:eastAsia="fr-FR"/>
        </w:rPr>
        <w:t>#### Titre de niveau 4</w:t>
      </w:r>
    </w:p>
    <w:p w14:paraId="0FBDF2C1" w14:textId="06B5B6AE" w:rsidR="002F3496" w:rsidRPr="00EB6F67" w:rsidRDefault="002F3496" w:rsidP="00F07BB1">
      <w:pPr>
        <w:spacing w:before="100" w:beforeAutospacing="1" w:after="100" w:afterAutospacing="1" w:line="240" w:lineRule="auto"/>
        <w:jc w:val="left"/>
        <w:rPr>
          <w:rFonts w:cs="Open Sans"/>
        </w:rPr>
      </w:pPr>
      <w:r w:rsidRPr="00EB6F67">
        <w:rPr>
          <w:rFonts w:cs="Open Sans"/>
        </w:rPr>
        <w:t xml:space="preserve">Ce sont ces titres qui définissent les sections visibles dans </w:t>
      </w:r>
      <w:proofErr w:type="spellStart"/>
      <w:r w:rsidRPr="00EB6F67">
        <w:rPr>
          <w:rFonts w:cs="Open Sans"/>
        </w:rPr>
        <w:t>Liascript</w:t>
      </w:r>
      <w:proofErr w:type="spellEnd"/>
      <w:r w:rsidRPr="00EB6F67">
        <w:rPr>
          <w:rFonts w:cs="Open Sans"/>
        </w:rPr>
        <w:t>.</w:t>
      </w:r>
      <w:r w:rsidR="00F11A87">
        <w:rPr>
          <w:rFonts w:cs="Open Sans"/>
        </w:rPr>
        <w:t xml:space="preserve"> Donc chaque niveau de titre crée une nouvelle page dans </w:t>
      </w:r>
      <w:proofErr w:type="spellStart"/>
      <w:r w:rsidR="00F11A87">
        <w:rPr>
          <w:rFonts w:cs="Open Sans"/>
        </w:rPr>
        <w:t>Liascript</w:t>
      </w:r>
      <w:proofErr w:type="spellEnd"/>
      <w:r w:rsidR="00F11A87">
        <w:rPr>
          <w:rFonts w:cs="Open Sans"/>
        </w:rPr>
        <w:t>.</w:t>
      </w:r>
    </w:p>
    <w:p w14:paraId="21DAA7EE" w14:textId="5154BA13" w:rsidR="002F3496" w:rsidRPr="00EB6F67" w:rsidRDefault="002F3496" w:rsidP="00EB6F67">
      <w:pPr>
        <w:pStyle w:val="Paragraphedeliste"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cs="Open Sans"/>
        </w:rPr>
      </w:pPr>
      <w:r w:rsidRPr="00EB6F67">
        <w:rPr>
          <w:rFonts w:cs="Open Sans"/>
        </w:rPr>
        <w:t>Titre de niveau 1 :</w:t>
      </w:r>
    </w:p>
    <w:p w14:paraId="11431FBC" w14:textId="75AEAB9A" w:rsidR="002F3496" w:rsidRPr="00EB6F67" w:rsidRDefault="002F3496" w:rsidP="00F07BB1">
      <w:p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EB6F67">
        <w:rPr>
          <w:rFonts w:eastAsia="Times New Roman" w:cs="Open Sans"/>
          <w:noProof/>
          <w:lang w:eastAsia="fr-FR"/>
        </w:rPr>
        <w:drawing>
          <wp:inline distT="0" distB="0" distL="0" distR="0" wp14:anchorId="7972F107" wp14:editId="1A43B73F">
            <wp:extent cx="4020111" cy="285790"/>
            <wp:effectExtent l="19050" t="19050" r="19050" b="190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A31CC" w14:textId="0CA40EF3" w:rsidR="002F3496" w:rsidRPr="00EB6F67" w:rsidRDefault="002F3496" w:rsidP="00EB6F67">
      <w:pPr>
        <w:pStyle w:val="Paragraphedeliste"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EB6F67">
        <w:rPr>
          <w:rFonts w:eastAsia="Times New Roman" w:cs="Open Sans"/>
          <w:lang w:eastAsia="fr-FR"/>
        </w:rPr>
        <w:t>Titre de la ressource :</w:t>
      </w:r>
    </w:p>
    <w:p w14:paraId="5E5C9038" w14:textId="5FF9C908" w:rsidR="002F3496" w:rsidRPr="00EB6F67" w:rsidRDefault="002F3496" w:rsidP="00F07BB1">
      <w:p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EB6F67">
        <w:rPr>
          <w:rFonts w:eastAsia="Times New Roman" w:cs="Open Sans"/>
          <w:noProof/>
          <w:lang w:eastAsia="fr-FR"/>
        </w:rPr>
        <w:drawing>
          <wp:inline distT="0" distB="0" distL="0" distR="0" wp14:anchorId="61733FFE" wp14:editId="0FFA7D2E">
            <wp:extent cx="4429743" cy="800212"/>
            <wp:effectExtent l="19050" t="19050" r="9525" b="190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20EFB" w14:textId="751C08F5" w:rsidR="002F3496" w:rsidRPr="00EB6F67" w:rsidRDefault="002F3496" w:rsidP="00EB6F67">
      <w:pPr>
        <w:pStyle w:val="Paragraphedeliste"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EB6F67">
        <w:rPr>
          <w:rFonts w:eastAsia="Times New Roman" w:cs="Open Sans"/>
          <w:lang w:eastAsia="fr-FR"/>
        </w:rPr>
        <w:t>Titre de niveau 2</w:t>
      </w:r>
    </w:p>
    <w:p w14:paraId="60F008C1" w14:textId="1515512B" w:rsidR="00174F72" w:rsidRPr="00EB6F67" w:rsidRDefault="002F3496" w:rsidP="00174F72">
      <w:r w:rsidRPr="00EB6F67">
        <w:rPr>
          <w:noProof/>
        </w:rPr>
        <w:drawing>
          <wp:inline distT="0" distB="0" distL="0" distR="0" wp14:anchorId="6DD79278" wp14:editId="1770D4EF">
            <wp:extent cx="3019846" cy="285790"/>
            <wp:effectExtent l="19050" t="19050" r="9525" b="190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A61FF" w14:textId="720F41B6" w:rsidR="00BD252F" w:rsidRPr="00EB6F67" w:rsidRDefault="00EB6F67" w:rsidP="00EB6F67">
      <w:pPr>
        <w:pStyle w:val="Paragraphedeliste"/>
        <w:numPr>
          <w:ilvl w:val="0"/>
          <w:numId w:val="25"/>
        </w:numPr>
      </w:pPr>
      <w:r w:rsidRPr="00EB6F67">
        <w:t>Titre d’un chapitre</w:t>
      </w:r>
    </w:p>
    <w:p w14:paraId="4E58D36F" w14:textId="15A6C2D6" w:rsidR="00EB6F67" w:rsidRDefault="00EB6F67" w:rsidP="003B4CF8">
      <w:r w:rsidRPr="00EB6F67">
        <w:rPr>
          <w:noProof/>
        </w:rPr>
        <w:drawing>
          <wp:inline distT="0" distB="0" distL="0" distR="0" wp14:anchorId="20DB94BA" wp14:editId="506F3E4C">
            <wp:extent cx="4525006" cy="1419423"/>
            <wp:effectExtent l="19050" t="19050" r="28575" b="285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56858" w14:textId="688FC92D" w:rsidR="00157339" w:rsidRDefault="00157339" w:rsidP="00F25C93">
      <w:pPr>
        <w:pStyle w:val="Titre1"/>
        <w:rPr>
          <w:rFonts w:ascii="Times New Roman" w:hAnsi="Times New Roman"/>
        </w:rPr>
      </w:pPr>
      <w:bookmarkStart w:id="1" w:name="_Toc215048705"/>
      <w:r>
        <w:lastRenderedPageBreak/>
        <w:t>2. La mise en forme du texte</w:t>
      </w:r>
      <w:bookmarkEnd w:id="1"/>
    </w:p>
    <w:p w14:paraId="7760C5AB" w14:textId="77777777" w:rsidR="00157339" w:rsidRPr="00F25C93" w:rsidRDefault="00157339" w:rsidP="00157339">
      <w:pPr>
        <w:pStyle w:val="NormalWeb"/>
        <w:rPr>
          <w:rFonts w:ascii="Open Sans" w:hAnsi="Open Sans" w:cs="Open Sans"/>
          <w:sz w:val="22"/>
          <w:szCs w:val="22"/>
        </w:rPr>
      </w:pPr>
      <w:r w:rsidRPr="00F25C93">
        <w:rPr>
          <w:rFonts w:ascii="Open Sans" w:hAnsi="Open Sans" w:cs="Open Sans"/>
          <w:sz w:val="22"/>
          <w:szCs w:val="22"/>
        </w:rPr>
        <w:t>Les règles principales :</w:t>
      </w:r>
    </w:p>
    <w:p w14:paraId="20DD3381" w14:textId="77777777" w:rsidR="00157339" w:rsidRPr="00FD74A4" w:rsidRDefault="00157339" w:rsidP="00157339">
      <w:pPr>
        <w:rPr>
          <w:rFonts w:ascii="Cascadia Code" w:hAnsi="Cascadia Code" w:cs="Cascadia Code"/>
          <w:highlight w:val="yellow"/>
        </w:rPr>
      </w:pPr>
      <w:r w:rsidRPr="00FD74A4">
        <w:rPr>
          <w:rFonts w:ascii="Cascadia Code" w:hAnsi="Cascadia Code" w:cs="Cascadia Code"/>
          <w:highlight w:val="yellow"/>
        </w:rPr>
        <w:t>**</w:t>
      </w:r>
      <w:r w:rsidRPr="00FD74A4">
        <w:rPr>
          <w:rFonts w:ascii="Cascadia Code" w:hAnsi="Cascadia Code" w:cs="Cascadia Code"/>
          <w:b/>
          <w:bCs/>
          <w:highlight w:val="yellow"/>
        </w:rPr>
        <w:t>gras</w:t>
      </w:r>
      <w:r w:rsidRPr="00FD74A4">
        <w:rPr>
          <w:rFonts w:ascii="Cascadia Code" w:hAnsi="Cascadia Code" w:cs="Cascadia Code"/>
          <w:highlight w:val="yellow"/>
        </w:rPr>
        <w:t>**</w:t>
      </w:r>
    </w:p>
    <w:p w14:paraId="610DAF8E" w14:textId="77777777" w:rsidR="00157339" w:rsidRPr="00FD74A4" w:rsidRDefault="00157339" w:rsidP="00157339">
      <w:pPr>
        <w:rPr>
          <w:rFonts w:ascii="Cascadia Code" w:hAnsi="Cascadia Code" w:cs="Cascadia Code"/>
          <w:highlight w:val="yellow"/>
        </w:rPr>
      </w:pPr>
      <w:r w:rsidRPr="00FD74A4">
        <w:rPr>
          <w:rFonts w:ascii="Cascadia Code" w:hAnsi="Cascadia Code" w:cs="Cascadia Code"/>
          <w:highlight w:val="yellow"/>
        </w:rPr>
        <w:t>*</w:t>
      </w:r>
      <w:r w:rsidRPr="00FD74A4">
        <w:rPr>
          <w:rFonts w:ascii="Cascadia Code" w:hAnsi="Cascadia Code" w:cs="Cascadia Code"/>
          <w:i/>
          <w:iCs/>
          <w:highlight w:val="yellow"/>
        </w:rPr>
        <w:t>italique</w:t>
      </w:r>
      <w:r w:rsidRPr="00FD74A4">
        <w:rPr>
          <w:rFonts w:ascii="Cascadia Code" w:hAnsi="Cascadia Code" w:cs="Cascadia Code"/>
          <w:highlight w:val="yellow"/>
        </w:rPr>
        <w:t>*</w:t>
      </w:r>
    </w:p>
    <w:p w14:paraId="1BC7EED3" w14:textId="0E5BAF7E" w:rsidR="00157339" w:rsidRDefault="00157339" w:rsidP="00157339">
      <w:pPr>
        <w:rPr>
          <w:rFonts w:ascii="Cascadia Code" w:hAnsi="Cascadia Code" w:cs="Cascadia Code"/>
        </w:rPr>
      </w:pPr>
      <w:r w:rsidRPr="00FD74A4">
        <w:rPr>
          <w:rFonts w:ascii="Cascadia Code" w:hAnsi="Cascadia Code" w:cs="Cascadia Code"/>
          <w:highlight w:val="yellow"/>
        </w:rPr>
        <w:t>`code`   → affiche un mot en style "informatique"</w:t>
      </w:r>
    </w:p>
    <w:p w14:paraId="4DA20222" w14:textId="77777777" w:rsidR="00157339" w:rsidRPr="00F25C93" w:rsidRDefault="00157339" w:rsidP="00157339">
      <w:pPr>
        <w:pStyle w:val="NormalWeb"/>
        <w:rPr>
          <w:rFonts w:ascii="Open Sans" w:hAnsi="Open Sans" w:cs="Open Sans"/>
          <w:sz w:val="22"/>
          <w:szCs w:val="22"/>
        </w:rPr>
      </w:pPr>
      <w:r w:rsidRPr="00F25C93">
        <w:rPr>
          <w:rFonts w:ascii="Open Sans" w:hAnsi="Open Sans" w:cs="Open Sans"/>
          <w:sz w:val="22"/>
          <w:szCs w:val="22"/>
        </w:rPr>
        <w:t>Exemples lisibles :</w:t>
      </w:r>
    </w:p>
    <w:p w14:paraId="5B38C1FE" w14:textId="77777777" w:rsidR="00157339" w:rsidRDefault="00157339" w:rsidP="00157339">
      <w:pPr>
        <w:pStyle w:val="NormalWeb"/>
        <w:numPr>
          <w:ilvl w:val="0"/>
          <w:numId w:val="27"/>
        </w:numPr>
      </w:pPr>
      <w:r w:rsidRPr="00FD74A4">
        <w:rPr>
          <w:rStyle w:val="CodeHTML"/>
          <w:rFonts w:eastAsiaTheme="majorEastAsia"/>
          <w:highlight w:val="yellow"/>
        </w:rPr>
        <w:t>**important**</w:t>
      </w:r>
      <w:r>
        <w:t xml:space="preserve"> → </w:t>
      </w:r>
      <w:r w:rsidRPr="00F25C93">
        <w:rPr>
          <w:rFonts w:ascii="Open Sans" w:hAnsi="Open Sans" w:cs="Open Sans"/>
          <w:b/>
          <w:bCs/>
        </w:rPr>
        <w:t>important</w:t>
      </w:r>
    </w:p>
    <w:p w14:paraId="2B771FD7" w14:textId="77777777" w:rsidR="00157339" w:rsidRDefault="00157339" w:rsidP="00157339">
      <w:pPr>
        <w:pStyle w:val="NormalWeb"/>
        <w:numPr>
          <w:ilvl w:val="0"/>
          <w:numId w:val="27"/>
        </w:numPr>
      </w:pPr>
      <w:r w:rsidRPr="00FD74A4">
        <w:rPr>
          <w:rStyle w:val="CodeHTML"/>
          <w:rFonts w:eastAsiaTheme="majorEastAsia"/>
          <w:highlight w:val="yellow"/>
        </w:rPr>
        <w:t>*à retenir*</w:t>
      </w:r>
      <w:r>
        <w:t xml:space="preserve"> → </w:t>
      </w:r>
      <w:r w:rsidRPr="00F25C93">
        <w:rPr>
          <w:rFonts w:ascii="Open Sans" w:hAnsi="Open Sans" w:cs="Open Sans"/>
          <w:i/>
          <w:iCs/>
        </w:rPr>
        <w:t>à retenir</w:t>
      </w:r>
    </w:p>
    <w:p w14:paraId="6E68355C" w14:textId="5004F44E" w:rsidR="00157339" w:rsidRDefault="00F25C93" w:rsidP="00157339">
      <w:pPr>
        <w:rPr>
          <w:rFonts w:cs="Open Sans"/>
        </w:rPr>
      </w:pPr>
      <w:r w:rsidRPr="00F25C93">
        <w:rPr>
          <w:rFonts w:cs="Open Sans"/>
        </w:rPr>
        <w:t>Texte en italique</w:t>
      </w:r>
      <w:r>
        <w:rPr>
          <w:rFonts w:cs="Open Sans"/>
        </w:rPr>
        <w:t xml:space="preserve"> en v. </w:t>
      </w:r>
      <w:proofErr w:type="spellStart"/>
      <w:r>
        <w:rPr>
          <w:rFonts w:cs="Open Sans"/>
        </w:rPr>
        <w:t>markdown</w:t>
      </w:r>
      <w:proofErr w:type="spellEnd"/>
    </w:p>
    <w:p w14:paraId="1187A68D" w14:textId="6EDB9A7A" w:rsidR="00F25C93" w:rsidRPr="00F25C93" w:rsidRDefault="00F25C93" w:rsidP="00157339">
      <w:pPr>
        <w:rPr>
          <w:rFonts w:cs="Open Sans"/>
        </w:rPr>
      </w:pPr>
      <w:r w:rsidRPr="00F25C93">
        <w:rPr>
          <w:rFonts w:cs="Open Sans"/>
          <w:noProof/>
        </w:rPr>
        <w:drawing>
          <wp:inline distT="0" distB="0" distL="0" distR="0" wp14:anchorId="79C22C95" wp14:editId="3A96620F">
            <wp:extent cx="5760720" cy="518795"/>
            <wp:effectExtent l="19050" t="19050" r="11430" b="146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235E7" w14:textId="63DB17D4" w:rsidR="00F25C93" w:rsidRPr="00F25C93" w:rsidRDefault="00F25C93" w:rsidP="00157339">
      <w:pPr>
        <w:rPr>
          <w:rFonts w:cs="Open Sans"/>
        </w:rPr>
      </w:pPr>
      <w:proofErr w:type="gramStart"/>
      <w:r w:rsidRPr="00F25C93">
        <w:rPr>
          <w:rFonts w:cs="Open Sans"/>
        </w:rPr>
        <w:t>Texte en</w:t>
      </w:r>
      <w:proofErr w:type="gramEnd"/>
      <w:r w:rsidRPr="00F25C93">
        <w:rPr>
          <w:rFonts w:cs="Open Sans"/>
        </w:rPr>
        <w:t xml:space="preserve"> « </w:t>
      </w:r>
      <w:proofErr w:type="spellStart"/>
      <w:r w:rsidRPr="00F25C93">
        <w:rPr>
          <w:rFonts w:cs="Open Sans"/>
        </w:rPr>
        <w:t>preview</w:t>
      </w:r>
      <w:proofErr w:type="spellEnd"/>
      <w:r w:rsidRPr="00F25C93">
        <w:rPr>
          <w:rFonts w:cs="Open Sans"/>
        </w:rPr>
        <w:t xml:space="preserve"> » dans </w:t>
      </w:r>
      <w:proofErr w:type="spellStart"/>
      <w:r w:rsidRPr="00F25C93">
        <w:rPr>
          <w:rFonts w:cs="Open Sans"/>
        </w:rPr>
        <w:t>Github</w:t>
      </w:r>
      <w:proofErr w:type="spellEnd"/>
    </w:p>
    <w:p w14:paraId="672DFF06" w14:textId="2D8AA152" w:rsidR="00F25C93" w:rsidRDefault="00F25C93" w:rsidP="00157339">
      <w:pPr>
        <w:rPr>
          <w:rFonts w:ascii="Cascadia Code" w:hAnsi="Cascadia Code" w:cs="Cascadia Code"/>
        </w:rPr>
      </w:pPr>
      <w:r w:rsidRPr="00F25C93">
        <w:rPr>
          <w:rFonts w:ascii="Cascadia Code" w:hAnsi="Cascadia Code" w:cs="Cascadia Code"/>
          <w:noProof/>
        </w:rPr>
        <w:drawing>
          <wp:inline distT="0" distB="0" distL="0" distR="0" wp14:anchorId="4A88A416" wp14:editId="67DCBF26">
            <wp:extent cx="5760720" cy="695325"/>
            <wp:effectExtent l="19050" t="19050" r="11430" b="285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B8342" w14:textId="565DF471" w:rsidR="00F25C93" w:rsidRPr="00CF52D2" w:rsidRDefault="00F25C93" w:rsidP="00157339">
      <w:pPr>
        <w:rPr>
          <w:rFonts w:cs="Open Sans"/>
        </w:rPr>
      </w:pPr>
      <w:r w:rsidRPr="00CF52D2">
        <w:rPr>
          <w:rFonts w:cs="Open Sans"/>
        </w:rPr>
        <w:t xml:space="preserve">Texte dans </w:t>
      </w:r>
      <w:proofErr w:type="spellStart"/>
      <w:r w:rsidRPr="00CF52D2">
        <w:rPr>
          <w:rFonts w:cs="Open Sans"/>
        </w:rPr>
        <w:t>Liascript</w:t>
      </w:r>
      <w:proofErr w:type="spellEnd"/>
    </w:p>
    <w:p w14:paraId="6D778803" w14:textId="70BC2D6A" w:rsidR="00F25C93" w:rsidRDefault="00F25C93" w:rsidP="00157339">
      <w:pPr>
        <w:rPr>
          <w:rFonts w:ascii="Cascadia Code" w:hAnsi="Cascadia Code" w:cs="Cascadia Code"/>
        </w:rPr>
      </w:pPr>
      <w:r w:rsidRPr="00F25C93">
        <w:rPr>
          <w:rFonts w:ascii="Cascadia Code" w:hAnsi="Cascadia Code" w:cs="Cascadia Code"/>
          <w:noProof/>
        </w:rPr>
        <w:drawing>
          <wp:inline distT="0" distB="0" distL="0" distR="0" wp14:anchorId="5BB1041A" wp14:editId="041A38E9">
            <wp:extent cx="5760720" cy="672465"/>
            <wp:effectExtent l="19050" t="19050" r="11430" b="133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73424" w14:textId="41083400" w:rsidR="00CF52D2" w:rsidRDefault="00CF52D2">
      <w:pPr>
        <w:jc w:val="left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br w:type="page"/>
      </w:r>
    </w:p>
    <w:p w14:paraId="72BFC5A1" w14:textId="67A65D56" w:rsidR="00CF52D2" w:rsidRDefault="00CF52D2" w:rsidP="00CF52D2">
      <w:pPr>
        <w:pStyle w:val="Titre1"/>
      </w:pPr>
      <w:bookmarkStart w:id="2" w:name="_Toc215048706"/>
      <w:r>
        <w:lastRenderedPageBreak/>
        <w:t>3. Les listes</w:t>
      </w:r>
      <w:bookmarkEnd w:id="2"/>
    </w:p>
    <w:p w14:paraId="7457A8B2" w14:textId="022439A9" w:rsidR="00CF52D2" w:rsidRDefault="00CF52D2" w:rsidP="00CF52D2">
      <w:r>
        <w:t>Liste à puce</w:t>
      </w:r>
    </w:p>
    <w:p w14:paraId="42C4B92C" w14:textId="1F8DAC8A" w:rsidR="00CF52D2" w:rsidRPr="00FD74A4" w:rsidRDefault="00CF52D2" w:rsidP="00CF52D2">
      <w:pPr>
        <w:pStyle w:val="Paragraphedeliste"/>
        <w:numPr>
          <w:ilvl w:val="0"/>
          <w:numId w:val="28"/>
        </w:numPr>
        <w:rPr>
          <w:rFonts w:ascii="Cascadia Code" w:hAnsi="Cascadia Code" w:cs="Cascadia Code"/>
          <w:highlight w:val="yellow"/>
        </w:rPr>
      </w:pPr>
      <w:r w:rsidRPr="00FD74A4">
        <w:rPr>
          <w:rFonts w:ascii="Cascadia Code" w:hAnsi="Cascadia Code" w:cs="Cascadia Code"/>
          <w:highlight w:val="yellow"/>
        </w:rPr>
        <w:t>Elément 1</w:t>
      </w:r>
    </w:p>
    <w:p w14:paraId="1920E63A" w14:textId="1EC4209E" w:rsidR="00CF52D2" w:rsidRPr="00FD74A4" w:rsidRDefault="00CF52D2" w:rsidP="00CF52D2">
      <w:pPr>
        <w:pStyle w:val="Paragraphedeliste"/>
        <w:numPr>
          <w:ilvl w:val="0"/>
          <w:numId w:val="28"/>
        </w:numPr>
        <w:rPr>
          <w:rFonts w:ascii="Cascadia Code" w:hAnsi="Cascadia Code" w:cs="Cascadia Code"/>
          <w:highlight w:val="yellow"/>
        </w:rPr>
      </w:pPr>
      <w:proofErr w:type="spellStart"/>
      <w:r w:rsidRPr="00FD74A4">
        <w:rPr>
          <w:rFonts w:ascii="Cascadia Code" w:hAnsi="Cascadia Code" w:cs="Cascadia Code"/>
          <w:highlight w:val="yellow"/>
        </w:rPr>
        <w:t>Element</w:t>
      </w:r>
      <w:proofErr w:type="spellEnd"/>
      <w:r w:rsidRPr="00FD74A4">
        <w:rPr>
          <w:rFonts w:ascii="Cascadia Code" w:hAnsi="Cascadia Code" w:cs="Cascadia Code"/>
          <w:highlight w:val="yellow"/>
        </w:rPr>
        <w:t xml:space="preserve"> 2</w:t>
      </w:r>
    </w:p>
    <w:p w14:paraId="65240777" w14:textId="63B53F63" w:rsidR="00CF52D2" w:rsidRDefault="00CF52D2" w:rsidP="00CF52D2">
      <w:pPr>
        <w:ind w:left="1080"/>
        <w:rPr>
          <w:rFonts w:ascii="Cascadia Code" w:hAnsi="Cascadia Code" w:cs="Cascadia Code"/>
        </w:rPr>
      </w:pPr>
      <w:r w:rsidRPr="00FD74A4">
        <w:rPr>
          <w:rFonts w:ascii="Cascadia Code" w:hAnsi="Cascadia Code" w:cs="Cascadia Code"/>
          <w:highlight w:val="yellow"/>
        </w:rPr>
        <w:t xml:space="preserve">- </w:t>
      </w:r>
      <w:proofErr w:type="spellStart"/>
      <w:r w:rsidRPr="00FD74A4">
        <w:rPr>
          <w:rFonts w:ascii="Cascadia Code" w:hAnsi="Cascadia Code" w:cs="Cascadia Code"/>
          <w:highlight w:val="yellow"/>
        </w:rPr>
        <w:t>Sous-element</w:t>
      </w:r>
      <w:proofErr w:type="spellEnd"/>
    </w:p>
    <w:p w14:paraId="6D73BF94" w14:textId="7440F13C" w:rsidR="00CF52D2" w:rsidRPr="00CF52D2" w:rsidRDefault="00CF52D2" w:rsidP="00CF52D2">
      <w:pPr>
        <w:rPr>
          <w:rFonts w:cs="Open Sans"/>
        </w:rPr>
      </w:pPr>
      <w:r w:rsidRPr="00CF52D2">
        <w:rPr>
          <w:rFonts w:cs="Open Sans"/>
        </w:rPr>
        <w:t>Liste numérotée</w:t>
      </w:r>
    </w:p>
    <w:p w14:paraId="7A738680" w14:textId="2DAFF86A" w:rsidR="00CF52D2" w:rsidRPr="00FD74A4" w:rsidRDefault="00CF52D2" w:rsidP="00CF52D2">
      <w:pPr>
        <w:rPr>
          <w:rFonts w:ascii="Cascadia Code" w:hAnsi="Cascadia Code" w:cs="Cascadia Code"/>
          <w:highlight w:val="yellow"/>
        </w:rPr>
      </w:pPr>
      <w:r w:rsidRPr="00FD74A4">
        <w:rPr>
          <w:rFonts w:ascii="Cascadia Code" w:hAnsi="Cascadia Code" w:cs="Cascadia Code"/>
          <w:highlight w:val="yellow"/>
        </w:rPr>
        <w:t>1. Premier point</w:t>
      </w:r>
    </w:p>
    <w:p w14:paraId="597609A6" w14:textId="4DBF3F6D" w:rsidR="00CF52D2" w:rsidRDefault="00CF52D2" w:rsidP="00CF52D2">
      <w:pPr>
        <w:rPr>
          <w:rFonts w:ascii="Cascadia Code" w:hAnsi="Cascadia Code" w:cs="Cascadia Code"/>
        </w:rPr>
      </w:pPr>
      <w:r w:rsidRPr="00FD74A4">
        <w:rPr>
          <w:rFonts w:ascii="Cascadia Code" w:hAnsi="Cascadia Code" w:cs="Cascadia Code"/>
          <w:highlight w:val="yellow"/>
        </w:rPr>
        <w:t>2. Deuxième point</w:t>
      </w:r>
    </w:p>
    <w:p w14:paraId="3CF11BBA" w14:textId="08C19454" w:rsidR="00CF52D2" w:rsidRDefault="00CF52D2" w:rsidP="00CF52D2">
      <w:pPr>
        <w:rPr>
          <w:rFonts w:ascii="Cascadia Code" w:hAnsi="Cascadia Code" w:cs="Cascadia Code"/>
        </w:rPr>
      </w:pPr>
    </w:p>
    <w:p w14:paraId="05640142" w14:textId="1ED9BAAD" w:rsidR="00CF52D2" w:rsidRDefault="00CF52D2" w:rsidP="00CF52D2">
      <w:r>
        <w:t>La numérotation se fait automatiquement, même si vous mettez des “1.” partout.</w:t>
      </w:r>
    </w:p>
    <w:p w14:paraId="21DB534B" w14:textId="0DAE9BB7" w:rsidR="00CF52D2" w:rsidRDefault="004653E7" w:rsidP="00CF52D2">
      <w:r>
        <w:t xml:space="preserve">Liste en v. </w:t>
      </w:r>
      <w:proofErr w:type="spellStart"/>
      <w:r>
        <w:t>markdown</w:t>
      </w:r>
      <w:proofErr w:type="spellEnd"/>
    </w:p>
    <w:p w14:paraId="7E986463" w14:textId="6330FDE8" w:rsidR="004653E7" w:rsidRDefault="004653E7" w:rsidP="00CF52D2">
      <w:pPr>
        <w:rPr>
          <w:rFonts w:ascii="Cascadia Code" w:hAnsi="Cascadia Code" w:cs="Cascadia Code"/>
        </w:rPr>
      </w:pPr>
      <w:r w:rsidRPr="004653E7">
        <w:rPr>
          <w:rFonts w:ascii="Cascadia Code" w:hAnsi="Cascadia Code" w:cs="Cascadia Code"/>
          <w:noProof/>
        </w:rPr>
        <w:drawing>
          <wp:inline distT="0" distB="0" distL="0" distR="0" wp14:anchorId="02330360" wp14:editId="75A75804">
            <wp:extent cx="5760720" cy="523875"/>
            <wp:effectExtent l="19050" t="19050" r="11430" b="285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99CEC" w14:textId="4B803AC9" w:rsidR="004653E7" w:rsidRPr="004653E7" w:rsidRDefault="004653E7" w:rsidP="00CF52D2">
      <w:pPr>
        <w:rPr>
          <w:rFonts w:cs="Open Sans"/>
        </w:rPr>
      </w:pPr>
      <w:r w:rsidRPr="004653E7">
        <w:rPr>
          <w:rFonts w:cs="Open Sans"/>
        </w:rPr>
        <w:t xml:space="preserve">Liste en </w:t>
      </w:r>
      <w:proofErr w:type="spellStart"/>
      <w:r w:rsidRPr="004653E7">
        <w:rPr>
          <w:rFonts w:cs="Open Sans"/>
        </w:rPr>
        <w:t>preview</w:t>
      </w:r>
      <w:proofErr w:type="spellEnd"/>
      <w:r w:rsidRPr="004653E7">
        <w:rPr>
          <w:rFonts w:cs="Open Sans"/>
        </w:rPr>
        <w:t xml:space="preserve"> dans </w:t>
      </w:r>
      <w:proofErr w:type="spellStart"/>
      <w:r w:rsidRPr="004653E7">
        <w:rPr>
          <w:rFonts w:cs="Open Sans"/>
        </w:rPr>
        <w:t>Github</w:t>
      </w:r>
      <w:proofErr w:type="spellEnd"/>
    </w:p>
    <w:p w14:paraId="115C067A" w14:textId="6E00EB91" w:rsidR="004653E7" w:rsidRDefault="004653E7" w:rsidP="00CF52D2">
      <w:pPr>
        <w:rPr>
          <w:rFonts w:ascii="Cascadia Code" w:hAnsi="Cascadia Code" w:cs="Cascadia Code"/>
        </w:rPr>
      </w:pPr>
      <w:r w:rsidRPr="004653E7">
        <w:rPr>
          <w:rFonts w:ascii="Cascadia Code" w:hAnsi="Cascadia Code" w:cs="Cascadia Code"/>
          <w:noProof/>
        </w:rPr>
        <w:drawing>
          <wp:inline distT="0" distB="0" distL="0" distR="0" wp14:anchorId="08031B98" wp14:editId="4B0B174D">
            <wp:extent cx="5760720" cy="781685"/>
            <wp:effectExtent l="19050" t="19050" r="11430" b="184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A13BD" w14:textId="018B4163" w:rsidR="004653E7" w:rsidRPr="004653E7" w:rsidRDefault="004653E7" w:rsidP="00CF52D2">
      <w:pPr>
        <w:rPr>
          <w:rFonts w:cs="Open Sans"/>
        </w:rPr>
      </w:pPr>
      <w:r w:rsidRPr="004653E7">
        <w:rPr>
          <w:rFonts w:cs="Open Sans"/>
        </w:rPr>
        <w:t xml:space="preserve">Liste dans </w:t>
      </w:r>
      <w:proofErr w:type="spellStart"/>
      <w:r w:rsidRPr="004653E7">
        <w:rPr>
          <w:rFonts w:cs="Open Sans"/>
        </w:rPr>
        <w:t>Liascript</w:t>
      </w:r>
      <w:proofErr w:type="spellEnd"/>
    </w:p>
    <w:p w14:paraId="56582012" w14:textId="69CBACD1" w:rsidR="004653E7" w:rsidRDefault="004653E7" w:rsidP="00CF52D2">
      <w:pPr>
        <w:rPr>
          <w:rFonts w:ascii="Cascadia Code" w:hAnsi="Cascadia Code" w:cs="Cascadia Code"/>
        </w:rPr>
      </w:pPr>
      <w:r w:rsidRPr="004653E7">
        <w:rPr>
          <w:rFonts w:ascii="Cascadia Code" w:hAnsi="Cascadia Code" w:cs="Cascadia Code"/>
          <w:noProof/>
        </w:rPr>
        <w:drawing>
          <wp:inline distT="0" distB="0" distL="0" distR="0" wp14:anchorId="18D91BBC" wp14:editId="07E3AEE3">
            <wp:extent cx="5760720" cy="780415"/>
            <wp:effectExtent l="19050" t="19050" r="11430" b="1968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0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1BD0B" w14:textId="4EAE3725" w:rsidR="00710FDE" w:rsidRDefault="00710FDE">
      <w:pPr>
        <w:jc w:val="left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br w:type="page"/>
      </w:r>
    </w:p>
    <w:p w14:paraId="1AAB9FCD" w14:textId="4C3D26A5" w:rsidR="00710FDE" w:rsidRDefault="00710FDE" w:rsidP="001574B1">
      <w:pPr>
        <w:pStyle w:val="Titre1"/>
        <w:rPr>
          <w:rFonts w:ascii="Times New Roman" w:hAnsi="Times New Roman"/>
        </w:rPr>
      </w:pPr>
      <w:bookmarkStart w:id="3" w:name="_Toc215048707"/>
      <w:r>
        <w:lastRenderedPageBreak/>
        <w:t>4. Ajouter une image</w:t>
      </w:r>
      <w:bookmarkEnd w:id="3"/>
    </w:p>
    <w:p w14:paraId="0B535496" w14:textId="525CA950" w:rsidR="00FD74A4" w:rsidRDefault="00FD74A4" w:rsidP="00FD74A4">
      <w:pPr>
        <w:pStyle w:val="Titre2"/>
      </w:pPr>
      <w:bookmarkStart w:id="4" w:name="_Toc215048708"/>
      <w:r>
        <w:t>4.1. Ajouter une image</w:t>
      </w:r>
      <w:r w:rsidR="0075563A">
        <w:t xml:space="preserve"> du répertoire</w:t>
      </w:r>
      <w:r>
        <w:t xml:space="preserve"> dans le corps du texte</w:t>
      </w:r>
      <w:bookmarkEnd w:id="4"/>
    </w:p>
    <w:p w14:paraId="451E45E0" w14:textId="14F4B869" w:rsidR="00710FDE" w:rsidRPr="00710FDE" w:rsidRDefault="00710FDE" w:rsidP="00710FDE">
      <w:pPr>
        <w:pStyle w:val="NormalWeb"/>
        <w:rPr>
          <w:rFonts w:ascii="Open Sans" w:hAnsi="Open Sans" w:cs="Open Sans"/>
          <w:sz w:val="22"/>
          <w:szCs w:val="22"/>
        </w:rPr>
      </w:pPr>
      <w:proofErr w:type="spellStart"/>
      <w:r w:rsidRPr="00710FDE">
        <w:rPr>
          <w:rFonts w:ascii="Open Sans" w:hAnsi="Open Sans" w:cs="Open Sans"/>
          <w:sz w:val="22"/>
          <w:szCs w:val="22"/>
        </w:rPr>
        <w:t>Liascript</w:t>
      </w:r>
      <w:proofErr w:type="spellEnd"/>
      <w:r w:rsidRPr="00710FDE">
        <w:rPr>
          <w:rFonts w:ascii="Open Sans" w:hAnsi="Open Sans" w:cs="Open Sans"/>
          <w:sz w:val="22"/>
          <w:szCs w:val="22"/>
        </w:rPr>
        <w:t xml:space="preserve"> suit la syntaxe </w:t>
      </w:r>
      <w:proofErr w:type="spellStart"/>
      <w:r w:rsidRPr="00710FDE">
        <w:rPr>
          <w:rFonts w:ascii="Open Sans" w:hAnsi="Open Sans" w:cs="Open Sans"/>
          <w:sz w:val="22"/>
          <w:szCs w:val="22"/>
        </w:rPr>
        <w:t>Markdown</w:t>
      </w:r>
      <w:proofErr w:type="spellEnd"/>
      <w:r w:rsidRPr="00710FDE">
        <w:rPr>
          <w:rFonts w:ascii="Open Sans" w:hAnsi="Open Sans" w:cs="Open Sans"/>
          <w:sz w:val="22"/>
          <w:szCs w:val="22"/>
        </w:rPr>
        <w:t xml:space="preserve"> classique :</w:t>
      </w:r>
    </w:p>
    <w:p w14:paraId="0C8672B7" w14:textId="36954EC7" w:rsidR="00710FDE" w:rsidRDefault="00710FDE" w:rsidP="00CF52D2">
      <w:pPr>
        <w:rPr>
          <w:rFonts w:ascii="Cascadia Code" w:hAnsi="Cascadia Code" w:cs="Cascadia Code"/>
        </w:rPr>
      </w:pPr>
      <w:proofErr w:type="gramStart"/>
      <w:r w:rsidRPr="00FD74A4">
        <w:rPr>
          <w:rFonts w:ascii="Cascadia Code" w:hAnsi="Cascadia Code" w:cs="Cascadia Code"/>
          <w:highlight w:val="yellow"/>
        </w:rPr>
        <w:t>![</w:t>
      </w:r>
      <w:proofErr w:type="gramEnd"/>
      <w:r w:rsidRPr="00FD74A4">
        <w:rPr>
          <w:rFonts w:ascii="Cascadia Code" w:hAnsi="Cascadia Code" w:cs="Cascadia Code"/>
          <w:highlight w:val="yellow"/>
        </w:rPr>
        <w:t>Texte alternatif](assets\</w:t>
      </w:r>
      <w:proofErr w:type="spellStart"/>
      <w:r w:rsidRPr="00FD74A4">
        <w:rPr>
          <w:rFonts w:ascii="Cascadia Code" w:hAnsi="Cascadia Code" w:cs="Cascadia Code"/>
          <w:highlight w:val="yellow"/>
        </w:rPr>
        <w:t>sous_dossier</w:t>
      </w:r>
      <w:proofErr w:type="spellEnd"/>
      <w:r w:rsidRPr="00FD74A4">
        <w:rPr>
          <w:rFonts w:ascii="Cascadia Code" w:hAnsi="Cascadia Code" w:cs="Cascadia Code"/>
          <w:highlight w:val="yellow"/>
        </w:rPr>
        <w:t>\nomdelimage.png)</w:t>
      </w:r>
    </w:p>
    <w:p w14:paraId="44C0158E" w14:textId="4110F828" w:rsidR="00710FDE" w:rsidRPr="00AE1774" w:rsidRDefault="00710FDE" w:rsidP="00710FDE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AE1774">
        <w:rPr>
          <w:rFonts w:eastAsia="Times New Roman" w:cs="Open Sans"/>
          <w:lang w:eastAsia="fr-FR"/>
        </w:rPr>
        <w:t>Le texte alternatif décrit brièvement l’image.</w:t>
      </w:r>
    </w:p>
    <w:p w14:paraId="1807C6B3" w14:textId="15580F54" w:rsidR="00710FDE" w:rsidRPr="00AE1774" w:rsidRDefault="00710FDE" w:rsidP="00710FDE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AE1774">
        <w:rPr>
          <w:rFonts w:eastAsia="Times New Roman" w:cs="Open Sans"/>
          <w:lang w:eastAsia="fr-FR"/>
        </w:rPr>
        <w:t>Le chemin doit correspondre à l’emplacement exact dans le dossier.</w:t>
      </w:r>
    </w:p>
    <w:p w14:paraId="6E50D5DD" w14:textId="1FF9E2E2" w:rsidR="00710FDE" w:rsidRPr="00AE1774" w:rsidRDefault="00710FDE" w:rsidP="00710FDE">
      <w:pPr>
        <w:spacing w:before="100" w:beforeAutospacing="1" w:after="100" w:afterAutospacing="1" w:line="240" w:lineRule="auto"/>
        <w:jc w:val="left"/>
        <w:rPr>
          <w:rFonts w:eastAsia="Times New Roman" w:cs="Open Sans"/>
          <w:lang w:eastAsia="fr-FR"/>
        </w:rPr>
      </w:pPr>
      <w:r w:rsidRPr="00AE1774">
        <w:rPr>
          <w:rFonts w:eastAsia="Times New Roman" w:cs="Open Sans"/>
          <w:lang w:eastAsia="fr-FR"/>
        </w:rPr>
        <w:t xml:space="preserve">Intégration d’une image en v. </w:t>
      </w:r>
      <w:proofErr w:type="spellStart"/>
      <w:r w:rsidRPr="00AE1774">
        <w:rPr>
          <w:rFonts w:eastAsia="Times New Roman" w:cs="Open Sans"/>
          <w:lang w:eastAsia="fr-FR"/>
        </w:rPr>
        <w:t>markdown</w:t>
      </w:r>
      <w:proofErr w:type="spellEnd"/>
    </w:p>
    <w:p w14:paraId="27BBCD18" w14:textId="5081B3D2" w:rsidR="00710FDE" w:rsidRDefault="00710FDE" w:rsidP="00710FDE">
      <w:pPr>
        <w:spacing w:before="100" w:beforeAutospacing="1" w:after="100" w:afterAutospacing="1" w:line="240" w:lineRule="auto"/>
        <w:jc w:val="left"/>
        <w:rPr>
          <w:rFonts w:eastAsia="Times New Roman" w:cs="Open Sans"/>
          <w:sz w:val="24"/>
          <w:szCs w:val="24"/>
          <w:lang w:eastAsia="fr-FR"/>
        </w:rPr>
      </w:pPr>
      <w:r w:rsidRPr="00710FDE">
        <w:rPr>
          <w:rFonts w:eastAsia="Times New Roman" w:cs="Open Sans"/>
          <w:noProof/>
          <w:sz w:val="24"/>
          <w:szCs w:val="24"/>
          <w:lang w:eastAsia="fr-FR"/>
        </w:rPr>
        <w:drawing>
          <wp:inline distT="0" distB="0" distL="0" distR="0" wp14:anchorId="0A310EC5" wp14:editId="4062475A">
            <wp:extent cx="5760720" cy="18796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5037" w14:textId="6E12FBE0" w:rsidR="00710FDE" w:rsidRDefault="00710FDE" w:rsidP="00710FDE">
      <w:pPr>
        <w:spacing w:before="100" w:beforeAutospacing="1" w:after="100" w:afterAutospacing="1" w:line="240" w:lineRule="auto"/>
        <w:jc w:val="left"/>
        <w:rPr>
          <w:rFonts w:eastAsia="Times New Roman" w:cs="Open Sans"/>
          <w:sz w:val="24"/>
          <w:szCs w:val="24"/>
          <w:lang w:eastAsia="fr-FR"/>
        </w:rPr>
      </w:pPr>
      <w:r>
        <w:rPr>
          <w:rFonts w:eastAsia="Times New Roman" w:cs="Open Sans"/>
          <w:sz w:val="24"/>
          <w:szCs w:val="24"/>
          <w:lang w:eastAsia="fr-FR"/>
        </w:rPr>
        <w:t xml:space="preserve">Le chemin correspond à l’emplacement suivant de l’image </w:t>
      </w:r>
      <w:r w:rsidRPr="00DF5D20">
        <w:rPr>
          <w:rFonts w:eastAsia="Times New Roman" w:cs="Open Sans"/>
          <w:b/>
          <w:bCs/>
          <w:sz w:val="24"/>
          <w:szCs w:val="24"/>
          <w:lang w:eastAsia="fr-FR"/>
        </w:rPr>
        <w:t>assets\</w:t>
      </w:r>
      <w:proofErr w:type="spellStart"/>
      <w:r w:rsidRPr="00DF5D20">
        <w:rPr>
          <w:rFonts w:eastAsia="Times New Roman" w:cs="Open Sans"/>
          <w:b/>
          <w:bCs/>
          <w:sz w:val="24"/>
          <w:szCs w:val="24"/>
          <w:lang w:eastAsia="fr-FR"/>
        </w:rPr>
        <w:t>Acces_RE</w:t>
      </w:r>
      <w:proofErr w:type="spellEnd"/>
      <w:r w:rsidRPr="00DF5D20">
        <w:rPr>
          <w:rFonts w:eastAsia="Times New Roman" w:cs="Open Sans"/>
          <w:b/>
          <w:bCs/>
          <w:sz w:val="24"/>
          <w:szCs w:val="24"/>
          <w:lang w:eastAsia="fr-FR"/>
        </w:rPr>
        <w:t>\A</w:t>
      </w:r>
      <w:r w:rsidR="00DF5D20" w:rsidRPr="00DF5D20">
        <w:rPr>
          <w:rFonts w:eastAsia="Times New Roman" w:cs="Open Sans"/>
          <w:b/>
          <w:bCs/>
          <w:sz w:val="24"/>
          <w:szCs w:val="24"/>
          <w:lang w:eastAsia="fr-FR"/>
        </w:rPr>
        <w:t>donis_activer.png</w:t>
      </w:r>
      <w:r>
        <w:rPr>
          <w:rFonts w:eastAsia="Times New Roman" w:cs="Open Sans"/>
          <w:sz w:val="24"/>
          <w:szCs w:val="24"/>
          <w:lang w:eastAsia="fr-FR"/>
        </w:rPr>
        <w:t> </w:t>
      </w:r>
      <w:r w:rsidR="002E60A7">
        <w:rPr>
          <w:rFonts w:eastAsia="Times New Roman" w:cs="Open Sans"/>
          <w:sz w:val="24"/>
          <w:szCs w:val="24"/>
          <w:lang w:eastAsia="fr-FR"/>
        </w:rPr>
        <w:t xml:space="preserve">(de préférence utiliser les « \ », </w:t>
      </w:r>
      <w:r w:rsidR="002E60A7" w:rsidRPr="002E60A7">
        <w:rPr>
          <w:rFonts w:eastAsia="Times New Roman" w:cs="Open Sans"/>
          <w:b/>
          <w:bCs/>
          <w:sz w:val="24"/>
          <w:szCs w:val="24"/>
          <w:lang w:eastAsia="fr-FR"/>
        </w:rPr>
        <w:t>alt gr + 8</w:t>
      </w:r>
      <w:r w:rsidR="00EB43B8">
        <w:rPr>
          <w:rFonts w:eastAsia="Times New Roman" w:cs="Open Sans"/>
          <w:b/>
          <w:bCs/>
          <w:sz w:val="24"/>
          <w:szCs w:val="24"/>
          <w:lang w:eastAsia="fr-FR"/>
        </w:rPr>
        <w:t>=</w:t>
      </w:r>
      <w:r w:rsidR="00EB43B8">
        <w:rPr>
          <w:rFonts w:eastAsia="Times New Roman" w:cs="Open Sans"/>
          <w:sz w:val="24"/>
          <w:szCs w:val="24"/>
          <w:lang w:eastAsia="fr-FR"/>
        </w:rPr>
        <w:t>)</w:t>
      </w:r>
      <w:r w:rsidR="002E60A7" w:rsidRPr="002E60A7">
        <w:rPr>
          <w:rFonts w:eastAsia="Times New Roman" w:cs="Open Sans"/>
          <w:b/>
          <w:bCs/>
          <w:sz w:val="24"/>
          <w:szCs w:val="24"/>
          <w:lang w:eastAsia="fr-FR"/>
        </w:rPr>
        <w:t xml:space="preserve"> </w:t>
      </w:r>
      <w:r>
        <w:rPr>
          <w:rFonts w:eastAsia="Times New Roman" w:cs="Open Sans"/>
          <w:sz w:val="24"/>
          <w:szCs w:val="24"/>
          <w:lang w:eastAsia="fr-FR"/>
        </w:rPr>
        <w:t>:</w:t>
      </w:r>
    </w:p>
    <w:p w14:paraId="6E1DA987" w14:textId="0E3B2203" w:rsidR="00710FDE" w:rsidRPr="00710FDE" w:rsidRDefault="00DF5D20" w:rsidP="00710FDE">
      <w:pPr>
        <w:spacing w:before="100" w:beforeAutospacing="1" w:after="100" w:afterAutospacing="1" w:line="240" w:lineRule="auto"/>
        <w:jc w:val="left"/>
        <w:rPr>
          <w:rFonts w:eastAsia="Times New Roman" w:cs="Open Sans"/>
          <w:sz w:val="24"/>
          <w:szCs w:val="24"/>
          <w:lang w:eastAsia="fr-FR"/>
        </w:rPr>
      </w:pPr>
      <w:r>
        <w:rPr>
          <w:rFonts w:eastAsia="Times New Roman" w:cs="Open Sans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948224" wp14:editId="673C9F0B">
                <wp:simplePos x="0" y="0"/>
                <wp:positionH relativeFrom="column">
                  <wp:posOffset>1483187</wp:posOffset>
                </wp:positionH>
                <wp:positionV relativeFrom="paragraph">
                  <wp:posOffset>1327786</wp:posOffset>
                </wp:positionV>
                <wp:extent cx="726960" cy="359930"/>
                <wp:effectExtent l="0" t="0" r="435610" b="97790"/>
                <wp:wrapNone/>
                <wp:docPr id="18" name="Connecteur : en 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960" cy="359930"/>
                        </a:xfrm>
                        <a:prstGeom prst="curvedConnector3">
                          <a:avLst>
                            <a:gd name="adj1" fmla="val 156768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F1CA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rc 18" o:spid="_x0000_s1026" type="#_x0000_t38" style="position:absolute;margin-left:116.8pt;margin-top:104.55pt;width:57.25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" adj="33862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eastAsia="Times New Roman" w:cs="Open Sans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997A9" wp14:editId="6EB3256C">
                <wp:simplePos x="0" y="0"/>
                <wp:positionH relativeFrom="column">
                  <wp:posOffset>1150678</wp:posOffset>
                </wp:positionH>
                <wp:positionV relativeFrom="paragraph">
                  <wp:posOffset>912149</wp:posOffset>
                </wp:positionV>
                <wp:extent cx="290541" cy="345786"/>
                <wp:effectExtent l="0" t="0" r="281305" b="92710"/>
                <wp:wrapNone/>
                <wp:docPr id="17" name="Connecteur : en ar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541" cy="345786"/>
                        </a:xfrm>
                        <a:prstGeom prst="curvedConnector3">
                          <a:avLst>
                            <a:gd name="adj1" fmla="val 189523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D16C" id="Connecteur : en arc 17" o:spid="_x0000_s1026" type="#_x0000_t38" style="position:absolute;margin-left:90.6pt;margin-top:71.8pt;width:22.9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" adj="40937" strokecolor="black [3213]" strokeweight="1.5pt">
                <v:stroke endarrow="block" joinstyle="miter"/>
              </v:shape>
            </w:pict>
          </mc:Fallback>
        </mc:AlternateContent>
      </w:r>
      <w:r w:rsidR="00710FDE" w:rsidRPr="00710FDE">
        <w:rPr>
          <w:rFonts w:eastAsia="Times New Roman" w:cs="Open Sans"/>
          <w:noProof/>
          <w:sz w:val="24"/>
          <w:szCs w:val="24"/>
          <w:lang w:eastAsia="fr-FR"/>
        </w:rPr>
        <w:drawing>
          <wp:inline distT="0" distB="0" distL="0" distR="0" wp14:anchorId="16900DEC" wp14:editId="6202C19C">
            <wp:extent cx="3334215" cy="1810003"/>
            <wp:effectExtent l="19050" t="19050" r="19050" b="190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810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C5736" w14:textId="4E539669" w:rsidR="00626A55" w:rsidRDefault="00DF5D20" w:rsidP="00CF52D2">
      <w:pPr>
        <w:rPr>
          <w:rFonts w:cs="Open Sans"/>
        </w:rPr>
      </w:pPr>
      <w:r w:rsidRPr="00DF5D20">
        <w:rPr>
          <w:rFonts w:cs="Open Sans"/>
        </w:rPr>
        <w:t>Pour intégrer une image, il faut donc qu’elle soit</w:t>
      </w:r>
      <w:r w:rsidR="00AE1774">
        <w:rPr>
          <w:rFonts w:cs="Open Sans"/>
        </w:rPr>
        <w:t xml:space="preserve"> déjà</w:t>
      </w:r>
      <w:r w:rsidRPr="00DF5D20">
        <w:rPr>
          <w:rFonts w:cs="Open Sans"/>
        </w:rPr>
        <w:t xml:space="preserve"> stockée dans le répertoire </w:t>
      </w:r>
      <w:proofErr w:type="spellStart"/>
      <w:r w:rsidRPr="00DF5D20">
        <w:rPr>
          <w:rFonts w:cs="Open Sans"/>
        </w:rPr>
        <w:t>Github</w:t>
      </w:r>
      <w:proofErr w:type="spellEnd"/>
      <w:r w:rsidRPr="00DF5D20">
        <w:rPr>
          <w:rFonts w:cs="Open Sans"/>
        </w:rPr>
        <w:t xml:space="preserve"> à un emplacement clair, avec un nom non-ambigu</w:t>
      </w:r>
      <w:r w:rsidR="00E861FE">
        <w:rPr>
          <w:rFonts w:cs="Open Sans"/>
        </w:rPr>
        <w:t>.</w:t>
      </w:r>
    </w:p>
    <w:p w14:paraId="77BE2943" w14:textId="6647F89D" w:rsidR="00E861FE" w:rsidRDefault="00E861FE" w:rsidP="00CF52D2">
      <w:pPr>
        <w:rPr>
          <w:rFonts w:cs="Open Sans"/>
        </w:rPr>
      </w:pPr>
      <w:r>
        <w:rPr>
          <w:rFonts w:cs="Open Sans"/>
        </w:rPr>
        <w:t xml:space="preserve">Image visible dans le document </w:t>
      </w:r>
      <w:proofErr w:type="spellStart"/>
      <w:r>
        <w:rPr>
          <w:rFonts w:cs="Open Sans"/>
        </w:rPr>
        <w:t>Liascript</w:t>
      </w:r>
      <w:proofErr w:type="spellEnd"/>
      <w:r>
        <w:rPr>
          <w:rFonts w:cs="Open Sans"/>
        </w:rPr>
        <w:t> :</w:t>
      </w:r>
    </w:p>
    <w:p w14:paraId="03F820D1" w14:textId="36EB7945" w:rsidR="00FD74A4" w:rsidRDefault="00E861FE" w:rsidP="00CF52D2">
      <w:pPr>
        <w:rPr>
          <w:rFonts w:cs="Open Sans"/>
        </w:rPr>
      </w:pPr>
      <w:r w:rsidRPr="00E861FE">
        <w:rPr>
          <w:rFonts w:cs="Open Sans"/>
          <w:noProof/>
        </w:rPr>
        <w:lastRenderedPageBreak/>
        <w:drawing>
          <wp:inline distT="0" distB="0" distL="0" distR="0" wp14:anchorId="062F9259" wp14:editId="5723E4E0">
            <wp:extent cx="4828809" cy="1918855"/>
            <wp:effectExtent l="19050" t="19050" r="10160" b="2476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5733" cy="1929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1B102" w14:textId="41DC989A" w:rsidR="00530E46" w:rsidRDefault="00530E46" w:rsidP="00530E46">
      <w:pPr>
        <w:pStyle w:val="Titre2"/>
      </w:pPr>
      <w:bookmarkStart w:id="5" w:name="_Toc215048709"/>
      <w:r>
        <w:t>4.2. Uploader de</w:t>
      </w:r>
      <w:r w:rsidR="00811C74">
        <w:t xml:space="preserve"> nouvelles</w:t>
      </w:r>
      <w:r>
        <w:t xml:space="preserve"> images dans le répertoire </w:t>
      </w:r>
      <w:proofErr w:type="spellStart"/>
      <w:r>
        <w:t>Github</w:t>
      </w:r>
      <w:bookmarkEnd w:id="5"/>
      <w:proofErr w:type="spellEnd"/>
    </w:p>
    <w:p w14:paraId="2BD019E8" w14:textId="0A57D091" w:rsidR="009F69B5" w:rsidRDefault="009F69B5" w:rsidP="009F69B5">
      <w:pPr>
        <w:pStyle w:val="Titre3"/>
      </w:pPr>
      <w:bookmarkStart w:id="6" w:name="_4.2.1._Uploader_des"/>
      <w:bookmarkStart w:id="7" w:name="_Toc215048710"/>
      <w:bookmarkEnd w:id="6"/>
      <w:r>
        <w:t>4.2.1. Uploader des images dans un dossier existant</w:t>
      </w:r>
      <w:bookmarkEnd w:id="7"/>
    </w:p>
    <w:p w14:paraId="65E90BB6" w14:textId="26DD4965" w:rsidR="009F69B5" w:rsidRDefault="009F69B5" w:rsidP="009F69B5">
      <w:r>
        <w:t xml:space="preserve">1. Dans le répertoire </w:t>
      </w:r>
      <w:proofErr w:type="spellStart"/>
      <w:r>
        <w:t>RechDoc</w:t>
      </w:r>
      <w:proofErr w:type="spellEnd"/>
      <w:r>
        <w:t xml:space="preserve"> cliquer sur </w:t>
      </w:r>
      <w:r w:rsidRPr="009F69B5">
        <w:rPr>
          <w:b/>
          <w:bCs/>
        </w:rPr>
        <w:t>assets</w:t>
      </w:r>
      <w:r>
        <w:t xml:space="preserve"> puis sur le dossier à alimenter.</w:t>
      </w:r>
    </w:p>
    <w:p w14:paraId="12556BE1" w14:textId="6B5C0A98" w:rsidR="009F69B5" w:rsidRPr="009F69B5" w:rsidRDefault="009F69B5" w:rsidP="009F69B5">
      <w:r>
        <w:t xml:space="preserve">Le chemin s’affiche en haut de page : </w:t>
      </w:r>
      <w:r w:rsidRPr="009F69B5">
        <w:rPr>
          <w:b/>
          <w:bCs/>
        </w:rPr>
        <w:t>assets/README</w:t>
      </w:r>
    </w:p>
    <w:p w14:paraId="2C94051F" w14:textId="66F63318" w:rsidR="009F69B5" w:rsidRDefault="009F69B5" w:rsidP="009F69B5">
      <w:r w:rsidRPr="009F69B5">
        <w:rPr>
          <w:noProof/>
        </w:rPr>
        <w:drawing>
          <wp:inline distT="0" distB="0" distL="0" distR="0" wp14:anchorId="6CFC7CE2" wp14:editId="5812DEB2">
            <wp:extent cx="5133110" cy="2477721"/>
            <wp:effectExtent l="19050" t="19050" r="10795" b="1841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8162" cy="2480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31728" w14:textId="0932EC4B" w:rsidR="009F69B5" w:rsidRDefault="009F69B5" w:rsidP="009F69B5">
      <w:r>
        <w:t xml:space="preserve">En haut à droite, cliquer sur </w:t>
      </w:r>
      <w:proofErr w:type="spellStart"/>
      <w:r w:rsidRPr="007E0E41">
        <w:rPr>
          <w:b/>
          <w:bCs/>
        </w:rPr>
        <w:t>Add</w:t>
      </w:r>
      <w:proofErr w:type="spellEnd"/>
      <w:r w:rsidRPr="007E0E41">
        <w:rPr>
          <w:b/>
          <w:bCs/>
        </w:rPr>
        <w:t xml:space="preserve"> file</w:t>
      </w:r>
      <w:r w:rsidR="007E0E41">
        <w:t xml:space="preserve"> puis </w:t>
      </w:r>
      <w:proofErr w:type="spellStart"/>
      <w:r w:rsidR="007E0E41" w:rsidRPr="007E0E41">
        <w:rPr>
          <w:b/>
          <w:bCs/>
        </w:rPr>
        <w:t>Upload</w:t>
      </w:r>
      <w:proofErr w:type="spellEnd"/>
      <w:r w:rsidR="007E0E41" w:rsidRPr="007E0E41">
        <w:rPr>
          <w:b/>
          <w:bCs/>
        </w:rPr>
        <w:t xml:space="preserve"> files</w:t>
      </w:r>
    </w:p>
    <w:p w14:paraId="019FB844" w14:textId="7BCD0015" w:rsidR="007E0E41" w:rsidRDefault="007E0E41" w:rsidP="009F69B5">
      <w:r w:rsidRPr="007E0E41">
        <w:rPr>
          <w:noProof/>
        </w:rPr>
        <w:drawing>
          <wp:inline distT="0" distB="0" distL="0" distR="0" wp14:anchorId="028915F3" wp14:editId="1A11DA1C">
            <wp:extent cx="2438400" cy="951810"/>
            <wp:effectExtent l="19050" t="19050" r="19050" b="2032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1991" cy="957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AF594" w14:textId="445E0950" w:rsidR="009F69B5" w:rsidRDefault="007E0E41" w:rsidP="009F69B5">
      <w:r>
        <w:t>Vous pouvez glisser-déposer vos fichiers (n’oubliez pas de les nommer correctement)</w:t>
      </w:r>
    </w:p>
    <w:p w14:paraId="5C58ADB6" w14:textId="4816574B" w:rsidR="007E0E41" w:rsidRDefault="007E0E41" w:rsidP="009F69B5">
      <w:r w:rsidRPr="007E0E41">
        <w:rPr>
          <w:noProof/>
        </w:rPr>
        <w:lastRenderedPageBreak/>
        <w:drawing>
          <wp:inline distT="0" distB="0" distL="0" distR="0" wp14:anchorId="31608D92" wp14:editId="3858F75C">
            <wp:extent cx="3151910" cy="1229912"/>
            <wp:effectExtent l="19050" t="19050" r="10795" b="2794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0586" cy="1233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FC50B" w14:textId="1953316E" w:rsidR="007E0E41" w:rsidRDefault="007E0E41" w:rsidP="009F69B5">
      <w:r>
        <w:t xml:space="preserve">Ne pas oublier de </w:t>
      </w:r>
      <w:r w:rsidRPr="007E0E41">
        <w:rPr>
          <w:b/>
          <w:bCs/>
        </w:rPr>
        <w:t>Commit</w:t>
      </w:r>
    </w:p>
    <w:p w14:paraId="6A1F7CE3" w14:textId="669818E7" w:rsidR="007E0E41" w:rsidRDefault="007E0E41" w:rsidP="009F69B5">
      <w:r w:rsidRPr="007E0E41">
        <w:rPr>
          <w:noProof/>
        </w:rPr>
        <w:drawing>
          <wp:inline distT="0" distB="0" distL="0" distR="0" wp14:anchorId="31BA916B" wp14:editId="3F9F233F">
            <wp:extent cx="4061114" cy="1593647"/>
            <wp:effectExtent l="19050" t="19050" r="15875" b="2603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881" cy="160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043C3" w14:textId="11C19E69" w:rsidR="007E0E41" w:rsidRDefault="007E0E41" w:rsidP="009F69B5">
      <w:r>
        <w:t>Vos fichiers sont bien chargés.</w:t>
      </w:r>
    </w:p>
    <w:p w14:paraId="4BE6E222" w14:textId="5C0FFC22" w:rsidR="003E5859" w:rsidRDefault="003E5859" w:rsidP="009F69B5">
      <w:r>
        <w:t>Pour les intégrer respecter la syntaxe (exemple)</w:t>
      </w:r>
    </w:p>
    <w:p w14:paraId="7D2C01EB" w14:textId="4CE886EE" w:rsidR="009538CD" w:rsidRPr="003E5859" w:rsidRDefault="003E5859" w:rsidP="003E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ascadia Code"/>
          <w:sz w:val="20"/>
          <w:szCs w:val="20"/>
          <w:lang w:eastAsia="fr-FR"/>
        </w:rPr>
      </w:pPr>
      <w:proofErr w:type="gramStart"/>
      <w:r w:rsidRPr="003E5859">
        <w:rPr>
          <w:rFonts w:ascii="Cascadia Code" w:eastAsia="Times New Roman" w:hAnsi="Cascadia Code" w:cs="Cascadia Code"/>
          <w:sz w:val="20"/>
          <w:szCs w:val="20"/>
          <w:highlight w:val="yellow"/>
          <w:lang w:eastAsia="fr-FR"/>
        </w:rPr>
        <w:t>![</w:t>
      </w:r>
      <w:proofErr w:type="gramEnd"/>
      <w:r w:rsidRPr="003E5859">
        <w:rPr>
          <w:rFonts w:ascii="Cascadia Code" w:eastAsia="Times New Roman" w:hAnsi="Cascadia Code" w:cs="Cascadia Code"/>
          <w:sz w:val="20"/>
          <w:szCs w:val="20"/>
          <w:highlight w:val="yellow"/>
          <w:lang w:eastAsia="fr-FR"/>
        </w:rPr>
        <w:t>Page d'accueil du site web des bibliothèques de l'Université Paris-Saclay](assets\</w:t>
      </w:r>
      <w:proofErr w:type="spellStart"/>
      <w:r w:rsidRPr="003E5859">
        <w:rPr>
          <w:rFonts w:ascii="Cascadia Code" w:eastAsia="Times New Roman" w:hAnsi="Cascadia Code" w:cs="Cascadia Code"/>
          <w:sz w:val="20"/>
          <w:szCs w:val="20"/>
          <w:highlight w:val="yellow"/>
          <w:lang w:eastAsia="fr-FR"/>
        </w:rPr>
        <w:t>Acces_RE</w:t>
      </w:r>
      <w:proofErr w:type="spellEnd"/>
      <w:r w:rsidRPr="003E5859">
        <w:rPr>
          <w:rFonts w:ascii="Cascadia Code" w:eastAsia="Times New Roman" w:hAnsi="Cascadia Code" w:cs="Cascadia Code"/>
          <w:sz w:val="20"/>
          <w:szCs w:val="20"/>
          <w:highlight w:val="yellow"/>
          <w:lang w:eastAsia="fr-FR"/>
        </w:rPr>
        <w:t>\CAS.png)</w:t>
      </w:r>
    </w:p>
    <w:p w14:paraId="4681F8FD" w14:textId="77777777" w:rsidR="003E5859" w:rsidRDefault="009F69B5" w:rsidP="009F69B5">
      <w:pPr>
        <w:pStyle w:val="Titre3"/>
      </w:pPr>
      <w:bookmarkStart w:id="8" w:name="_Toc215048711"/>
      <w:r>
        <w:t>4.2.2. Uploader des images dans un nouveau dossier</w:t>
      </w:r>
      <w:bookmarkEnd w:id="8"/>
    </w:p>
    <w:p w14:paraId="255B0464" w14:textId="77777777" w:rsidR="003E5859" w:rsidRDefault="003E5859" w:rsidP="003E5859">
      <w:r>
        <w:t xml:space="preserve">La création de nouveau dossier dans </w:t>
      </w:r>
      <w:proofErr w:type="spellStart"/>
      <w:r>
        <w:t>Github</w:t>
      </w:r>
      <w:proofErr w:type="spellEnd"/>
      <w:r>
        <w:t xml:space="preserve"> est différente de ce qu’on connait. </w:t>
      </w:r>
    </w:p>
    <w:p w14:paraId="1644EF2F" w14:textId="77777777" w:rsidR="003E5859" w:rsidRDefault="003E5859" w:rsidP="003E5859">
      <w:r>
        <w:t>Pour créer un nouveau sous-dossier, se positionner dans le dossier parent :</w:t>
      </w:r>
    </w:p>
    <w:p w14:paraId="27C5C5F7" w14:textId="77777777" w:rsidR="003E5859" w:rsidRDefault="003E5859" w:rsidP="003E5859">
      <w:r w:rsidRPr="003E5859">
        <w:rPr>
          <w:noProof/>
        </w:rPr>
        <w:drawing>
          <wp:inline distT="0" distB="0" distL="0" distR="0" wp14:anchorId="52E404AA" wp14:editId="377AE498">
            <wp:extent cx="2951019" cy="1806415"/>
            <wp:effectExtent l="19050" t="19050" r="20955" b="2286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0033" cy="1811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98882" w14:textId="09E9819B" w:rsidR="003E5859" w:rsidRDefault="003E5859" w:rsidP="003E5859">
      <w:r>
        <w:t xml:space="preserve">Cliquer sur le </w:t>
      </w:r>
      <w:r w:rsidRPr="0075563A">
        <w:rPr>
          <w:b/>
          <w:bCs/>
        </w:rPr>
        <w:t>+</w:t>
      </w:r>
      <w:r>
        <w:t xml:space="preserve"> (</w:t>
      </w:r>
      <w:proofErr w:type="spellStart"/>
      <w:r w:rsidRPr="0075563A">
        <w:rPr>
          <w:b/>
          <w:bCs/>
        </w:rPr>
        <w:t>Add</w:t>
      </w:r>
      <w:proofErr w:type="spellEnd"/>
      <w:r w:rsidRPr="0075563A">
        <w:rPr>
          <w:b/>
          <w:bCs/>
        </w:rPr>
        <w:t xml:space="preserve"> file</w:t>
      </w:r>
      <w:r>
        <w:t>) &gt; sur la droite on propose immédiatement de nommer le fichier.</w:t>
      </w:r>
    </w:p>
    <w:p w14:paraId="719C13B0" w14:textId="5A8413FA" w:rsidR="0075563A" w:rsidRDefault="003E6E61" w:rsidP="003E58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28106" wp14:editId="16885E54">
                <wp:simplePos x="0" y="0"/>
                <wp:positionH relativeFrom="column">
                  <wp:posOffset>1663295</wp:posOffset>
                </wp:positionH>
                <wp:positionV relativeFrom="paragraph">
                  <wp:posOffset>54955</wp:posOffset>
                </wp:positionV>
                <wp:extent cx="1970809" cy="238991"/>
                <wp:effectExtent l="0" t="0" r="10795" b="279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809" cy="2389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CA5B8" id="Rectangle 31" o:spid="_x0000_s1026" style="position:absolute;margin-left:130.95pt;margin-top:4.35pt;width:155.2pt;height:1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" filled="f" strokecolor="black [3213]" strokeweight="1.5pt"/>
            </w:pict>
          </mc:Fallback>
        </mc:AlternateContent>
      </w:r>
      <w:r w:rsidR="003E585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34A14" wp14:editId="177C27AA">
                <wp:simplePos x="0" y="0"/>
                <wp:positionH relativeFrom="column">
                  <wp:posOffset>1143750</wp:posOffset>
                </wp:positionH>
                <wp:positionV relativeFrom="paragraph">
                  <wp:posOffset>304338</wp:posOffset>
                </wp:positionV>
                <wp:extent cx="415637" cy="214746"/>
                <wp:effectExtent l="0" t="0" r="22860" b="139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7" cy="2147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45EFE" id="Rectangle 30" o:spid="_x0000_s1026" style="position:absolute;margin-left:90.05pt;margin-top:23.95pt;width:32.75pt;height:1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" filled="f" strokecolor="black [3213]" strokeweight="1.5pt"/>
            </w:pict>
          </mc:Fallback>
        </mc:AlternateContent>
      </w:r>
      <w:r w:rsidR="003E5859" w:rsidRPr="003E5859">
        <w:rPr>
          <w:noProof/>
        </w:rPr>
        <w:drawing>
          <wp:inline distT="0" distB="0" distL="0" distR="0" wp14:anchorId="71319613" wp14:editId="2377A4EA">
            <wp:extent cx="3636819" cy="1390666"/>
            <wp:effectExtent l="19050" t="19050" r="20955" b="190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2203" cy="139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C363B" w14:textId="0B4BAF98" w:rsidR="0075563A" w:rsidRDefault="0075563A" w:rsidP="003E5859">
      <w:r>
        <w:t>Nommer le dossier ici (comme on nommerait un nouveau fichier)</w:t>
      </w:r>
    </w:p>
    <w:p w14:paraId="584E3C51" w14:textId="77777777" w:rsidR="0075563A" w:rsidRDefault="0075563A" w:rsidP="003E5859">
      <w:r w:rsidRPr="0075563A">
        <w:rPr>
          <w:noProof/>
        </w:rPr>
        <w:drawing>
          <wp:inline distT="0" distB="0" distL="0" distR="0" wp14:anchorId="16B3E72A" wp14:editId="5756FA2E">
            <wp:extent cx="3271837" cy="482335"/>
            <wp:effectExtent l="19050" t="19050" r="24130" b="1333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9364" cy="489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B3BEB" w14:textId="0CCFD479" w:rsidR="0075563A" w:rsidRDefault="0075563A" w:rsidP="003E5859">
      <w:r>
        <w:t>Ajouter un « </w:t>
      </w:r>
      <w:r w:rsidRPr="00811C74">
        <w:rPr>
          <w:b/>
          <w:bCs/>
        </w:rPr>
        <w:t>/</w:t>
      </w:r>
      <w:r>
        <w:t xml:space="preserve"> » </w:t>
      </w:r>
      <w:r w:rsidR="00811C74">
        <w:t xml:space="preserve">après </w:t>
      </w:r>
      <w:proofErr w:type="spellStart"/>
      <w:r w:rsidR="00811C74">
        <w:t>Dossier_test</w:t>
      </w:r>
      <w:proofErr w:type="spellEnd"/>
      <w:r w:rsidR="00811C74">
        <w:t xml:space="preserve"> (Ecrire « </w:t>
      </w:r>
      <w:proofErr w:type="spellStart"/>
      <w:r w:rsidR="00811C74" w:rsidRPr="00811C74">
        <w:rPr>
          <w:b/>
          <w:bCs/>
        </w:rPr>
        <w:t>Dossier_test</w:t>
      </w:r>
      <w:proofErr w:type="spellEnd"/>
      <w:r w:rsidR="00811C74" w:rsidRPr="00811C74">
        <w:rPr>
          <w:b/>
          <w:bCs/>
        </w:rPr>
        <w:t>/</w:t>
      </w:r>
      <w:r w:rsidR="00811C74">
        <w:t xml:space="preserve"> ») </w:t>
      </w:r>
      <w:r>
        <w:t>pour créer effectivement le dossier.</w:t>
      </w:r>
    </w:p>
    <w:p w14:paraId="483CD129" w14:textId="77777777" w:rsidR="0075563A" w:rsidRDefault="0075563A" w:rsidP="003E5859">
      <w:r w:rsidRPr="0075563A">
        <w:rPr>
          <w:noProof/>
        </w:rPr>
        <w:drawing>
          <wp:inline distT="0" distB="0" distL="0" distR="0" wp14:anchorId="00D8EF1A" wp14:editId="747555E5">
            <wp:extent cx="3857625" cy="326654"/>
            <wp:effectExtent l="19050" t="19050" r="9525" b="1651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6528" cy="334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89DD9" w14:textId="18B1743F" w:rsidR="0075563A" w:rsidRDefault="0075563A" w:rsidP="003E5859">
      <w:r>
        <w:t>Les dossiers ne peuvent pas être vides, donc nommer un fichier vide (par ex un README)</w:t>
      </w:r>
    </w:p>
    <w:p w14:paraId="632A6FFE" w14:textId="6E175AEE" w:rsidR="0075563A" w:rsidRDefault="0075563A" w:rsidP="003E5859">
      <w:r w:rsidRPr="0075563A">
        <w:rPr>
          <w:noProof/>
        </w:rPr>
        <w:drawing>
          <wp:inline distT="0" distB="0" distL="0" distR="0" wp14:anchorId="73EB3B13" wp14:editId="1AC90B44">
            <wp:extent cx="3814762" cy="402368"/>
            <wp:effectExtent l="19050" t="19050" r="14605" b="1714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5299" cy="407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61224" w14:textId="27D8BEA6" w:rsidR="0075563A" w:rsidRDefault="0075563A" w:rsidP="003E5859">
      <w:r>
        <w:t xml:space="preserve">Cliquer sur </w:t>
      </w:r>
      <w:r w:rsidRPr="0075563A">
        <w:rPr>
          <w:b/>
          <w:bCs/>
        </w:rPr>
        <w:t>Commit changes</w:t>
      </w:r>
    </w:p>
    <w:p w14:paraId="5E8E5D43" w14:textId="27FFE284" w:rsidR="0075563A" w:rsidRDefault="0075563A" w:rsidP="003E5859">
      <w:r w:rsidRPr="0075563A">
        <w:rPr>
          <w:noProof/>
        </w:rPr>
        <w:drawing>
          <wp:inline distT="0" distB="0" distL="0" distR="0" wp14:anchorId="55765A39" wp14:editId="6FDB9728">
            <wp:extent cx="2386012" cy="2537272"/>
            <wp:effectExtent l="19050" t="19050" r="14605" b="1587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6304" cy="2548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1AED5" w14:textId="5EC3B226" w:rsidR="0075563A" w:rsidRDefault="00811C74" w:rsidP="003E5859">
      <w:r>
        <w:t xml:space="preserve">Le nouveau dossier est maintenant créé. On peut l’alimenter </w:t>
      </w:r>
      <w:hyperlink w:anchor="_4.2.1._Uploader_des" w:history="1">
        <w:r w:rsidRPr="00D16860">
          <w:rPr>
            <w:rStyle w:val="Lienhypertexte"/>
          </w:rPr>
          <w:t>normalement</w:t>
        </w:r>
      </w:hyperlink>
      <w:r w:rsidR="00D16860">
        <w:t>.</w:t>
      </w:r>
    </w:p>
    <w:p w14:paraId="41B87CE4" w14:textId="181103AC" w:rsidR="00811C74" w:rsidRDefault="00811C74" w:rsidP="003E58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592C0" wp14:editId="366E1740">
                <wp:simplePos x="0" y="0"/>
                <wp:positionH relativeFrom="margin">
                  <wp:posOffset>5043805</wp:posOffset>
                </wp:positionH>
                <wp:positionV relativeFrom="paragraph">
                  <wp:posOffset>38100</wp:posOffset>
                </wp:positionV>
                <wp:extent cx="500063" cy="213995"/>
                <wp:effectExtent l="0" t="0" r="14605" b="1460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3" cy="21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5CD01" id="Rectangle 38" o:spid="_x0000_s1026" style="position:absolute;margin-left:397.15pt;margin-top:3pt;width:39.4pt;height:16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87323" wp14:editId="47D53370">
                <wp:simplePos x="0" y="0"/>
                <wp:positionH relativeFrom="column">
                  <wp:posOffset>43180</wp:posOffset>
                </wp:positionH>
                <wp:positionV relativeFrom="paragraph">
                  <wp:posOffset>1314450</wp:posOffset>
                </wp:positionV>
                <wp:extent cx="1519238" cy="361950"/>
                <wp:effectExtent l="0" t="0" r="2413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238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C98D0" id="Rectangle 37" o:spid="_x0000_s1026" style="position:absolute;margin-left:3.4pt;margin-top:103.5pt;width:119.6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" filled="f" strokecolor="black [3213]" strokeweight="1pt"/>
            </w:pict>
          </mc:Fallback>
        </mc:AlternateContent>
      </w:r>
      <w:r w:rsidRPr="00811C74">
        <w:rPr>
          <w:noProof/>
        </w:rPr>
        <w:drawing>
          <wp:inline distT="0" distB="0" distL="0" distR="0" wp14:anchorId="59ACDFB6" wp14:editId="22063D20">
            <wp:extent cx="5760720" cy="2183765"/>
            <wp:effectExtent l="19050" t="19050" r="11430" b="260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C6A5F0" w14:textId="30105633" w:rsidR="006E6474" w:rsidRDefault="006E6474" w:rsidP="003E5859">
      <w:r>
        <w:t xml:space="preserve">Pour supprimer un dossier cliquer sur les </w:t>
      </w:r>
      <w:r w:rsidRPr="008930E3">
        <w:rPr>
          <w:b/>
          <w:bCs/>
        </w:rPr>
        <w:t>…</w:t>
      </w:r>
      <w:r>
        <w:t xml:space="preserve"> puis sur </w:t>
      </w:r>
      <w:proofErr w:type="spellStart"/>
      <w:r w:rsidRPr="008930E3">
        <w:rPr>
          <w:b/>
          <w:bCs/>
        </w:rPr>
        <w:t>Delete</w:t>
      </w:r>
      <w:proofErr w:type="spellEnd"/>
      <w:r w:rsidRPr="008930E3">
        <w:rPr>
          <w:b/>
          <w:bCs/>
        </w:rPr>
        <w:t xml:space="preserve"> directory</w:t>
      </w:r>
      <w:r>
        <w:t xml:space="preserve"> puis </w:t>
      </w:r>
      <w:r w:rsidRPr="008930E3">
        <w:rPr>
          <w:b/>
          <w:bCs/>
        </w:rPr>
        <w:t>Commit changes</w:t>
      </w:r>
      <w:r>
        <w:t xml:space="preserve"> (toujours)</w:t>
      </w:r>
    </w:p>
    <w:p w14:paraId="5057D353" w14:textId="602A1F53" w:rsidR="006E6474" w:rsidRDefault="008930E3" w:rsidP="003E585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009190" wp14:editId="557CECA7">
                <wp:simplePos x="0" y="0"/>
                <wp:positionH relativeFrom="column">
                  <wp:posOffset>2522855</wp:posOffset>
                </wp:positionH>
                <wp:positionV relativeFrom="paragraph">
                  <wp:posOffset>243205</wp:posOffset>
                </wp:positionV>
                <wp:extent cx="44450" cy="1174750"/>
                <wp:effectExtent l="38100" t="19050" r="736600" b="101600"/>
                <wp:wrapNone/>
                <wp:docPr id="43" name="Connecteur : en ar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1174750"/>
                        </a:xfrm>
                        <a:prstGeom prst="curvedConnector3">
                          <a:avLst>
                            <a:gd name="adj1" fmla="val -1607143"/>
                          </a:avLst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BCB7F" id="Connecteur : en arc 43" o:spid="_x0000_s1026" type="#_x0000_t38" style="position:absolute;margin-left:198.65pt;margin-top:19.15pt;width:3.5pt;height:92.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" adj="-347143" strokecolor="black [3213]" strokeweight="3pt">
                <v:stroke endarrow="block" joinstyle="miter"/>
              </v:shape>
            </w:pict>
          </mc:Fallback>
        </mc:AlternateContent>
      </w:r>
      <w:r w:rsidR="006E64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3E6CBD" wp14:editId="7AF7A72E">
                <wp:simplePos x="0" y="0"/>
                <wp:positionH relativeFrom="column">
                  <wp:posOffset>198755</wp:posOffset>
                </wp:positionH>
                <wp:positionV relativeFrom="paragraph">
                  <wp:posOffset>1189355</wp:posOffset>
                </wp:positionV>
                <wp:extent cx="2292350" cy="450850"/>
                <wp:effectExtent l="19050" t="19050" r="12700" b="2540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450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C0424" id="Rectangle 42" o:spid="_x0000_s1026" style="position:absolute;margin-left:15.65pt;margin-top:93.65pt;width:180.5pt;height:3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" filled="f" strokecolor="black [3213]" strokeweight="2.25pt"/>
            </w:pict>
          </mc:Fallback>
        </mc:AlternateContent>
      </w:r>
      <w:r w:rsidR="006E647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05F833" wp14:editId="36C6285A">
                <wp:simplePos x="0" y="0"/>
                <wp:positionH relativeFrom="column">
                  <wp:posOffset>2148205</wp:posOffset>
                </wp:positionH>
                <wp:positionV relativeFrom="paragraph">
                  <wp:posOffset>59055</wp:posOffset>
                </wp:positionV>
                <wp:extent cx="400050" cy="361950"/>
                <wp:effectExtent l="19050" t="1905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0FF6C" id="Rectangle 41" o:spid="_x0000_s1026" style="position:absolute;margin-left:169.15pt;margin-top:4.65pt;width:31.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" filled="f" strokecolor="black [3213]" strokeweight="2.25pt"/>
            </w:pict>
          </mc:Fallback>
        </mc:AlternateContent>
      </w:r>
      <w:r w:rsidR="006E6474" w:rsidRPr="006E6474">
        <w:rPr>
          <w:noProof/>
        </w:rPr>
        <w:drawing>
          <wp:inline distT="0" distB="0" distL="0" distR="0" wp14:anchorId="601CD28D" wp14:editId="0C6CF219">
            <wp:extent cx="2569319" cy="2692400"/>
            <wp:effectExtent l="19050" t="19050" r="21590" b="1270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0877" cy="2694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60BED" w14:textId="77777777" w:rsidR="006E6474" w:rsidRDefault="006E6474">
      <w:pPr>
        <w:jc w:val="left"/>
        <w:rPr>
          <w:rFonts w:ascii="Open Sans SemiBold" w:eastAsiaTheme="majorEastAsia" w:hAnsi="Open Sans SemiBold" w:cstheme="majorBidi"/>
          <w:color w:val="660033"/>
          <w:sz w:val="48"/>
          <w:szCs w:val="32"/>
        </w:rPr>
      </w:pPr>
      <w:bookmarkStart w:id="9" w:name="_Toc215048712"/>
      <w:r>
        <w:br w:type="page"/>
      </w:r>
    </w:p>
    <w:p w14:paraId="5005A45E" w14:textId="6F0654F4" w:rsidR="00710FDE" w:rsidRDefault="00626A55" w:rsidP="00626A55">
      <w:pPr>
        <w:pStyle w:val="Titre1"/>
      </w:pPr>
      <w:r>
        <w:lastRenderedPageBreak/>
        <w:t>5. Ajouter un lien web</w:t>
      </w:r>
      <w:bookmarkEnd w:id="9"/>
    </w:p>
    <w:p w14:paraId="732190DE" w14:textId="46D21E05" w:rsidR="00626A55" w:rsidRDefault="00E861FE" w:rsidP="00626A55">
      <w:r>
        <w:t xml:space="preserve">L’ajout de lien suit la syntaxe </w:t>
      </w:r>
      <w:proofErr w:type="spellStart"/>
      <w:r>
        <w:t>markdown</w:t>
      </w:r>
      <w:proofErr w:type="spellEnd"/>
      <w:r>
        <w:t xml:space="preserve"> classique</w:t>
      </w:r>
    </w:p>
    <w:p w14:paraId="75429087" w14:textId="710EC615" w:rsidR="00E861FE" w:rsidRPr="00E861FE" w:rsidRDefault="00E861FE" w:rsidP="00626A55">
      <w:pPr>
        <w:rPr>
          <w:rFonts w:ascii="Cascadia Code" w:hAnsi="Cascadia Code" w:cs="Cascadia Code"/>
        </w:rPr>
      </w:pPr>
      <w:r w:rsidRPr="00FD74A4">
        <w:rPr>
          <w:rFonts w:ascii="Cascadia Code" w:hAnsi="Cascadia Code" w:cs="Cascadia Code"/>
          <w:highlight w:val="yellow"/>
        </w:rPr>
        <w:t>[</w:t>
      </w:r>
      <w:proofErr w:type="gramStart"/>
      <w:r w:rsidRPr="00FD74A4">
        <w:rPr>
          <w:rFonts w:ascii="Cascadia Code" w:hAnsi="Cascadia Code" w:cs="Cascadia Code"/>
          <w:highlight w:val="yellow"/>
        </w:rPr>
        <w:t>texte</w:t>
      </w:r>
      <w:proofErr w:type="gramEnd"/>
      <w:r w:rsidRPr="00FD74A4">
        <w:rPr>
          <w:rFonts w:ascii="Cascadia Code" w:hAnsi="Cascadia Code" w:cs="Cascadia Code"/>
          <w:highlight w:val="yellow"/>
        </w:rPr>
        <w:t xml:space="preserve"> affiché](URL)</w:t>
      </w:r>
    </w:p>
    <w:p w14:paraId="5ED20D50" w14:textId="51FAF73D" w:rsidR="00E861FE" w:rsidRDefault="00E861FE" w:rsidP="00626A55">
      <w:r>
        <w:t xml:space="preserve">Lien en v. </w:t>
      </w:r>
      <w:proofErr w:type="spellStart"/>
      <w:r>
        <w:t>markdown</w:t>
      </w:r>
      <w:proofErr w:type="spellEnd"/>
    </w:p>
    <w:p w14:paraId="23EBD0C1" w14:textId="3F452C26" w:rsidR="00E861FE" w:rsidRDefault="00E861FE" w:rsidP="00626A55">
      <w:r w:rsidRPr="00E861FE">
        <w:rPr>
          <w:noProof/>
        </w:rPr>
        <w:drawing>
          <wp:inline distT="0" distB="0" distL="0" distR="0" wp14:anchorId="483BDC61" wp14:editId="68DC8A0B">
            <wp:extent cx="5760720" cy="423545"/>
            <wp:effectExtent l="19050" t="19050" r="11430" b="1460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B76C9" w14:textId="28C07E72" w:rsidR="00E861FE" w:rsidRDefault="00E861FE" w:rsidP="00626A55">
      <w:r>
        <w:t xml:space="preserve">Lien en v. </w:t>
      </w:r>
      <w:proofErr w:type="spellStart"/>
      <w:r>
        <w:t>preview</w:t>
      </w:r>
      <w:proofErr w:type="spellEnd"/>
    </w:p>
    <w:p w14:paraId="7BBFB1F4" w14:textId="757CFED1" w:rsidR="00E861FE" w:rsidRDefault="00E861FE" w:rsidP="00626A55">
      <w:r w:rsidRPr="00E861FE">
        <w:rPr>
          <w:noProof/>
        </w:rPr>
        <w:drawing>
          <wp:inline distT="0" distB="0" distL="0" distR="0" wp14:anchorId="7C820C3B" wp14:editId="34D0CF58">
            <wp:extent cx="5760720" cy="466090"/>
            <wp:effectExtent l="19050" t="19050" r="11430" b="1016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88026" w14:textId="306B8D67" w:rsidR="00E861FE" w:rsidRDefault="00E861FE" w:rsidP="00626A55">
      <w:r>
        <w:t xml:space="preserve">Lien en v. </w:t>
      </w:r>
      <w:proofErr w:type="spellStart"/>
      <w:r>
        <w:t>Liascript</w:t>
      </w:r>
      <w:proofErr w:type="spellEnd"/>
    </w:p>
    <w:p w14:paraId="291C7752" w14:textId="48DCA394" w:rsidR="006E6474" w:rsidRDefault="00E861FE" w:rsidP="00626A55">
      <w:r w:rsidRPr="00E861FE">
        <w:rPr>
          <w:noProof/>
        </w:rPr>
        <w:drawing>
          <wp:inline distT="0" distB="0" distL="0" distR="0" wp14:anchorId="4149A910" wp14:editId="61A8AF49">
            <wp:extent cx="5760720" cy="271780"/>
            <wp:effectExtent l="19050" t="19050" r="11430" b="1397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C50D0" w14:textId="77777777" w:rsidR="006E6474" w:rsidRDefault="006E6474">
      <w:pPr>
        <w:jc w:val="left"/>
      </w:pPr>
      <w:r>
        <w:br w:type="page"/>
      </w:r>
    </w:p>
    <w:p w14:paraId="28CC837A" w14:textId="26E7A229" w:rsidR="00E861FE" w:rsidRDefault="006E6474" w:rsidP="006E6474">
      <w:pPr>
        <w:pStyle w:val="Titre1"/>
      </w:pPr>
      <w:r>
        <w:lastRenderedPageBreak/>
        <w:t xml:space="preserve">6. Intégrer des vidéos via </w:t>
      </w:r>
      <w:proofErr w:type="spellStart"/>
      <w:r>
        <w:t>Youtube</w:t>
      </w:r>
      <w:proofErr w:type="spellEnd"/>
      <w:r>
        <w:t xml:space="preserve">, </w:t>
      </w:r>
      <w:proofErr w:type="spellStart"/>
      <w:r>
        <w:t>Vimeo</w:t>
      </w:r>
      <w:proofErr w:type="spellEnd"/>
      <w:r>
        <w:t xml:space="preserve">, </w:t>
      </w:r>
      <w:proofErr w:type="spellStart"/>
      <w:r>
        <w:t>Peertube</w:t>
      </w:r>
      <w:proofErr w:type="spellEnd"/>
      <w:r>
        <w:t xml:space="preserve">, </w:t>
      </w:r>
      <w:proofErr w:type="spellStart"/>
      <w:r>
        <w:t>DailyMotion</w:t>
      </w:r>
      <w:proofErr w:type="spellEnd"/>
    </w:p>
    <w:p w14:paraId="7861A7D0" w14:textId="462C518E" w:rsidR="006E6474" w:rsidRDefault="006E6474" w:rsidP="006E6474">
      <w:r>
        <w:t>Pour insérer une vidéo dans une slide :</w:t>
      </w:r>
    </w:p>
    <w:p w14:paraId="2D418523" w14:textId="51540F66" w:rsidR="006E6474" w:rsidRDefault="006E6474" w:rsidP="006E6474">
      <w:pPr>
        <w:rPr>
          <w:rFonts w:ascii="Cascadia Code" w:hAnsi="Cascadia Code" w:cs="Cascadia Code"/>
        </w:rPr>
      </w:pPr>
      <w:r w:rsidRPr="006E6474">
        <w:rPr>
          <w:rFonts w:ascii="Cascadia Code" w:hAnsi="Cascadia Code" w:cs="Cascadia Code"/>
          <w:highlight w:val="yellow"/>
        </w:rPr>
        <w:t xml:space="preserve">!?[texte </w:t>
      </w:r>
      <w:proofErr w:type="gramStart"/>
      <w:r w:rsidRPr="006E6474">
        <w:rPr>
          <w:rFonts w:ascii="Cascadia Code" w:hAnsi="Cascadia Code" w:cs="Cascadia Code"/>
          <w:highlight w:val="yellow"/>
        </w:rPr>
        <w:t>alternatif](</w:t>
      </w:r>
      <w:proofErr w:type="gramEnd"/>
      <w:r w:rsidRPr="006E6474">
        <w:rPr>
          <w:rFonts w:ascii="Cascadia Code" w:hAnsi="Cascadia Code" w:cs="Cascadia Code"/>
          <w:highlight w:val="yellow"/>
        </w:rPr>
        <w:t>url-</w:t>
      </w:r>
      <w:proofErr w:type="spellStart"/>
      <w:r w:rsidRPr="006E6474">
        <w:rPr>
          <w:rFonts w:ascii="Cascadia Code" w:hAnsi="Cascadia Code" w:cs="Cascadia Code"/>
          <w:highlight w:val="yellow"/>
        </w:rPr>
        <w:t>video</w:t>
      </w:r>
      <w:proofErr w:type="spellEnd"/>
      <w:r w:rsidRPr="006E6474">
        <w:rPr>
          <w:rFonts w:ascii="Cascadia Code" w:hAnsi="Cascadia Code" w:cs="Cascadia Code"/>
          <w:highlight w:val="yellow"/>
        </w:rPr>
        <w:t>)</w:t>
      </w:r>
    </w:p>
    <w:p w14:paraId="3434A47B" w14:textId="3E93A166" w:rsidR="008930E3" w:rsidRDefault="008930E3" w:rsidP="006E6474">
      <w:pPr>
        <w:rPr>
          <w:rFonts w:cs="Open Sans"/>
        </w:rPr>
      </w:pPr>
      <w:r>
        <w:rPr>
          <w:rFonts w:cs="Open Sans"/>
        </w:rPr>
        <w:t xml:space="preserve">En v. </w:t>
      </w:r>
      <w:proofErr w:type="spellStart"/>
      <w:r>
        <w:rPr>
          <w:rFonts w:cs="Open Sans"/>
        </w:rPr>
        <w:t>markdown</w:t>
      </w:r>
      <w:proofErr w:type="spellEnd"/>
    </w:p>
    <w:p w14:paraId="40A3AEE1" w14:textId="7E0C1302" w:rsidR="008930E3" w:rsidRDefault="008930E3" w:rsidP="006E6474">
      <w:pPr>
        <w:rPr>
          <w:rFonts w:cs="Open Sans"/>
        </w:rPr>
      </w:pPr>
      <w:r w:rsidRPr="008930E3">
        <w:rPr>
          <w:rFonts w:cs="Open Sans"/>
          <w:noProof/>
        </w:rPr>
        <w:drawing>
          <wp:inline distT="0" distB="0" distL="0" distR="0" wp14:anchorId="30421E93" wp14:editId="606CB4AF">
            <wp:extent cx="5760720" cy="519430"/>
            <wp:effectExtent l="19050" t="19050" r="11430" b="1397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EAAEE" w14:textId="4599B153" w:rsidR="008930E3" w:rsidRDefault="008930E3" w:rsidP="006E6474">
      <w:pPr>
        <w:rPr>
          <w:rFonts w:cs="Open Sans"/>
        </w:rPr>
      </w:pPr>
      <w:r>
        <w:rPr>
          <w:rFonts w:cs="Open Sans"/>
        </w:rPr>
        <w:t xml:space="preserve">Dans </w:t>
      </w:r>
      <w:proofErr w:type="spellStart"/>
      <w:r>
        <w:rPr>
          <w:rFonts w:cs="Open Sans"/>
        </w:rPr>
        <w:t>Github</w:t>
      </w:r>
      <w:proofErr w:type="spellEnd"/>
      <w:r>
        <w:rPr>
          <w:rFonts w:cs="Open Sans"/>
        </w:rPr>
        <w:t xml:space="preserve"> en v. </w:t>
      </w:r>
      <w:proofErr w:type="spellStart"/>
      <w:r>
        <w:rPr>
          <w:rFonts w:cs="Open Sans"/>
        </w:rPr>
        <w:t>preview</w:t>
      </w:r>
      <w:proofErr w:type="spellEnd"/>
      <w:r>
        <w:rPr>
          <w:rFonts w:cs="Open Sans"/>
        </w:rPr>
        <w:t> :</w:t>
      </w:r>
    </w:p>
    <w:p w14:paraId="104562F3" w14:textId="6CDDBC80" w:rsidR="008930E3" w:rsidRDefault="008930E3" w:rsidP="006E6474">
      <w:pPr>
        <w:rPr>
          <w:rFonts w:cs="Open Sans"/>
        </w:rPr>
      </w:pPr>
      <w:r w:rsidRPr="008930E3">
        <w:rPr>
          <w:rFonts w:cs="Open Sans"/>
          <w:noProof/>
        </w:rPr>
        <w:drawing>
          <wp:inline distT="0" distB="0" distL="0" distR="0" wp14:anchorId="11955E02" wp14:editId="19254375">
            <wp:extent cx="4439270" cy="743054"/>
            <wp:effectExtent l="19050" t="19050" r="19050" b="1905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43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F8B1B" w14:textId="2A2C3EFE" w:rsidR="006E6474" w:rsidRPr="006E6474" w:rsidRDefault="006E6474" w:rsidP="008930E3">
      <w:pPr>
        <w:jc w:val="left"/>
        <w:rPr>
          <w:rFonts w:cs="Open Sans"/>
        </w:rPr>
      </w:pPr>
      <w:r w:rsidRPr="006E6474">
        <w:rPr>
          <w:rFonts w:cs="Open Sans"/>
        </w:rPr>
        <w:t xml:space="preserve">Dans </w:t>
      </w:r>
      <w:proofErr w:type="spellStart"/>
      <w:r w:rsidRPr="006E6474">
        <w:rPr>
          <w:rFonts w:cs="Open Sans"/>
        </w:rPr>
        <w:t>Liascript</w:t>
      </w:r>
      <w:proofErr w:type="spellEnd"/>
    </w:p>
    <w:p w14:paraId="626A2E88" w14:textId="5FDA9444" w:rsidR="006E6474" w:rsidRPr="006E6474" w:rsidRDefault="006E6474" w:rsidP="006E6474">
      <w:pPr>
        <w:rPr>
          <w:rFonts w:ascii="Cascadia Code" w:hAnsi="Cascadia Code" w:cs="Cascadia Code"/>
        </w:rPr>
      </w:pPr>
      <w:r w:rsidRPr="006E6474">
        <w:rPr>
          <w:rFonts w:ascii="Cascadia Code" w:hAnsi="Cascadia Code" w:cs="Cascadia Code"/>
          <w:noProof/>
        </w:rPr>
        <w:drawing>
          <wp:inline distT="0" distB="0" distL="0" distR="0" wp14:anchorId="5F76EBD6" wp14:editId="5D9C573A">
            <wp:extent cx="4667250" cy="3023012"/>
            <wp:effectExtent l="19050" t="19050" r="19050" b="2540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9120" cy="3024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E6474" w:rsidRPr="006E6474" w:rsidSect="003B4CF8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A2A01" w14:textId="77777777" w:rsidR="004A2203" w:rsidRDefault="004A2203" w:rsidP="007069AF">
      <w:pPr>
        <w:spacing w:after="0" w:line="240" w:lineRule="auto"/>
      </w:pPr>
      <w:r>
        <w:separator/>
      </w:r>
    </w:p>
  </w:endnote>
  <w:endnote w:type="continuationSeparator" w:id="0">
    <w:p w14:paraId="26B4500B" w14:textId="77777777" w:rsidR="004A2203" w:rsidRDefault="004A2203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09C0B1A9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406C4A6E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D9126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06D08F88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0A1F09AF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9DD10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CA317" w14:textId="77777777" w:rsidR="004A2203" w:rsidRDefault="004A2203" w:rsidP="007069AF">
      <w:pPr>
        <w:spacing w:after="0" w:line="240" w:lineRule="auto"/>
      </w:pPr>
      <w:r>
        <w:separator/>
      </w:r>
    </w:p>
  </w:footnote>
  <w:footnote w:type="continuationSeparator" w:id="0">
    <w:p w14:paraId="7F567B32" w14:textId="77777777" w:rsidR="004A2203" w:rsidRDefault="004A2203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B57C1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6E62C719" wp14:editId="5E7CF4B4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B2380B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341CC8ED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6EBBE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8043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7AC48982" wp14:editId="60DC448C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7A703F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2D30D590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B84B2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86B"/>
    <w:multiLevelType w:val="hybridMultilevel"/>
    <w:tmpl w:val="387A29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529B1"/>
    <w:multiLevelType w:val="hybridMultilevel"/>
    <w:tmpl w:val="58DECA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549C7"/>
    <w:multiLevelType w:val="multilevel"/>
    <w:tmpl w:val="5C1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567A1"/>
    <w:multiLevelType w:val="hybridMultilevel"/>
    <w:tmpl w:val="59B019A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A3E29"/>
    <w:multiLevelType w:val="hybridMultilevel"/>
    <w:tmpl w:val="5BC62E8A"/>
    <w:lvl w:ilvl="0" w:tplc="ADCE697C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19"/>
  </w:num>
  <w:num w:numId="5">
    <w:abstractNumId w:val="16"/>
  </w:num>
  <w:num w:numId="6">
    <w:abstractNumId w:val="24"/>
  </w:num>
  <w:num w:numId="7">
    <w:abstractNumId w:val="10"/>
  </w:num>
  <w:num w:numId="8">
    <w:abstractNumId w:val="18"/>
  </w:num>
  <w:num w:numId="9">
    <w:abstractNumId w:val="25"/>
  </w:num>
  <w:num w:numId="10">
    <w:abstractNumId w:val="17"/>
  </w:num>
  <w:num w:numId="11">
    <w:abstractNumId w:val="15"/>
  </w:num>
  <w:num w:numId="12">
    <w:abstractNumId w:val="11"/>
  </w:num>
  <w:num w:numId="13">
    <w:abstractNumId w:val="28"/>
  </w:num>
  <w:num w:numId="14">
    <w:abstractNumId w:val="9"/>
  </w:num>
  <w:num w:numId="15">
    <w:abstractNumId w:val="26"/>
  </w:num>
  <w:num w:numId="16">
    <w:abstractNumId w:val="12"/>
  </w:num>
  <w:num w:numId="17">
    <w:abstractNumId w:val="21"/>
  </w:num>
  <w:num w:numId="18">
    <w:abstractNumId w:val="3"/>
  </w:num>
  <w:num w:numId="19">
    <w:abstractNumId w:val="22"/>
  </w:num>
  <w:num w:numId="20">
    <w:abstractNumId w:val="6"/>
  </w:num>
  <w:num w:numId="21">
    <w:abstractNumId w:val="5"/>
  </w:num>
  <w:num w:numId="22">
    <w:abstractNumId w:val="4"/>
  </w:num>
  <w:num w:numId="23">
    <w:abstractNumId w:val="20"/>
  </w:num>
  <w:num w:numId="24">
    <w:abstractNumId w:val="13"/>
  </w:num>
  <w:num w:numId="25">
    <w:abstractNumId w:val="23"/>
  </w:num>
  <w:num w:numId="26">
    <w:abstractNumId w:val="0"/>
  </w:num>
  <w:num w:numId="27">
    <w:abstractNumId w:val="14"/>
  </w:num>
  <w:num w:numId="28">
    <w:abstractNumId w:val="27"/>
  </w:num>
  <w:num w:numId="2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B1"/>
    <w:rsid w:val="00001EDC"/>
    <w:rsid w:val="00006326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731C"/>
    <w:rsid w:val="00050628"/>
    <w:rsid w:val="00051033"/>
    <w:rsid w:val="00057D6E"/>
    <w:rsid w:val="00062795"/>
    <w:rsid w:val="00082948"/>
    <w:rsid w:val="000848B2"/>
    <w:rsid w:val="00094450"/>
    <w:rsid w:val="00096C19"/>
    <w:rsid w:val="00097C9F"/>
    <w:rsid w:val="000A2D6B"/>
    <w:rsid w:val="000A37A4"/>
    <w:rsid w:val="000A55F9"/>
    <w:rsid w:val="000A57FB"/>
    <w:rsid w:val="000B33C3"/>
    <w:rsid w:val="000B6480"/>
    <w:rsid w:val="000C003C"/>
    <w:rsid w:val="000C6D9A"/>
    <w:rsid w:val="000D0989"/>
    <w:rsid w:val="000D1060"/>
    <w:rsid w:val="000D4B0C"/>
    <w:rsid w:val="000D6275"/>
    <w:rsid w:val="000E011B"/>
    <w:rsid w:val="000E0E23"/>
    <w:rsid w:val="000E33C2"/>
    <w:rsid w:val="000E7F1B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5A81"/>
    <w:rsid w:val="00136925"/>
    <w:rsid w:val="00140E3E"/>
    <w:rsid w:val="001453C1"/>
    <w:rsid w:val="001511BA"/>
    <w:rsid w:val="001538D8"/>
    <w:rsid w:val="00157339"/>
    <w:rsid w:val="001574B1"/>
    <w:rsid w:val="00161CFB"/>
    <w:rsid w:val="001637FB"/>
    <w:rsid w:val="001656DE"/>
    <w:rsid w:val="00167619"/>
    <w:rsid w:val="00174F72"/>
    <w:rsid w:val="00182652"/>
    <w:rsid w:val="00183827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E33C4"/>
    <w:rsid w:val="001F44A6"/>
    <w:rsid w:val="00200399"/>
    <w:rsid w:val="002006D9"/>
    <w:rsid w:val="00202B3B"/>
    <w:rsid w:val="00204401"/>
    <w:rsid w:val="00205D97"/>
    <w:rsid w:val="00217302"/>
    <w:rsid w:val="00217B3E"/>
    <w:rsid w:val="0022229D"/>
    <w:rsid w:val="00222CD8"/>
    <w:rsid w:val="002239C6"/>
    <w:rsid w:val="00237478"/>
    <w:rsid w:val="00240019"/>
    <w:rsid w:val="00240C0D"/>
    <w:rsid w:val="00247F16"/>
    <w:rsid w:val="002567BC"/>
    <w:rsid w:val="00272FE7"/>
    <w:rsid w:val="002748BD"/>
    <w:rsid w:val="00276B3C"/>
    <w:rsid w:val="00277E0A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3FCF"/>
    <w:rsid w:val="002E0E91"/>
    <w:rsid w:val="002E57B4"/>
    <w:rsid w:val="002E60A7"/>
    <w:rsid w:val="002E71CB"/>
    <w:rsid w:val="002F3496"/>
    <w:rsid w:val="002F53DD"/>
    <w:rsid w:val="00304996"/>
    <w:rsid w:val="00315A75"/>
    <w:rsid w:val="00317AFA"/>
    <w:rsid w:val="00322AA5"/>
    <w:rsid w:val="003335C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66603"/>
    <w:rsid w:val="00373A55"/>
    <w:rsid w:val="00376415"/>
    <w:rsid w:val="00383ABD"/>
    <w:rsid w:val="003863A5"/>
    <w:rsid w:val="00387B59"/>
    <w:rsid w:val="00390DAB"/>
    <w:rsid w:val="0039503E"/>
    <w:rsid w:val="0039519D"/>
    <w:rsid w:val="00397CA2"/>
    <w:rsid w:val="003A08BB"/>
    <w:rsid w:val="003A1547"/>
    <w:rsid w:val="003B4CF8"/>
    <w:rsid w:val="003B65A8"/>
    <w:rsid w:val="003B7AD7"/>
    <w:rsid w:val="003C127A"/>
    <w:rsid w:val="003C32AC"/>
    <w:rsid w:val="003D2B98"/>
    <w:rsid w:val="003E3360"/>
    <w:rsid w:val="003E40FB"/>
    <w:rsid w:val="003E559B"/>
    <w:rsid w:val="003E5859"/>
    <w:rsid w:val="003E6372"/>
    <w:rsid w:val="003E6E61"/>
    <w:rsid w:val="003F4D63"/>
    <w:rsid w:val="0040238B"/>
    <w:rsid w:val="0040354B"/>
    <w:rsid w:val="00404215"/>
    <w:rsid w:val="00405640"/>
    <w:rsid w:val="00405D38"/>
    <w:rsid w:val="0041010D"/>
    <w:rsid w:val="00416C8F"/>
    <w:rsid w:val="00420F7B"/>
    <w:rsid w:val="004211A8"/>
    <w:rsid w:val="00440B35"/>
    <w:rsid w:val="00440F3E"/>
    <w:rsid w:val="00441406"/>
    <w:rsid w:val="00441C46"/>
    <w:rsid w:val="00446580"/>
    <w:rsid w:val="00447BC7"/>
    <w:rsid w:val="004503DC"/>
    <w:rsid w:val="00460855"/>
    <w:rsid w:val="00463657"/>
    <w:rsid w:val="004653E7"/>
    <w:rsid w:val="00473E79"/>
    <w:rsid w:val="00473EA6"/>
    <w:rsid w:val="0048349F"/>
    <w:rsid w:val="004A2203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5073AA"/>
    <w:rsid w:val="0051043C"/>
    <w:rsid w:val="00516673"/>
    <w:rsid w:val="0051741D"/>
    <w:rsid w:val="005201D0"/>
    <w:rsid w:val="00527181"/>
    <w:rsid w:val="00530E46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63FA6"/>
    <w:rsid w:val="00565824"/>
    <w:rsid w:val="005717D4"/>
    <w:rsid w:val="005729FA"/>
    <w:rsid w:val="005748AA"/>
    <w:rsid w:val="005939E1"/>
    <w:rsid w:val="00593A8B"/>
    <w:rsid w:val="00594DB3"/>
    <w:rsid w:val="00595075"/>
    <w:rsid w:val="005A3A82"/>
    <w:rsid w:val="005A43E2"/>
    <w:rsid w:val="005A5430"/>
    <w:rsid w:val="005B14ED"/>
    <w:rsid w:val="005C091B"/>
    <w:rsid w:val="005C4FE7"/>
    <w:rsid w:val="005D0C4B"/>
    <w:rsid w:val="005D1268"/>
    <w:rsid w:val="005D2F1F"/>
    <w:rsid w:val="005E300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6A55"/>
    <w:rsid w:val="00627EF6"/>
    <w:rsid w:val="00643BF6"/>
    <w:rsid w:val="006446EE"/>
    <w:rsid w:val="006447CA"/>
    <w:rsid w:val="00651DCE"/>
    <w:rsid w:val="00653963"/>
    <w:rsid w:val="006572A2"/>
    <w:rsid w:val="006619FF"/>
    <w:rsid w:val="00662899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3388"/>
    <w:rsid w:val="00693AFF"/>
    <w:rsid w:val="00694F50"/>
    <w:rsid w:val="00696878"/>
    <w:rsid w:val="006A0D51"/>
    <w:rsid w:val="006A318B"/>
    <w:rsid w:val="006A5A33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E6474"/>
    <w:rsid w:val="006F5674"/>
    <w:rsid w:val="006F7482"/>
    <w:rsid w:val="00701A17"/>
    <w:rsid w:val="00702242"/>
    <w:rsid w:val="007069AF"/>
    <w:rsid w:val="0071023B"/>
    <w:rsid w:val="0071055C"/>
    <w:rsid w:val="00710FDE"/>
    <w:rsid w:val="0071295B"/>
    <w:rsid w:val="00720B23"/>
    <w:rsid w:val="0072176D"/>
    <w:rsid w:val="00725CA3"/>
    <w:rsid w:val="00732FB0"/>
    <w:rsid w:val="00735697"/>
    <w:rsid w:val="00735A91"/>
    <w:rsid w:val="00744B93"/>
    <w:rsid w:val="00750F31"/>
    <w:rsid w:val="00754273"/>
    <w:rsid w:val="0075563A"/>
    <w:rsid w:val="00762465"/>
    <w:rsid w:val="00764CC3"/>
    <w:rsid w:val="00765774"/>
    <w:rsid w:val="007821E4"/>
    <w:rsid w:val="007830F4"/>
    <w:rsid w:val="00793825"/>
    <w:rsid w:val="00793F8F"/>
    <w:rsid w:val="00794BE5"/>
    <w:rsid w:val="007A0069"/>
    <w:rsid w:val="007A5651"/>
    <w:rsid w:val="007B28FA"/>
    <w:rsid w:val="007B7BE5"/>
    <w:rsid w:val="007C133F"/>
    <w:rsid w:val="007C2A70"/>
    <w:rsid w:val="007D06E8"/>
    <w:rsid w:val="007D146D"/>
    <w:rsid w:val="007D5349"/>
    <w:rsid w:val="007D54C3"/>
    <w:rsid w:val="007D6A0A"/>
    <w:rsid w:val="007E0E41"/>
    <w:rsid w:val="007E1891"/>
    <w:rsid w:val="007E4098"/>
    <w:rsid w:val="007E64E0"/>
    <w:rsid w:val="00800694"/>
    <w:rsid w:val="0080260F"/>
    <w:rsid w:val="00811093"/>
    <w:rsid w:val="00811C74"/>
    <w:rsid w:val="00812758"/>
    <w:rsid w:val="00813190"/>
    <w:rsid w:val="0082184F"/>
    <w:rsid w:val="00825DD7"/>
    <w:rsid w:val="00843F59"/>
    <w:rsid w:val="00847077"/>
    <w:rsid w:val="00850B95"/>
    <w:rsid w:val="00852F93"/>
    <w:rsid w:val="00862BCE"/>
    <w:rsid w:val="00864D01"/>
    <w:rsid w:val="0086557F"/>
    <w:rsid w:val="00872BB6"/>
    <w:rsid w:val="00876054"/>
    <w:rsid w:val="008806CE"/>
    <w:rsid w:val="008878AE"/>
    <w:rsid w:val="00890FA6"/>
    <w:rsid w:val="008913EF"/>
    <w:rsid w:val="00891E08"/>
    <w:rsid w:val="00892832"/>
    <w:rsid w:val="008930E3"/>
    <w:rsid w:val="008961F3"/>
    <w:rsid w:val="008A128D"/>
    <w:rsid w:val="008A3775"/>
    <w:rsid w:val="008A5B98"/>
    <w:rsid w:val="008A5D01"/>
    <w:rsid w:val="008B04DC"/>
    <w:rsid w:val="008B398C"/>
    <w:rsid w:val="008C2589"/>
    <w:rsid w:val="008C2E7D"/>
    <w:rsid w:val="008C731D"/>
    <w:rsid w:val="008D4FB3"/>
    <w:rsid w:val="008E2EF5"/>
    <w:rsid w:val="00902E31"/>
    <w:rsid w:val="0090738D"/>
    <w:rsid w:val="00910E66"/>
    <w:rsid w:val="00920B95"/>
    <w:rsid w:val="00920EA1"/>
    <w:rsid w:val="00921C7B"/>
    <w:rsid w:val="0092444E"/>
    <w:rsid w:val="0094292A"/>
    <w:rsid w:val="009538CD"/>
    <w:rsid w:val="00954D6A"/>
    <w:rsid w:val="0096439D"/>
    <w:rsid w:val="00964A06"/>
    <w:rsid w:val="009710FC"/>
    <w:rsid w:val="009711EA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69B5"/>
    <w:rsid w:val="009F7F2C"/>
    <w:rsid w:val="00A124AD"/>
    <w:rsid w:val="00A14D0D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3F1F"/>
    <w:rsid w:val="00A961FD"/>
    <w:rsid w:val="00A97987"/>
    <w:rsid w:val="00AA3618"/>
    <w:rsid w:val="00AA3B08"/>
    <w:rsid w:val="00AA4223"/>
    <w:rsid w:val="00AB003E"/>
    <w:rsid w:val="00AB1021"/>
    <w:rsid w:val="00AB1052"/>
    <w:rsid w:val="00AB3940"/>
    <w:rsid w:val="00AB7A13"/>
    <w:rsid w:val="00AC050C"/>
    <w:rsid w:val="00AC24F0"/>
    <w:rsid w:val="00AC75AA"/>
    <w:rsid w:val="00AC7DDA"/>
    <w:rsid w:val="00AC7E93"/>
    <w:rsid w:val="00AD6543"/>
    <w:rsid w:val="00AD7AF0"/>
    <w:rsid w:val="00AE096B"/>
    <w:rsid w:val="00AE1603"/>
    <w:rsid w:val="00AE1774"/>
    <w:rsid w:val="00AE6977"/>
    <w:rsid w:val="00AF0632"/>
    <w:rsid w:val="00AF17E4"/>
    <w:rsid w:val="00AF6237"/>
    <w:rsid w:val="00AF690D"/>
    <w:rsid w:val="00B22321"/>
    <w:rsid w:val="00B22FF7"/>
    <w:rsid w:val="00B23EBC"/>
    <w:rsid w:val="00B25ABB"/>
    <w:rsid w:val="00B2679D"/>
    <w:rsid w:val="00B3565F"/>
    <w:rsid w:val="00B42179"/>
    <w:rsid w:val="00B451B7"/>
    <w:rsid w:val="00B462C3"/>
    <w:rsid w:val="00B473BD"/>
    <w:rsid w:val="00B50BC6"/>
    <w:rsid w:val="00B551C3"/>
    <w:rsid w:val="00B56A1C"/>
    <w:rsid w:val="00B629C3"/>
    <w:rsid w:val="00B64677"/>
    <w:rsid w:val="00B654FE"/>
    <w:rsid w:val="00B7450B"/>
    <w:rsid w:val="00B80297"/>
    <w:rsid w:val="00B82B2D"/>
    <w:rsid w:val="00B837F4"/>
    <w:rsid w:val="00B85282"/>
    <w:rsid w:val="00B907E0"/>
    <w:rsid w:val="00BA6DD6"/>
    <w:rsid w:val="00BB7BF7"/>
    <w:rsid w:val="00BC3779"/>
    <w:rsid w:val="00BC4984"/>
    <w:rsid w:val="00BC6A8F"/>
    <w:rsid w:val="00BD00A3"/>
    <w:rsid w:val="00BD1664"/>
    <w:rsid w:val="00BD252F"/>
    <w:rsid w:val="00BD2664"/>
    <w:rsid w:val="00BD4D51"/>
    <w:rsid w:val="00BD780A"/>
    <w:rsid w:val="00BF02B5"/>
    <w:rsid w:val="00BF4AA9"/>
    <w:rsid w:val="00BF5374"/>
    <w:rsid w:val="00BF5981"/>
    <w:rsid w:val="00C01D2E"/>
    <w:rsid w:val="00C05851"/>
    <w:rsid w:val="00C11CA5"/>
    <w:rsid w:val="00C120A2"/>
    <w:rsid w:val="00C13356"/>
    <w:rsid w:val="00C137AB"/>
    <w:rsid w:val="00C17335"/>
    <w:rsid w:val="00C217B6"/>
    <w:rsid w:val="00C3437F"/>
    <w:rsid w:val="00C367AA"/>
    <w:rsid w:val="00C37745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D44DB"/>
    <w:rsid w:val="00CD4B51"/>
    <w:rsid w:val="00CD6C51"/>
    <w:rsid w:val="00CE34CE"/>
    <w:rsid w:val="00CF52D2"/>
    <w:rsid w:val="00CF6C40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16860"/>
    <w:rsid w:val="00D257D4"/>
    <w:rsid w:val="00D30917"/>
    <w:rsid w:val="00D3400B"/>
    <w:rsid w:val="00D362D2"/>
    <w:rsid w:val="00D37E9B"/>
    <w:rsid w:val="00D40F55"/>
    <w:rsid w:val="00D4372F"/>
    <w:rsid w:val="00D4798B"/>
    <w:rsid w:val="00D50528"/>
    <w:rsid w:val="00D51985"/>
    <w:rsid w:val="00D57815"/>
    <w:rsid w:val="00D604D4"/>
    <w:rsid w:val="00D63D15"/>
    <w:rsid w:val="00D7185F"/>
    <w:rsid w:val="00D8448E"/>
    <w:rsid w:val="00D85065"/>
    <w:rsid w:val="00D9006C"/>
    <w:rsid w:val="00D95E09"/>
    <w:rsid w:val="00D95FD0"/>
    <w:rsid w:val="00D966D4"/>
    <w:rsid w:val="00DA579C"/>
    <w:rsid w:val="00DC10BB"/>
    <w:rsid w:val="00DC133B"/>
    <w:rsid w:val="00DC242A"/>
    <w:rsid w:val="00DD0ED0"/>
    <w:rsid w:val="00DD1B89"/>
    <w:rsid w:val="00DD30F6"/>
    <w:rsid w:val="00DD4237"/>
    <w:rsid w:val="00DE52AF"/>
    <w:rsid w:val="00DE5415"/>
    <w:rsid w:val="00DF5D20"/>
    <w:rsid w:val="00E00C7B"/>
    <w:rsid w:val="00E02198"/>
    <w:rsid w:val="00E02C83"/>
    <w:rsid w:val="00E05A4C"/>
    <w:rsid w:val="00E1013B"/>
    <w:rsid w:val="00E13CF8"/>
    <w:rsid w:val="00E17A01"/>
    <w:rsid w:val="00E20596"/>
    <w:rsid w:val="00E20B0B"/>
    <w:rsid w:val="00E236F2"/>
    <w:rsid w:val="00E24918"/>
    <w:rsid w:val="00E33FF7"/>
    <w:rsid w:val="00E41F91"/>
    <w:rsid w:val="00E55854"/>
    <w:rsid w:val="00E8150E"/>
    <w:rsid w:val="00E816AC"/>
    <w:rsid w:val="00E861FE"/>
    <w:rsid w:val="00E87F25"/>
    <w:rsid w:val="00E90558"/>
    <w:rsid w:val="00E96B54"/>
    <w:rsid w:val="00E97FA0"/>
    <w:rsid w:val="00EA2EAD"/>
    <w:rsid w:val="00EA42B0"/>
    <w:rsid w:val="00EA6C04"/>
    <w:rsid w:val="00EB149D"/>
    <w:rsid w:val="00EB26AC"/>
    <w:rsid w:val="00EB43B8"/>
    <w:rsid w:val="00EB6B48"/>
    <w:rsid w:val="00EB6F67"/>
    <w:rsid w:val="00EC1628"/>
    <w:rsid w:val="00EC2904"/>
    <w:rsid w:val="00ED43CD"/>
    <w:rsid w:val="00EE3CAB"/>
    <w:rsid w:val="00F01452"/>
    <w:rsid w:val="00F061BD"/>
    <w:rsid w:val="00F07BB1"/>
    <w:rsid w:val="00F11A87"/>
    <w:rsid w:val="00F21BAB"/>
    <w:rsid w:val="00F2262D"/>
    <w:rsid w:val="00F25C93"/>
    <w:rsid w:val="00F402FC"/>
    <w:rsid w:val="00F50A6C"/>
    <w:rsid w:val="00F55EB8"/>
    <w:rsid w:val="00F67193"/>
    <w:rsid w:val="00F723D8"/>
    <w:rsid w:val="00F83C90"/>
    <w:rsid w:val="00F87C29"/>
    <w:rsid w:val="00F93035"/>
    <w:rsid w:val="00F9787B"/>
    <w:rsid w:val="00FA0BE7"/>
    <w:rsid w:val="00FA2CA0"/>
    <w:rsid w:val="00FB3B34"/>
    <w:rsid w:val="00FB5167"/>
    <w:rsid w:val="00FC4269"/>
    <w:rsid w:val="00FD74A4"/>
    <w:rsid w:val="00FE0F86"/>
    <w:rsid w:val="00FE6E1D"/>
    <w:rsid w:val="00FF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8CD8F7"/>
  <w15:chartTrackingRefBased/>
  <w15:docId w15:val="{07DA1B37-EE4B-4C9D-A847-5B479289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semiHidden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  <w:style w:type="character" w:styleId="CodeHTML">
    <w:name w:val="HTML Code"/>
    <w:basedOn w:val="Policepardfaut"/>
    <w:uiPriority w:val="99"/>
    <w:semiHidden/>
    <w:unhideWhenUsed/>
    <w:rsid w:val="00F07BB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E5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E585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D16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2.xml"/><Relationship Id="rId47" Type="http://schemas.openxmlformats.org/officeDocument/2006/relationships/footer" Target="footer4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3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4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B29FB54CB047EFB986EAA85939F3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B64C18-B471-410D-94DF-3DC6E66D0778}"/>
      </w:docPartPr>
      <w:docPartBody>
        <w:p w:rsidR="001C5E1F" w:rsidRDefault="00826170">
          <w:pPr>
            <w:pStyle w:val="B2B29FB54CB047EFB986EAA85939F366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C274DFE102EF4CDDAD1F008760C14D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6AA8BC-EA2C-46CD-BA83-5BDB7B3A5668}"/>
      </w:docPartPr>
      <w:docPartBody>
        <w:p w:rsidR="001C5E1F" w:rsidRDefault="00826170">
          <w:pPr>
            <w:pStyle w:val="C274DFE102EF4CDDAD1F008760C14DA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8CF4139E4B1340D3A7CFE3F3ADDAF2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B35A57-026A-49F5-B4A6-40E7DAD6AC68}"/>
      </w:docPartPr>
      <w:docPartBody>
        <w:p w:rsidR="001C5E1F" w:rsidRDefault="00826170">
          <w:pPr>
            <w:pStyle w:val="8CF4139E4B1340D3A7CFE3F3ADDAF21F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70"/>
    <w:rsid w:val="001C5E1F"/>
    <w:rsid w:val="006E440A"/>
    <w:rsid w:val="0082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2B29FB54CB047EFB986EAA85939F366">
    <w:name w:val="B2B29FB54CB047EFB986EAA85939F366"/>
  </w:style>
  <w:style w:type="paragraph" w:customStyle="1" w:styleId="C274DFE102EF4CDDAD1F008760C14DAD">
    <w:name w:val="C274DFE102EF4CDDAD1F008760C14DAD"/>
  </w:style>
  <w:style w:type="paragraph" w:customStyle="1" w:styleId="8CF4139E4B1340D3A7CFE3F3ADDAF21F">
    <w:name w:val="8CF4139E4B1340D3A7CFE3F3ADDAF2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162</TotalTime>
  <Pages>12</Pages>
  <Words>729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bases de la syntaxe Liascript</vt:lpstr>
    </vt:vector>
  </TitlesOfParts>
  <Company>Université Paris-Saclay</Company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bases de la syntaxe Liascript</dc:title>
  <dc:subject>Direction en charge des bibliothèques</dc:subject>
  <dc:creator>Samuel Jamet</dc:creator>
  <cp:keywords>Modèle</cp:keywords>
  <dc:description/>
  <cp:lastModifiedBy>Samuel Jamet</cp:lastModifiedBy>
  <cp:revision>22</cp:revision>
  <cp:lastPrinted>2025-11-26T11:05:00Z</cp:lastPrinted>
  <dcterms:created xsi:type="dcterms:W3CDTF">2025-11-26T08:21:00Z</dcterms:created>
  <dcterms:modified xsi:type="dcterms:W3CDTF">2025-11-26T11:05:00Z</dcterms:modified>
</cp:coreProperties>
</file>