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574738600"/>
        <w:docPartObj>
          <w:docPartGallery w:val="Cover Pages"/>
          <w:docPartUnique/>
        </w:docPartObj>
      </w:sdtPr>
      <w:sdtEndPr/>
      <w:sdtContent>
        <w:p w14:paraId="22C45DDF" w14:textId="77777777" w:rsidR="00872BB6" w:rsidRDefault="00872BB6">
          <w:r>
            <w:rPr>
              <w:noProof/>
              <w:lang w:eastAsia="fr-FR"/>
            </w:rPr>
            <w:drawing>
              <wp:inline distT="0" distB="0" distL="0" distR="0" wp14:anchorId="22F4A428" wp14:editId="1E4A5B24">
                <wp:extent cx="2173857" cy="983121"/>
                <wp:effectExtent l="0" t="0" r="0" b="7620"/>
                <wp:docPr id="3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UPSACLAY-2020-144.pn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2374" cy="991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252090E" w14:textId="77777777" w:rsidR="00872BB6" w:rsidRDefault="00872BB6"/>
        <w:tbl>
          <w:tblPr>
            <w:tblStyle w:val="Grilledutableau"/>
            <w:tblpPr w:leftFromText="141" w:rightFromText="141" w:vertAnchor="text" w:horzAnchor="margin" w:tblpXSpec="center" w:tblpY="8750"/>
            <w:tblOverlap w:val="never"/>
            <w:tblW w:w="10002" w:type="dxa"/>
            <w:tblLook w:val="04A0" w:firstRow="1" w:lastRow="0" w:firstColumn="1" w:lastColumn="0" w:noHBand="0" w:noVBand="1"/>
          </w:tblPr>
          <w:tblGrid>
            <w:gridCol w:w="3468"/>
            <w:gridCol w:w="3166"/>
            <w:gridCol w:w="3368"/>
          </w:tblGrid>
          <w:tr w:rsidR="00872BB6" w14:paraId="2C33C3E2" w14:textId="77777777" w:rsidTr="00872BB6">
            <w:trPr>
              <w:trHeight w:val="534"/>
            </w:trPr>
            <w:tc>
              <w:tcPr>
                <w:tcW w:w="3468" w:type="dxa"/>
              </w:tcPr>
              <w:p w14:paraId="00323E26" w14:textId="77777777" w:rsidR="00872BB6" w:rsidRPr="006D4ED2" w:rsidRDefault="00872BB6" w:rsidP="00872BB6">
                <w:pPr>
                  <w:spacing w:after="160" w:line="259" w:lineRule="auto"/>
                  <w:rPr>
                    <w:rFonts w:asciiTheme="majorHAnsi" w:hAnsiTheme="majorHAnsi" w:cstheme="majorHAnsi"/>
                  </w:rPr>
                </w:pPr>
                <w:r w:rsidRPr="006D4ED2">
                  <w:rPr>
                    <w:rFonts w:asciiTheme="majorHAnsi" w:hAnsiTheme="majorHAnsi" w:cstheme="majorHAnsi"/>
                  </w:rPr>
                  <w:t>Nom du document</w:t>
                </w:r>
              </w:p>
            </w:tc>
            <w:tc>
              <w:tcPr>
                <w:tcW w:w="6534" w:type="dxa"/>
                <w:gridSpan w:val="2"/>
              </w:tcPr>
              <w:p w14:paraId="2286E60A" w14:textId="0D98B7AD" w:rsidR="00872BB6" w:rsidRPr="006D4ED2" w:rsidRDefault="001D5F25" w:rsidP="00872BB6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Maintenance espace eCampus</w:t>
                </w:r>
              </w:p>
            </w:tc>
          </w:tr>
          <w:tr w:rsidR="00872BB6" w14:paraId="4AF8E3A8" w14:textId="77777777" w:rsidTr="00872BB6">
            <w:trPr>
              <w:trHeight w:val="307"/>
            </w:trPr>
            <w:tc>
              <w:tcPr>
                <w:tcW w:w="3468" w:type="dxa"/>
              </w:tcPr>
              <w:p w14:paraId="58EE8A72" w14:textId="77777777" w:rsidR="00872BB6" w:rsidRPr="006D4ED2" w:rsidRDefault="00872BB6" w:rsidP="00872BB6">
                <w:pPr>
                  <w:rPr>
                    <w:rFonts w:asciiTheme="majorHAnsi" w:hAnsiTheme="majorHAnsi" w:cstheme="majorHAnsi"/>
                  </w:rPr>
                </w:pPr>
                <w:r w:rsidRPr="006D4ED2">
                  <w:rPr>
                    <w:rFonts w:asciiTheme="majorHAnsi" w:hAnsiTheme="majorHAnsi" w:cstheme="majorHAnsi"/>
                  </w:rPr>
                  <w:t>Auteurs</w:t>
                </w:r>
              </w:p>
            </w:tc>
            <w:tc>
              <w:tcPr>
                <w:tcW w:w="6534" w:type="dxa"/>
                <w:gridSpan w:val="2"/>
              </w:tcPr>
              <w:p w14:paraId="52420CFB" w14:textId="2C80C017" w:rsidR="00872BB6" w:rsidRPr="006D4ED2" w:rsidRDefault="001D5F25" w:rsidP="00872BB6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Samuel Jamet</w:t>
                </w:r>
              </w:p>
            </w:tc>
          </w:tr>
          <w:tr w:rsidR="00872BB6" w14:paraId="259AC484" w14:textId="77777777" w:rsidTr="00872BB6">
            <w:trPr>
              <w:trHeight w:val="324"/>
            </w:trPr>
            <w:tc>
              <w:tcPr>
                <w:tcW w:w="3468" w:type="dxa"/>
              </w:tcPr>
              <w:p w14:paraId="49428224" w14:textId="77777777" w:rsidR="00872BB6" w:rsidRPr="006D4ED2" w:rsidRDefault="00872BB6" w:rsidP="00872BB6">
                <w:pPr>
                  <w:rPr>
                    <w:rFonts w:asciiTheme="majorHAnsi" w:hAnsiTheme="majorHAnsi" w:cstheme="majorHAnsi"/>
                  </w:rPr>
                </w:pPr>
                <w:r w:rsidRPr="006D4ED2">
                  <w:rPr>
                    <w:rFonts w:asciiTheme="majorHAnsi" w:hAnsiTheme="majorHAnsi" w:cstheme="majorHAnsi"/>
                  </w:rPr>
                  <w:t>Version et date</w:t>
                </w:r>
              </w:p>
            </w:tc>
            <w:tc>
              <w:tcPr>
                <w:tcW w:w="3166" w:type="dxa"/>
              </w:tcPr>
              <w:p w14:paraId="17877E51" w14:textId="1936115B" w:rsidR="00872BB6" w:rsidRPr="006D4ED2" w:rsidRDefault="001D5F25" w:rsidP="00872BB6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1</w:t>
                </w:r>
                <w:r w:rsidR="00211617">
                  <w:rPr>
                    <w:rFonts w:asciiTheme="majorHAnsi" w:hAnsiTheme="majorHAnsi" w:cstheme="majorHAnsi"/>
                  </w:rPr>
                  <w:t>7</w:t>
                </w:r>
                <w:r>
                  <w:rPr>
                    <w:rFonts w:asciiTheme="majorHAnsi" w:hAnsiTheme="majorHAnsi" w:cstheme="majorHAnsi"/>
                  </w:rPr>
                  <w:t>/12/2025</w:t>
                </w:r>
              </w:p>
            </w:tc>
            <w:tc>
              <w:tcPr>
                <w:tcW w:w="3368" w:type="dxa"/>
              </w:tcPr>
              <w:p w14:paraId="440597BB" w14:textId="7A9F800E" w:rsidR="00872BB6" w:rsidRPr="006D4ED2" w:rsidRDefault="00872BB6" w:rsidP="00872BB6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 xml:space="preserve">Version en cours : </w:t>
                </w:r>
                <w:r w:rsidR="002D23D3">
                  <w:rPr>
                    <w:rFonts w:asciiTheme="majorHAnsi" w:hAnsiTheme="majorHAnsi" w:cstheme="majorHAnsi"/>
                  </w:rPr>
                  <w:t>1</w:t>
                </w:r>
              </w:p>
            </w:tc>
          </w:tr>
          <w:tr w:rsidR="00872BB6" w14:paraId="5A104BD3" w14:textId="77777777" w:rsidTr="00872BB6">
            <w:trPr>
              <w:trHeight w:val="307"/>
            </w:trPr>
            <w:tc>
              <w:tcPr>
                <w:tcW w:w="3468" w:type="dxa"/>
              </w:tcPr>
              <w:p w14:paraId="3D71BECA" w14:textId="77777777" w:rsidR="00872BB6" w:rsidRPr="006D4ED2" w:rsidRDefault="00872BB6" w:rsidP="00872BB6">
                <w:pPr>
                  <w:rPr>
                    <w:rFonts w:asciiTheme="majorHAnsi" w:hAnsiTheme="majorHAnsi" w:cstheme="majorHAnsi"/>
                  </w:rPr>
                </w:pPr>
                <w:r w:rsidRPr="006D4ED2">
                  <w:rPr>
                    <w:rFonts w:asciiTheme="majorHAnsi" w:hAnsiTheme="majorHAnsi" w:cstheme="majorHAnsi"/>
                  </w:rPr>
                  <w:t>Date première version</w:t>
                </w:r>
              </w:p>
            </w:tc>
            <w:tc>
              <w:tcPr>
                <w:tcW w:w="6534" w:type="dxa"/>
                <w:gridSpan w:val="2"/>
              </w:tcPr>
              <w:p w14:paraId="4FB1261F" w14:textId="4DE75386" w:rsidR="00872BB6" w:rsidRPr="006D4ED2" w:rsidRDefault="001D5F25" w:rsidP="00872BB6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16/12/2025</w:t>
                </w:r>
              </w:p>
            </w:tc>
          </w:tr>
          <w:tr w:rsidR="00872BB6" w14:paraId="663A69A6" w14:textId="77777777" w:rsidTr="00872BB6">
            <w:trPr>
              <w:trHeight w:val="647"/>
            </w:trPr>
            <w:tc>
              <w:tcPr>
                <w:tcW w:w="3468" w:type="dxa"/>
              </w:tcPr>
              <w:p w14:paraId="3E39D251" w14:textId="77777777" w:rsidR="00872BB6" w:rsidRPr="006D4ED2" w:rsidRDefault="00872BB6" w:rsidP="00872BB6">
                <w:pPr>
                  <w:rPr>
                    <w:rFonts w:asciiTheme="majorHAnsi" w:hAnsiTheme="majorHAnsi" w:cstheme="majorHAnsi"/>
                  </w:rPr>
                </w:pPr>
                <w:r w:rsidRPr="006D4ED2">
                  <w:rPr>
                    <w:rFonts w:asciiTheme="majorHAnsi" w:hAnsiTheme="majorHAnsi" w:cstheme="majorHAnsi"/>
                  </w:rPr>
                  <w:t>Informations de mise à jour</w:t>
                </w:r>
              </w:p>
            </w:tc>
            <w:tc>
              <w:tcPr>
                <w:tcW w:w="3166" w:type="dxa"/>
              </w:tcPr>
              <w:p w14:paraId="4B464025" w14:textId="1B563B70" w:rsidR="00872BB6" w:rsidRPr="006D4ED2" w:rsidRDefault="00872BB6" w:rsidP="00872BB6">
                <w:pPr>
                  <w:rPr>
                    <w:rFonts w:asciiTheme="majorHAnsi" w:hAnsiTheme="majorHAnsi" w:cstheme="majorHAnsi"/>
                  </w:rPr>
                </w:pPr>
              </w:p>
            </w:tc>
            <w:tc>
              <w:tcPr>
                <w:tcW w:w="3368" w:type="dxa"/>
              </w:tcPr>
              <w:p w14:paraId="6117B9A9" w14:textId="77777777" w:rsidR="00872BB6" w:rsidRPr="006D4ED2" w:rsidRDefault="00872BB6" w:rsidP="00872BB6">
                <w:pPr>
                  <w:rPr>
                    <w:rFonts w:asciiTheme="majorHAnsi" w:hAnsiTheme="majorHAnsi" w:cstheme="majorHAnsi"/>
                  </w:rPr>
                </w:pPr>
                <w:r w:rsidRPr="006D4ED2">
                  <w:rPr>
                    <w:rFonts w:asciiTheme="majorHAnsi" w:hAnsiTheme="majorHAnsi" w:cstheme="majorHAnsi"/>
                  </w:rPr>
                  <w:t>Objet</w:t>
                </w:r>
                <w:r>
                  <w:rPr>
                    <w:rFonts w:asciiTheme="majorHAnsi" w:hAnsiTheme="majorHAnsi" w:cstheme="majorHAnsi"/>
                  </w:rPr>
                  <w:t xml:space="preserve"> : </w:t>
                </w:r>
              </w:p>
            </w:tc>
          </w:tr>
          <w:tr w:rsidR="00872BB6" w14:paraId="2937EF37" w14:textId="77777777" w:rsidTr="00872BB6">
            <w:trPr>
              <w:trHeight w:val="307"/>
            </w:trPr>
            <w:tc>
              <w:tcPr>
                <w:tcW w:w="3468" w:type="dxa"/>
              </w:tcPr>
              <w:p w14:paraId="69F3FCAA" w14:textId="77777777" w:rsidR="00872BB6" w:rsidRPr="006D4ED2" w:rsidRDefault="00872BB6" w:rsidP="00872BB6">
                <w:pPr>
                  <w:rPr>
                    <w:rFonts w:asciiTheme="majorHAnsi" w:hAnsiTheme="majorHAnsi" w:cstheme="majorHAnsi"/>
                  </w:rPr>
                </w:pPr>
              </w:p>
            </w:tc>
            <w:tc>
              <w:tcPr>
                <w:tcW w:w="3166" w:type="dxa"/>
              </w:tcPr>
              <w:p w14:paraId="5030ED28" w14:textId="77777777" w:rsidR="00872BB6" w:rsidRDefault="00872BB6" w:rsidP="00872BB6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[Date]</w:t>
                </w:r>
              </w:p>
            </w:tc>
            <w:tc>
              <w:tcPr>
                <w:tcW w:w="3368" w:type="dxa"/>
              </w:tcPr>
              <w:p w14:paraId="00070ADA" w14:textId="77777777" w:rsidR="00872BB6" w:rsidRPr="006D4ED2" w:rsidRDefault="00872BB6" w:rsidP="00872BB6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 xml:space="preserve">Objet : </w:t>
                </w:r>
              </w:p>
            </w:tc>
          </w:tr>
        </w:tbl>
        <w:p w14:paraId="61E0D64A" w14:textId="77777777" w:rsidR="00872BB6" w:rsidRDefault="00872BB6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5B9BD5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66"/>
          </w:tblGrid>
          <w:tr w:rsidR="00872BB6" w14:paraId="0425C82E" w14:textId="77777777" w:rsidTr="00872BB6">
            <w:sdt>
              <w:sdtPr>
                <w:rPr>
                  <w:color w:val="63003C"/>
                  <w:sz w:val="28"/>
                  <w:szCs w:val="28"/>
                </w:rPr>
                <w:alias w:val="Société"/>
                <w:id w:val="13406915"/>
                <w:placeholder>
                  <w:docPart w:val="7110458AA99F4D3BB91DB3F983D60C4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Borders>
                      <w:left w:val="single" w:sz="18" w:space="0" w:color="63003C"/>
                    </w:tcBorders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989BD09" w14:textId="77777777" w:rsidR="00872BB6" w:rsidRDefault="00872BB6" w:rsidP="00872BB6">
                    <w:r w:rsidRPr="00872BB6">
                      <w:rPr>
                        <w:color w:val="63003C"/>
                        <w:sz w:val="28"/>
                        <w:szCs w:val="28"/>
                      </w:rPr>
                      <w:t>Université Paris-Saclay</w:t>
                    </w:r>
                  </w:p>
                </w:tc>
              </w:sdtContent>
            </w:sdt>
          </w:tr>
          <w:tr w:rsidR="00872BB6" w14:paraId="3AC903F1" w14:textId="77777777" w:rsidTr="00872BB6">
            <w:tc>
              <w:tcPr>
                <w:tcW w:w="7672" w:type="dxa"/>
                <w:tcBorders>
                  <w:left w:val="single" w:sz="18" w:space="0" w:color="63003C"/>
                </w:tcBorders>
              </w:tcPr>
              <w:sdt>
                <w:sdtPr>
                  <w:rPr>
                    <w:color w:val="63003C"/>
                    <w:sz w:val="72"/>
                    <w:szCs w:val="72"/>
                  </w:rPr>
                  <w:alias w:val="Titre"/>
                  <w:id w:val="13406919"/>
                  <w:placeholder>
                    <w:docPart w:val="2F354699351C48ABB6144136098896DF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387D523F" w14:textId="699A7F36" w:rsidR="00872BB6" w:rsidRPr="00872BB6" w:rsidRDefault="001D5F25" w:rsidP="001D5F25">
                    <w:pPr>
                      <w:jc w:val="left"/>
                      <w:rPr>
                        <w:color w:val="63003C"/>
                        <w:sz w:val="72"/>
                        <w:szCs w:val="72"/>
                      </w:rPr>
                    </w:pPr>
                    <w:r>
                      <w:rPr>
                        <w:color w:val="63003C"/>
                        <w:sz w:val="72"/>
                        <w:szCs w:val="72"/>
                      </w:rPr>
                      <w:t>Maintenance espace eCampus</w:t>
                    </w:r>
                    <w:r w:rsidR="00211617">
                      <w:rPr>
                        <w:color w:val="63003C"/>
                        <w:sz w:val="72"/>
                        <w:szCs w:val="72"/>
                      </w:rPr>
                      <w:t xml:space="preserve"> (modifications mineures)</w:t>
                    </w:r>
                  </w:p>
                </w:sdtContent>
              </w:sdt>
            </w:tc>
          </w:tr>
          <w:tr w:rsidR="00872BB6" w14:paraId="0D2C7D68" w14:textId="77777777" w:rsidTr="00872BB6">
            <w:sdt>
              <w:sdtPr>
                <w:rPr>
                  <w:color w:val="63003C"/>
                  <w:sz w:val="28"/>
                  <w:szCs w:val="28"/>
                </w:rPr>
                <w:alias w:val="Sous-titre"/>
                <w:id w:val="13406923"/>
                <w:placeholder>
                  <w:docPart w:val="C3B31E0C1D974338ACF053DBFD32BFB5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Borders>
                      <w:left w:val="single" w:sz="18" w:space="0" w:color="63003C"/>
                    </w:tcBorders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CA91236" w14:textId="77777777" w:rsidR="00872BB6" w:rsidRPr="00872BB6" w:rsidRDefault="00EB26AC" w:rsidP="00872BB6">
                    <w:pPr>
                      <w:rPr>
                        <w:color w:val="63003C"/>
                        <w:sz w:val="28"/>
                        <w:szCs w:val="28"/>
                      </w:rPr>
                    </w:pPr>
                    <w:r>
                      <w:rPr>
                        <w:color w:val="63003C"/>
                        <w:sz w:val="28"/>
                        <w:szCs w:val="28"/>
                      </w:rPr>
                      <w:t>Direction en charge des bibliothèques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16"/>
          </w:tblGrid>
          <w:tr w:rsidR="00872BB6" w14:paraId="1D589DE6" w14:textId="77777777" w:rsidTr="00872BB6">
            <w:tc>
              <w:tcPr>
                <w:tcW w:w="721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ED3C5CF" w14:textId="77777777" w:rsidR="00872BB6" w:rsidRDefault="00872BB6">
                <w:pPr>
                  <w:pStyle w:val="Sansinterligne"/>
                  <w:rPr>
                    <w:color w:val="5B9BD5" w:themeColor="accent1"/>
                  </w:rPr>
                </w:pPr>
              </w:p>
            </w:tc>
          </w:tr>
        </w:tbl>
        <w:p w14:paraId="6BAE323B" w14:textId="77777777" w:rsidR="00872BB6" w:rsidRDefault="00872BB6">
          <w:pPr>
            <w:jc w:val="left"/>
          </w:pPr>
          <w:r>
            <w:br w:type="page"/>
          </w:r>
        </w:p>
      </w:sdtContent>
    </w:sdt>
    <w:p w14:paraId="14C9EBAF" w14:textId="77777777" w:rsidR="00F67193" w:rsidRPr="00D015CC" w:rsidRDefault="00F67193" w:rsidP="00864D01">
      <w:pPr>
        <w:jc w:val="left"/>
        <w:rPr>
          <w:rFonts w:cs="Open Sans"/>
          <w:sz w:val="20"/>
          <w:szCs w:val="20"/>
        </w:rPr>
        <w:sectPr w:rsidR="00F67193" w:rsidRPr="00D015CC" w:rsidSect="00872BB6">
          <w:headerReference w:type="default" r:id="rId9"/>
          <w:footerReference w:type="default" r:id="rId10"/>
          <w:type w:val="continuous"/>
          <w:pgSz w:w="11906" w:h="16838" w:code="9"/>
          <w:pgMar w:top="1264" w:right="1133" w:bottom="993" w:left="1418" w:header="709" w:footer="437" w:gutter="0"/>
          <w:pgNumType w:start="0"/>
          <w:cols w:space="708"/>
          <w:titlePg/>
          <w:docGrid w:linePitch="360"/>
        </w:sectPr>
      </w:pPr>
    </w:p>
    <w:sdt>
      <w:sdtPr>
        <w:rPr>
          <w:rFonts w:ascii="Open Sans" w:eastAsiaTheme="minorHAnsi" w:hAnsi="Open Sans" w:cstheme="minorBidi"/>
          <w:color w:val="auto"/>
          <w:sz w:val="22"/>
          <w:szCs w:val="22"/>
          <w:lang w:eastAsia="en-US"/>
        </w:rPr>
        <w:id w:val="-7431810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E8B498" w14:textId="2BE9CFF9" w:rsidR="001D5F25" w:rsidRDefault="001D5F25">
          <w:pPr>
            <w:pStyle w:val="En-ttedetabledesmatires"/>
          </w:pPr>
          <w:r>
            <w:t>Table des matières</w:t>
          </w:r>
        </w:p>
        <w:p w14:paraId="3AE81205" w14:textId="5D6DB173" w:rsidR="00211617" w:rsidRDefault="001D5F25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880129" w:history="1">
            <w:r w:rsidR="00211617" w:rsidRPr="00E36A21">
              <w:rPr>
                <w:rStyle w:val="Lienhypertexte"/>
                <w:noProof/>
              </w:rPr>
              <w:t>Introduction</w:t>
            </w:r>
            <w:r w:rsidR="00211617">
              <w:rPr>
                <w:noProof/>
                <w:webHidden/>
              </w:rPr>
              <w:tab/>
            </w:r>
            <w:r w:rsidR="00211617">
              <w:rPr>
                <w:noProof/>
                <w:webHidden/>
              </w:rPr>
              <w:fldChar w:fldCharType="begin"/>
            </w:r>
            <w:r w:rsidR="00211617">
              <w:rPr>
                <w:noProof/>
                <w:webHidden/>
              </w:rPr>
              <w:instrText xml:space="preserve"> PAGEREF _Toc216880129 \h </w:instrText>
            </w:r>
            <w:r w:rsidR="00211617">
              <w:rPr>
                <w:noProof/>
                <w:webHidden/>
              </w:rPr>
            </w:r>
            <w:r w:rsidR="00211617">
              <w:rPr>
                <w:noProof/>
                <w:webHidden/>
              </w:rPr>
              <w:fldChar w:fldCharType="separate"/>
            </w:r>
            <w:r w:rsidR="002435EA">
              <w:rPr>
                <w:noProof/>
                <w:webHidden/>
              </w:rPr>
              <w:t>2</w:t>
            </w:r>
            <w:r w:rsidR="00211617">
              <w:rPr>
                <w:noProof/>
                <w:webHidden/>
              </w:rPr>
              <w:fldChar w:fldCharType="end"/>
            </w:r>
          </w:hyperlink>
        </w:p>
        <w:p w14:paraId="74082933" w14:textId="3469520F" w:rsidR="00211617" w:rsidRDefault="00211617">
          <w:pPr>
            <w:pStyle w:val="TM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6880130" w:history="1">
            <w:r w:rsidRPr="00E36A21">
              <w:rPr>
                <w:rStyle w:val="Lienhypertexte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lang w:eastAsia="fr-FR"/>
              </w:rPr>
              <w:tab/>
            </w:r>
            <w:r w:rsidRPr="00E36A21">
              <w:rPr>
                <w:rStyle w:val="Lienhypertexte"/>
                <w:noProof/>
              </w:rPr>
              <w:t>Intervenir au niveau de la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5E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16C21" w14:textId="3F3E30D4" w:rsidR="00211617" w:rsidRDefault="00211617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6880131" w:history="1">
            <w:r w:rsidRPr="00E36A21">
              <w:rPr>
                <w:rStyle w:val="Lienhypertexte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lang w:eastAsia="fr-FR"/>
              </w:rPr>
              <w:tab/>
            </w:r>
            <w:r w:rsidRPr="00E36A21">
              <w:rPr>
                <w:rStyle w:val="Lienhypertexte"/>
                <w:noProof/>
              </w:rPr>
              <w:t>Modifier le nom d’une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5E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E2FB1" w14:textId="7A9F1ECA" w:rsidR="00211617" w:rsidRDefault="00211617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6880132" w:history="1">
            <w:r w:rsidRPr="00E36A21">
              <w:rPr>
                <w:rStyle w:val="Lienhypertexte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lang w:eastAsia="fr-FR"/>
              </w:rPr>
              <w:tab/>
            </w:r>
            <w:r w:rsidRPr="00E36A21">
              <w:rPr>
                <w:rStyle w:val="Lienhypertexte"/>
                <w:noProof/>
              </w:rPr>
              <w:t>Modifier le contenu textuel d’une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_Toc216880132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5E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85CF6" w14:textId="05EC2550" w:rsidR="00211617" w:rsidRDefault="00211617">
          <w:pPr>
            <w:pStyle w:val="TM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6880133" w:history="1">
            <w:r w:rsidRPr="00E36A21">
              <w:rPr>
                <w:rStyle w:val="Lienhypertexte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fr-FR"/>
              </w:rPr>
              <w:tab/>
            </w:r>
            <w:r w:rsidRPr="00E36A21">
              <w:rPr>
                <w:rStyle w:val="Lienhypertexte"/>
                <w:noProof/>
              </w:rPr>
              <w:t>Intervenir au niveau de l’activité ou de la ressource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_Toc216880133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5E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32409" w14:textId="35A0208E" w:rsidR="00211617" w:rsidRDefault="00211617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6880134" w:history="1">
            <w:r w:rsidRPr="00E36A21">
              <w:rPr>
                <w:rStyle w:val="Lienhypertexte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lang w:eastAsia="fr-FR"/>
              </w:rPr>
              <w:tab/>
            </w:r>
            <w:r w:rsidRPr="00E36A21">
              <w:rPr>
                <w:rStyle w:val="Lienhypertexte"/>
                <w:noProof/>
              </w:rPr>
              <w:t>Intervenir dans une ressource textuelle (contenu de cours)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5E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A1882" w14:textId="3A5A9D6A" w:rsidR="00211617" w:rsidRDefault="00211617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6880135" w:history="1">
            <w:r w:rsidRPr="00E36A21">
              <w:rPr>
                <w:rStyle w:val="Lienhypertexte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lang w:eastAsia="fr-FR"/>
              </w:rPr>
              <w:tab/>
            </w:r>
            <w:r w:rsidRPr="00E36A21">
              <w:rPr>
                <w:rStyle w:val="Lienhypertexte"/>
                <w:noProof/>
              </w:rPr>
              <w:t>Intervenir dans une ressource à télécharger (fiche)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_Toc216880135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5E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ADF49" w14:textId="1432C57B" w:rsidR="00211617" w:rsidRDefault="00211617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6880136" w:history="1">
            <w:r w:rsidRPr="00E36A21">
              <w:rPr>
                <w:rStyle w:val="Lienhypertexte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lang w:eastAsia="fr-FR"/>
              </w:rPr>
              <w:tab/>
            </w:r>
            <w:r w:rsidRPr="00E36A21">
              <w:rPr>
                <w:rStyle w:val="Lienhypertexte"/>
                <w:noProof/>
              </w:rPr>
              <w:t>Intervenir dans un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_Toc216880136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5E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4C5DE" w14:textId="6565ECF4" w:rsidR="00211617" w:rsidRDefault="00211617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6880137" w:history="1">
            <w:r w:rsidRPr="00E36A21">
              <w:rPr>
                <w:rStyle w:val="Lienhypertexte"/>
                <w:noProof/>
              </w:rPr>
              <w:t>2.4.</w:t>
            </w:r>
            <w:r>
              <w:rPr>
                <w:rFonts w:asciiTheme="minorHAnsi" w:eastAsiaTheme="minorEastAsia" w:hAnsiTheme="minorHAnsi"/>
                <w:noProof/>
                <w:lang w:eastAsia="fr-FR"/>
              </w:rPr>
              <w:tab/>
            </w:r>
            <w:r w:rsidRPr="00E36A21">
              <w:rPr>
                <w:rStyle w:val="Lienhypertexte"/>
                <w:noProof/>
              </w:rPr>
              <w:t>Intervenir dans une activité interactive (H5P)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_Toc216880137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5E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7B807" w14:textId="384C5F27" w:rsidR="00211617" w:rsidRDefault="00211617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6880138" w:history="1">
            <w:r w:rsidRPr="00E36A21">
              <w:rPr>
                <w:rStyle w:val="Lienhypertexte"/>
                <w:noProof/>
              </w:rPr>
              <w:t>Modifications majeures/ajouts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_Toc216880138 \h </w:instrText>
            </w:r>
            <w:r>
              <w:rPr>
                <w:noProof/>
                <w:webHidden/>
              </w:rPr>
              <w:fldChar w:fldCharType="separate"/>
            </w:r>
            <w:r w:rsidR="002435EA">
              <w:rPr>
                <w:b/>
                <w:bCs/>
                <w:noProof/>
                <w:webHidden/>
              </w:rPr>
              <w:t>Erreur ! Signet non défini.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50150" w14:textId="358BD157" w:rsidR="001D5F25" w:rsidRDefault="001D5F25">
          <w:r>
            <w:rPr>
              <w:b/>
              <w:bCs/>
            </w:rPr>
            <w:fldChar w:fldCharType="end"/>
          </w:r>
        </w:p>
      </w:sdtContent>
    </w:sdt>
    <w:p w14:paraId="216361EE" w14:textId="73978623" w:rsidR="001D5F25" w:rsidRDefault="001D5F25">
      <w:pPr>
        <w:jc w:val="left"/>
      </w:pPr>
      <w:r>
        <w:br w:type="page"/>
      </w:r>
    </w:p>
    <w:p w14:paraId="1701E414" w14:textId="7A391366" w:rsidR="001D5F25" w:rsidRDefault="001D5F25" w:rsidP="001D5F25">
      <w:pPr>
        <w:pStyle w:val="Titre1"/>
      </w:pPr>
      <w:bookmarkStart w:id="0" w:name="_Toc216880129"/>
      <w:r>
        <w:lastRenderedPageBreak/>
        <w:t>Introduction</w:t>
      </w:r>
      <w:bookmarkEnd w:id="0"/>
    </w:p>
    <w:p w14:paraId="45D262E2" w14:textId="6DA8F0D4" w:rsidR="00E34830" w:rsidRDefault="00E34830">
      <w:pPr>
        <w:jc w:val="left"/>
      </w:pPr>
      <w:r>
        <w:t>S’assurer dans un premier temps :</w:t>
      </w:r>
    </w:p>
    <w:p w14:paraId="052BD8AD" w14:textId="62EAA0DE" w:rsidR="00E34830" w:rsidRDefault="00E34830" w:rsidP="00E34830">
      <w:pPr>
        <w:pStyle w:val="Paragraphedeliste"/>
        <w:numPr>
          <w:ilvl w:val="0"/>
          <w:numId w:val="30"/>
        </w:numPr>
        <w:jc w:val="left"/>
      </w:pPr>
      <w:r>
        <w:t xml:space="preserve">d’avoir les droits suffisants pour procéder à des modifications dans l’espace eCampus. Si vous avez les rôles </w:t>
      </w:r>
      <w:r w:rsidRPr="00E34830">
        <w:rPr>
          <w:b/>
          <w:bCs/>
        </w:rPr>
        <w:t>Enseignant</w:t>
      </w:r>
      <w:r>
        <w:t xml:space="preserve">, </w:t>
      </w:r>
      <w:r w:rsidRPr="00E34830">
        <w:rPr>
          <w:b/>
          <w:bCs/>
        </w:rPr>
        <w:t>Responsable pédagogique</w:t>
      </w:r>
      <w:r w:rsidR="006A5EDF">
        <w:t xml:space="preserve"> vous avec les droits.</w:t>
      </w:r>
    </w:p>
    <w:p w14:paraId="3AF9BCBB" w14:textId="5E2A4980" w:rsidR="00E34830" w:rsidRDefault="00E34830" w:rsidP="00E34830">
      <w:pPr>
        <w:jc w:val="left"/>
      </w:pPr>
      <w:r w:rsidRPr="00E34830">
        <w:rPr>
          <w:noProof/>
        </w:rPr>
        <w:drawing>
          <wp:inline distT="0" distB="0" distL="0" distR="0" wp14:anchorId="10B94DF5" wp14:editId="1FB6ADBD">
            <wp:extent cx="2115047" cy="1818940"/>
            <wp:effectExtent l="19050" t="19050" r="19050" b="1016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4072" cy="18267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AB29D8" w14:textId="5E26256A" w:rsidR="006A5EDF" w:rsidRDefault="00B10F0B" w:rsidP="006A5EDF">
      <w:pPr>
        <w:pStyle w:val="Paragraphedeliste"/>
        <w:numPr>
          <w:ilvl w:val="0"/>
          <w:numId w:val="30"/>
        </w:numPr>
        <w:jc w:val="left"/>
      </w:pPr>
      <w:r>
        <w:t xml:space="preserve">d’activer le </w:t>
      </w:r>
      <w:r w:rsidRPr="00B10F0B">
        <w:rPr>
          <w:b/>
          <w:bCs/>
        </w:rPr>
        <w:t>mode d’édition</w:t>
      </w:r>
      <w:r>
        <w:t>. A</w:t>
      </w:r>
      <w:r w:rsidR="006A5EDF">
        <w:t xml:space="preserve">ucune modification n’est possible si le </w:t>
      </w:r>
      <w:r w:rsidR="006A5EDF" w:rsidRPr="006A5EDF">
        <w:rPr>
          <w:b/>
          <w:bCs/>
        </w:rPr>
        <w:t>Mode d’édition</w:t>
      </w:r>
      <w:r w:rsidR="006A5EDF">
        <w:t xml:space="preserve"> n’est pas activé</w:t>
      </w:r>
    </w:p>
    <w:p w14:paraId="4576C0AB" w14:textId="2CBBA700" w:rsidR="006A5EDF" w:rsidRDefault="006A5EDF" w:rsidP="006A5EDF">
      <w:pPr>
        <w:jc w:val="left"/>
      </w:pPr>
      <w:r w:rsidRPr="006A5EDF">
        <w:rPr>
          <w:noProof/>
        </w:rPr>
        <w:drawing>
          <wp:inline distT="0" distB="0" distL="0" distR="0" wp14:anchorId="4924567C" wp14:editId="0ADD9A67">
            <wp:extent cx="1261110" cy="350022"/>
            <wp:effectExtent l="19050" t="19050" r="15240" b="1206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2228" cy="3558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&gt; mode lecture seule</w:t>
      </w:r>
    </w:p>
    <w:p w14:paraId="101FA62F" w14:textId="15CCD1E6" w:rsidR="006A5EDF" w:rsidRDefault="006A5EDF" w:rsidP="006A5EDF">
      <w:pPr>
        <w:jc w:val="left"/>
      </w:pPr>
      <w:r w:rsidRPr="006A5EDF">
        <w:rPr>
          <w:noProof/>
        </w:rPr>
        <w:drawing>
          <wp:inline distT="0" distB="0" distL="0" distR="0" wp14:anchorId="230A6112" wp14:editId="600C85C8">
            <wp:extent cx="1261110" cy="331872"/>
            <wp:effectExtent l="19050" t="19050" r="15240" b="1143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8333" cy="3442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&gt; mode d’édition activé</w:t>
      </w:r>
    </w:p>
    <w:p w14:paraId="3044EB35" w14:textId="6C568067" w:rsidR="006A5EDF" w:rsidRDefault="006A5EDF" w:rsidP="006A5EDF">
      <w:pPr>
        <w:jc w:val="left"/>
      </w:pPr>
    </w:p>
    <w:p w14:paraId="4D88DF36" w14:textId="645E57A9" w:rsidR="00304D3D" w:rsidRDefault="00304D3D" w:rsidP="006A5EDF">
      <w:pPr>
        <w:jc w:val="left"/>
      </w:pPr>
      <w:r>
        <w:t xml:space="preserve">L’aspect de l’espace de cours change lorsque le </w:t>
      </w:r>
      <w:r w:rsidRPr="00B10F0B">
        <w:rPr>
          <w:b/>
          <w:bCs/>
        </w:rPr>
        <w:t>mode d’édition</w:t>
      </w:r>
      <w:r>
        <w:t xml:space="preserve"> est activé. Si l’espace est sous le format Tuiles</w:t>
      </w:r>
      <w:r w:rsidR="00B10F0B">
        <w:t xml:space="preserve"> en mode lecture seule</w:t>
      </w:r>
      <w:r>
        <w:t>…</w:t>
      </w:r>
    </w:p>
    <w:p w14:paraId="37C06980" w14:textId="430C85CC" w:rsidR="00304D3D" w:rsidRDefault="00304D3D" w:rsidP="006A5EDF">
      <w:pPr>
        <w:jc w:val="left"/>
      </w:pPr>
      <w:r w:rsidRPr="00304D3D">
        <w:rPr>
          <w:noProof/>
        </w:rPr>
        <w:drawing>
          <wp:inline distT="0" distB="0" distL="0" distR="0" wp14:anchorId="2F1AA989" wp14:editId="158C9B3F">
            <wp:extent cx="4648366" cy="1409574"/>
            <wp:effectExtent l="19050" t="19050" r="19050" b="1968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0674" cy="14133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B6557E" w14:textId="77777777" w:rsidR="00B10F0B" w:rsidRDefault="00B10F0B" w:rsidP="006A5EDF">
      <w:pPr>
        <w:jc w:val="left"/>
      </w:pPr>
    </w:p>
    <w:p w14:paraId="35CF6842" w14:textId="77777777" w:rsidR="00B10F0B" w:rsidRDefault="00B10F0B" w:rsidP="006A5EDF">
      <w:pPr>
        <w:jc w:val="left"/>
      </w:pPr>
    </w:p>
    <w:p w14:paraId="4668DF46" w14:textId="77777777" w:rsidR="00B10F0B" w:rsidRDefault="00B10F0B" w:rsidP="006A5EDF">
      <w:pPr>
        <w:jc w:val="left"/>
      </w:pPr>
    </w:p>
    <w:p w14:paraId="5275B8FA" w14:textId="70DF6D16" w:rsidR="00304D3D" w:rsidRDefault="00B10F0B" w:rsidP="006A5EDF">
      <w:pPr>
        <w:jc w:val="left"/>
      </w:pPr>
      <w:r>
        <w:lastRenderedPageBreak/>
        <w:t>Il ne le sera pas en mode d’édition.</w:t>
      </w:r>
    </w:p>
    <w:p w14:paraId="3F40BBB4" w14:textId="316DC860" w:rsidR="00B37DB2" w:rsidRPr="00B37DB2" w:rsidRDefault="00B10F0B" w:rsidP="00B37DB2">
      <w:pPr>
        <w:jc w:val="left"/>
      </w:pPr>
      <w:r w:rsidRPr="00B10F0B">
        <w:rPr>
          <w:noProof/>
        </w:rPr>
        <w:drawing>
          <wp:inline distT="0" distB="0" distL="0" distR="0" wp14:anchorId="061E93E2" wp14:editId="47EEDB53">
            <wp:extent cx="5562766" cy="3880200"/>
            <wp:effectExtent l="19050" t="19050" r="19050" b="2540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4257" cy="3895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0BE464" w14:textId="77777777" w:rsidR="003A073C" w:rsidRDefault="003A073C">
      <w:pPr>
        <w:jc w:val="left"/>
      </w:pPr>
    </w:p>
    <w:p w14:paraId="645AE35B" w14:textId="77777777" w:rsidR="003A073C" w:rsidRDefault="003A073C">
      <w:pPr>
        <w:jc w:val="left"/>
      </w:pPr>
    </w:p>
    <w:p w14:paraId="26CFF1B5" w14:textId="77777777" w:rsidR="003A073C" w:rsidRDefault="003A073C">
      <w:pPr>
        <w:jc w:val="left"/>
      </w:pPr>
    </w:p>
    <w:p w14:paraId="32B99EF2" w14:textId="77777777" w:rsidR="003A073C" w:rsidRDefault="003A073C">
      <w:pPr>
        <w:jc w:val="left"/>
      </w:pPr>
    </w:p>
    <w:p w14:paraId="058456DC" w14:textId="77777777" w:rsidR="003A073C" w:rsidRDefault="003A073C">
      <w:pPr>
        <w:jc w:val="left"/>
      </w:pPr>
    </w:p>
    <w:p w14:paraId="72CB931F" w14:textId="77777777" w:rsidR="003A073C" w:rsidRDefault="003A073C">
      <w:pPr>
        <w:jc w:val="left"/>
      </w:pPr>
    </w:p>
    <w:p w14:paraId="29F87C41" w14:textId="77777777" w:rsidR="003A073C" w:rsidRDefault="003A073C">
      <w:pPr>
        <w:jc w:val="left"/>
      </w:pPr>
    </w:p>
    <w:p w14:paraId="35FE265C" w14:textId="77777777" w:rsidR="003A073C" w:rsidRDefault="003A073C">
      <w:pPr>
        <w:jc w:val="left"/>
      </w:pPr>
    </w:p>
    <w:p w14:paraId="47CF51AD" w14:textId="77777777" w:rsidR="003A073C" w:rsidRDefault="003A073C">
      <w:pPr>
        <w:jc w:val="left"/>
      </w:pPr>
    </w:p>
    <w:p w14:paraId="1A48AC32" w14:textId="77777777" w:rsidR="003A073C" w:rsidRDefault="003A073C">
      <w:pPr>
        <w:jc w:val="left"/>
      </w:pPr>
    </w:p>
    <w:p w14:paraId="12B4913F" w14:textId="77777777" w:rsidR="003A073C" w:rsidRDefault="003A073C">
      <w:pPr>
        <w:jc w:val="left"/>
      </w:pPr>
    </w:p>
    <w:p w14:paraId="6CD1861B" w14:textId="77777777" w:rsidR="003A073C" w:rsidRDefault="003A073C">
      <w:pPr>
        <w:jc w:val="left"/>
      </w:pPr>
    </w:p>
    <w:p w14:paraId="3593F41A" w14:textId="3434E8BE" w:rsidR="00DC64A0" w:rsidRDefault="00B37DB2">
      <w:pPr>
        <w:jc w:val="left"/>
      </w:pPr>
      <w:r>
        <w:lastRenderedPageBreak/>
        <w:t>Quelle que soit la configuration de l’espace eCampus (Tuile</w:t>
      </w:r>
      <w:r w:rsidR="00DC64A0">
        <w:t>s</w:t>
      </w:r>
      <w:r>
        <w:t>, ou Section flexibles, les deux configurations les plus courantes)</w:t>
      </w:r>
      <w:r w:rsidR="00DC64A0">
        <w:t>, ce dernier est organisé en différentes Sections (ou Tuiles en mode Tuiles)</w:t>
      </w:r>
    </w:p>
    <w:p w14:paraId="24C78D72" w14:textId="499F8383" w:rsidR="00DC64A0" w:rsidRDefault="00F92C37">
      <w:pPr>
        <w:jc w:val="left"/>
        <w:rPr>
          <w:b/>
          <w:bCs/>
        </w:rPr>
      </w:pPr>
      <w:r>
        <w:t xml:space="preserve">A chaque </w:t>
      </w:r>
      <w:r w:rsidR="00DC64A0" w:rsidRPr="00DC64A0">
        <w:rPr>
          <w:b/>
          <w:bCs/>
        </w:rPr>
        <w:t>Section</w:t>
      </w:r>
      <w:r w:rsidR="00DC64A0">
        <w:t xml:space="preserve"> </w:t>
      </w:r>
      <w:r>
        <w:t>sont attachées</w:t>
      </w:r>
      <w:r w:rsidR="00DC64A0">
        <w:t xml:space="preserve"> des </w:t>
      </w:r>
      <w:r w:rsidR="00DC64A0" w:rsidRPr="00DC64A0">
        <w:rPr>
          <w:b/>
          <w:bCs/>
        </w:rPr>
        <w:t>activités</w:t>
      </w:r>
      <w:r w:rsidR="00DC64A0">
        <w:t xml:space="preserve"> et des </w:t>
      </w:r>
      <w:r w:rsidR="00DC64A0" w:rsidRPr="00DC64A0">
        <w:rPr>
          <w:b/>
          <w:bCs/>
        </w:rPr>
        <w:t>ressources</w:t>
      </w:r>
      <w:r w:rsidR="00DC64A0">
        <w:rPr>
          <w:b/>
          <w:bCs/>
        </w:rPr>
        <w:t>.</w:t>
      </w:r>
    </w:p>
    <w:p w14:paraId="02835582" w14:textId="560B8761" w:rsidR="00DC64A0" w:rsidRDefault="00DC64A0">
      <w:pPr>
        <w:jc w:val="left"/>
      </w:pPr>
      <w:r>
        <w:t xml:space="preserve">Les </w:t>
      </w:r>
      <w:r w:rsidRPr="00DC64A0">
        <w:rPr>
          <w:b/>
          <w:bCs/>
        </w:rPr>
        <w:t>Sections</w:t>
      </w:r>
      <w:r>
        <w:t xml:space="preserve"> comme les </w:t>
      </w:r>
      <w:r w:rsidRPr="00DC64A0">
        <w:rPr>
          <w:b/>
          <w:bCs/>
        </w:rPr>
        <w:t xml:space="preserve">activités/ressources </w:t>
      </w:r>
      <w:r>
        <w:t>peuvent faire l’objet d’un paramétrage et doivent être comprises dans la maintenance.</w:t>
      </w:r>
    </w:p>
    <w:p w14:paraId="28C7DDD8" w14:textId="06184517" w:rsidR="00DC64A0" w:rsidRPr="00DC64A0" w:rsidRDefault="00C036EF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C319D1" wp14:editId="01C657BB">
                <wp:simplePos x="0" y="0"/>
                <wp:positionH relativeFrom="column">
                  <wp:posOffset>-56957</wp:posOffset>
                </wp:positionH>
                <wp:positionV relativeFrom="paragraph">
                  <wp:posOffset>61236</wp:posOffset>
                </wp:positionV>
                <wp:extent cx="3267324" cy="2957830"/>
                <wp:effectExtent l="0" t="0" r="9525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324" cy="2957830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alpha val="16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16B0F4" id="Rectangle 10" o:spid="_x0000_s1026" style="position:absolute;margin-left:-4.5pt;margin-top:4.8pt;width:257.25pt;height:232.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" fillcolor="#ffc000" stroked="f" strokeweight="1pt">
                <v:fill opacity="10537f"/>
              </v:rect>
            </w:pict>
          </mc:Fallback>
        </mc:AlternateContent>
      </w:r>
      <w:r w:rsidR="009702A3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4A4088B" wp14:editId="22EB1549">
                <wp:simplePos x="0" y="0"/>
                <wp:positionH relativeFrom="margin">
                  <wp:posOffset>3489325</wp:posOffset>
                </wp:positionH>
                <wp:positionV relativeFrom="paragraph">
                  <wp:posOffset>3050540</wp:posOffset>
                </wp:positionV>
                <wp:extent cx="1757045" cy="1247775"/>
                <wp:effectExtent l="0" t="0" r="14605" b="28575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7045" cy="1247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A42953" w14:textId="3D12A5C8" w:rsidR="00F92C37" w:rsidRPr="00F92C37" w:rsidRDefault="00F92C37" w:rsidP="00F92C37">
                            <w:pPr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 w:rsidRPr="00F92C37">
                              <w:rPr>
                                <w:sz w:val="20"/>
                                <w:szCs w:val="20"/>
                              </w:rPr>
                              <w:t xml:space="preserve">Ceci est une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Activité/ressource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702A3">
                              <w:rPr>
                                <w:sz w:val="20"/>
                                <w:szCs w:val="20"/>
                              </w:rPr>
                              <w:t xml:space="preserve">rattachée à la section ci-dessus,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sous la forme de texte (le contenu du cours)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A4088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74.75pt;margin-top:240.2pt;width:138.35pt;height:98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">
                <v:textbox>
                  <w:txbxContent>
                    <w:p w14:paraId="00A42953" w14:textId="3D12A5C8" w:rsidR="00F92C37" w:rsidRPr="00F92C37" w:rsidRDefault="00F92C37" w:rsidP="00F92C37">
                      <w:pPr>
                        <w:jc w:val="left"/>
                        <w:rPr>
                          <w:sz w:val="24"/>
                          <w:szCs w:val="24"/>
                        </w:rPr>
                      </w:pPr>
                      <w:r w:rsidRPr="00F92C37">
                        <w:rPr>
                          <w:sz w:val="20"/>
                          <w:szCs w:val="20"/>
                        </w:rPr>
                        <w:t xml:space="preserve">Ceci est une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Activité/ressource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9702A3">
                        <w:rPr>
                          <w:sz w:val="20"/>
                          <w:szCs w:val="20"/>
                        </w:rPr>
                        <w:t xml:space="preserve">rattachée à la section ci-dessus, </w:t>
                      </w:r>
                      <w:r>
                        <w:rPr>
                          <w:sz w:val="20"/>
                          <w:szCs w:val="20"/>
                        </w:rPr>
                        <w:t>sous la forme de texte (le contenu du cours)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92C3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F14C7A" wp14:editId="00525585">
                <wp:simplePos x="0" y="0"/>
                <wp:positionH relativeFrom="column">
                  <wp:posOffset>3035659</wp:posOffset>
                </wp:positionH>
                <wp:positionV relativeFrom="paragraph">
                  <wp:posOffset>3556165</wp:posOffset>
                </wp:positionV>
                <wp:extent cx="445273" cy="119270"/>
                <wp:effectExtent l="38100" t="19050" r="12065" b="71755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5273" cy="11927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334C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4" o:spid="_x0000_s1026" type="#_x0000_t32" style="position:absolute;margin-left:239.05pt;margin-top:280pt;width:35.05pt;height:9.4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" strokecolor="black [3213]" strokeweight="2.25pt">
                <v:stroke endarrow="block" joinstyle="miter"/>
              </v:shape>
            </w:pict>
          </mc:Fallback>
        </mc:AlternateContent>
      </w:r>
      <w:r w:rsidR="00F92C3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D9CA3B" wp14:editId="1B38586F">
                <wp:simplePos x="0" y="0"/>
                <wp:positionH relativeFrom="column">
                  <wp:posOffset>3044052</wp:posOffset>
                </wp:positionH>
                <wp:positionV relativeFrom="paragraph">
                  <wp:posOffset>927928</wp:posOffset>
                </wp:positionV>
                <wp:extent cx="445273" cy="119270"/>
                <wp:effectExtent l="38100" t="19050" r="12065" b="71755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5273" cy="11927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77A13B" id="Connecteur droit avec flèche 12" o:spid="_x0000_s1026" type="#_x0000_t32" style="position:absolute;margin-left:239.7pt;margin-top:73.05pt;width:35.05pt;height:9.4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" strokecolor="black [3213]" strokeweight="2.25pt">
                <v:stroke endarrow="block" joinstyle="miter"/>
              </v:shape>
            </w:pict>
          </mc:Fallback>
        </mc:AlternateContent>
      </w:r>
      <w:r w:rsidR="00F92C37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9698069" wp14:editId="1A5F8D8E">
                <wp:simplePos x="0" y="0"/>
                <wp:positionH relativeFrom="margin">
                  <wp:posOffset>3456940</wp:posOffset>
                </wp:positionH>
                <wp:positionV relativeFrom="paragraph">
                  <wp:posOffset>593725</wp:posOffset>
                </wp:positionV>
                <wp:extent cx="1757045" cy="675640"/>
                <wp:effectExtent l="0" t="0" r="14605" b="1016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7045" cy="675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DBD93A" w14:textId="13C5A4FE" w:rsidR="00F92C37" w:rsidRPr="00F92C37" w:rsidRDefault="00F92C3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92C37">
                              <w:rPr>
                                <w:sz w:val="20"/>
                                <w:szCs w:val="20"/>
                              </w:rPr>
                              <w:t xml:space="preserve">Ceci est une </w:t>
                            </w:r>
                            <w:r w:rsidRPr="00F92C3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Section</w:t>
                            </w:r>
                            <w:r w:rsidRPr="00F92C37">
                              <w:rPr>
                                <w:sz w:val="20"/>
                                <w:szCs w:val="20"/>
                              </w:rPr>
                              <w:t>, elle contient du texte et des liens.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98069" id="_x0000_s1027" type="#_x0000_t202" style="position:absolute;margin-left:272.2pt;margin-top:46.75pt;width:138.35pt;height:53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">
                <v:textbox>
                  <w:txbxContent>
                    <w:p w14:paraId="46DBD93A" w14:textId="13C5A4FE" w:rsidR="00F92C37" w:rsidRPr="00F92C37" w:rsidRDefault="00F92C37">
                      <w:pPr>
                        <w:rPr>
                          <w:sz w:val="24"/>
                          <w:szCs w:val="24"/>
                        </w:rPr>
                      </w:pPr>
                      <w:r w:rsidRPr="00F92C37">
                        <w:rPr>
                          <w:sz w:val="20"/>
                          <w:szCs w:val="20"/>
                        </w:rPr>
                        <w:t xml:space="preserve">Ceci est une </w:t>
                      </w:r>
                      <w:r w:rsidRPr="00F92C37">
                        <w:rPr>
                          <w:b/>
                          <w:bCs/>
                          <w:sz w:val="20"/>
                          <w:szCs w:val="20"/>
                        </w:rPr>
                        <w:t>Section</w:t>
                      </w:r>
                      <w:r w:rsidRPr="00F92C37">
                        <w:rPr>
                          <w:sz w:val="20"/>
                          <w:szCs w:val="20"/>
                        </w:rPr>
                        <w:t>, elle contient du texte et des liens.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92C3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8F37E4" wp14:editId="36C3F34C">
                <wp:simplePos x="0" y="0"/>
                <wp:positionH relativeFrom="column">
                  <wp:posOffset>-72859</wp:posOffset>
                </wp:positionH>
                <wp:positionV relativeFrom="paragraph">
                  <wp:posOffset>3116304</wp:posOffset>
                </wp:positionV>
                <wp:extent cx="3140765" cy="1208598"/>
                <wp:effectExtent l="0" t="0" r="254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765" cy="1208598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16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A36D05" id="Rectangle 11" o:spid="_x0000_s1026" style="position:absolute;margin-left:-5.75pt;margin-top:245.4pt;width:247.3pt;height:9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" fillcolor="red" stroked="f" strokeweight="1pt">
                <v:fill opacity="10537f"/>
              </v:rect>
            </w:pict>
          </mc:Fallback>
        </mc:AlternateContent>
      </w:r>
      <w:r w:rsidR="00DC64A0" w:rsidRPr="00DC64A0">
        <w:rPr>
          <w:noProof/>
        </w:rPr>
        <w:drawing>
          <wp:inline distT="0" distB="0" distL="0" distR="0" wp14:anchorId="7B1A9CC4" wp14:editId="5F6A0CC0">
            <wp:extent cx="3003728" cy="4269850"/>
            <wp:effectExtent l="19050" t="19050" r="25400" b="1651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6708" cy="42740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6E62DE" w14:textId="616C6F98" w:rsidR="00F92C37" w:rsidRDefault="00F92C37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180204FF" w14:textId="4DD27876" w:rsidR="00DC64A0" w:rsidRDefault="00C036EF">
      <w:pPr>
        <w:jc w:val="left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214A026" wp14:editId="110FF0AC">
                <wp:simplePos x="0" y="0"/>
                <wp:positionH relativeFrom="margin">
                  <wp:posOffset>4164965</wp:posOffset>
                </wp:positionH>
                <wp:positionV relativeFrom="paragraph">
                  <wp:posOffset>1001395</wp:posOffset>
                </wp:positionV>
                <wp:extent cx="1757045" cy="1080770"/>
                <wp:effectExtent l="0" t="0" r="14605" b="24130"/>
                <wp:wrapThrough wrapText="bothSides">
                  <wp:wrapPolygon edited="0">
                    <wp:start x="0" y="0"/>
                    <wp:lineTo x="0" y="21702"/>
                    <wp:lineTo x="21545" y="21702"/>
                    <wp:lineTo x="21545" y="0"/>
                    <wp:lineTo x="0" y="0"/>
                  </wp:wrapPolygon>
                </wp:wrapThrough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7045" cy="1080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BCBEF" w14:textId="2EB50B3A" w:rsidR="00F92C37" w:rsidRPr="00F92C37" w:rsidRDefault="00F92C37" w:rsidP="00F92C37">
                            <w:pPr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Ce sont 4 </w:t>
                            </w:r>
                            <w:r w:rsidRPr="009702A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activités/ressources</w:t>
                            </w:r>
                            <w:r w:rsidR="009702A3">
                              <w:rPr>
                                <w:sz w:val="20"/>
                                <w:szCs w:val="20"/>
                              </w:rPr>
                              <w:t xml:space="preserve"> rattachées à la section ci-dessus,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en l’occurrence des tests notés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4A026" id="_x0000_s1028" type="#_x0000_t202" style="position:absolute;margin-left:327.95pt;margin-top:78.85pt;width:138.35pt;height:85.1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">
                <v:textbox>
                  <w:txbxContent>
                    <w:p w14:paraId="1F5BCBEF" w14:textId="2EB50B3A" w:rsidR="00F92C37" w:rsidRPr="00F92C37" w:rsidRDefault="00F92C37" w:rsidP="00F92C37">
                      <w:pPr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Ce sont 4 </w:t>
                      </w:r>
                      <w:r w:rsidRPr="009702A3">
                        <w:rPr>
                          <w:b/>
                          <w:bCs/>
                          <w:sz w:val="20"/>
                          <w:szCs w:val="20"/>
                        </w:rPr>
                        <w:t>activités/ressources</w:t>
                      </w:r>
                      <w:r w:rsidR="009702A3">
                        <w:rPr>
                          <w:sz w:val="20"/>
                          <w:szCs w:val="20"/>
                        </w:rPr>
                        <w:t xml:space="preserve"> rattachées à la section ci-dessus,</w:t>
                      </w:r>
                      <w:r>
                        <w:rPr>
                          <w:sz w:val="20"/>
                          <w:szCs w:val="20"/>
                        </w:rPr>
                        <w:t xml:space="preserve"> en l’occurrence des tests notés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F92C37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67D69B0" wp14:editId="51647176">
                <wp:simplePos x="0" y="0"/>
                <wp:positionH relativeFrom="column">
                  <wp:posOffset>3322347</wp:posOffset>
                </wp:positionH>
                <wp:positionV relativeFrom="paragraph">
                  <wp:posOffset>1410252</wp:posOffset>
                </wp:positionV>
                <wp:extent cx="834417" cy="831740"/>
                <wp:effectExtent l="38100" t="19050" r="22860" b="45085"/>
                <wp:wrapNone/>
                <wp:docPr id="24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4417" cy="83174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DD307" id="Connecteur droit avec flèche 24" o:spid="_x0000_s1026" type="#_x0000_t32" style="position:absolute;margin-left:261.6pt;margin-top:111.05pt;width:65.7pt;height:65.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" strokecolor="black [3213]" strokeweight="2.25pt">
                <v:stroke endarrow="block" joinstyle="miter"/>
              </v:shape>
            </w:pict>
          </mc:Fallback>
        </mc:AlternateContent>
      </w:r>
      <w:r w:rsidR="00F92C3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B0601E6" wp14:editId="3830881A">
                <wp:simplePos x="0" y="0"/>
                <wp:positionH relativeFrom="column">
                  <wp:posOffset>3274639</wp:posOffset>
                </wp:positionH>
                <wp:positionV relativeFrom="paragraph">
                  <wp:posOffset>1392693</wp:posOffset>
                </wp:positionV>
                <wp:extent cx="873843" cy="380172"/>
                <wp:effectExtent l="38100" t="19050" r="21590" b="58420"/>
                <wp:wrapNone/>
                <wp:docPr id="23" name="Connecteur droit avec flèch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3843" cy="380172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E6925" id="Connecteur droit avec flèche 23" o:spid="_x0000_s1026" type="#_x0000_t32" style="position:absolute;margin-left:257.85pt;margin-top:109.65pt;width:68.8pt;height:29.9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" strokecolor="black [3213]" strokeweight="2.25pt">
                <v:stroke endarrow="block" joinstyle="miter"/>
              </v:shape>
            </w:pict>
          </mc:Fallback>
        </mc:AlternateContent>
      </w:r>
      <w:r w:rsidR="00F92C3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F1B88A0" wp14:editId="124EF011">
                <wp:simplePos x="0" y="0"/>
                <wp:positionH relativeFrom="column">
                  <wp:posOffset>3320690</wp:posOffset>
                </wp:positionH>
                <wp:positionV relativeFrom="paragraph">
                  <wp:posOffset>1367348</wp:posOffset>
                </wp:positionV>
                <wp:extent cx="825141" cy="49199"/>
                <wp:effectExtent l="0" t="76200" r="13335" b="65405"/>
                <wp:wrapNone/>
                <wp:docPr id="22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5141" cy="4919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D3703" id="Connecteur droit avec flèche 22" o:spid="_x0000_s1026" type="#_x0000_t32" style="position:absolute;margin-left:261.45pt;margin-top:107.65pt;width:64.95pt;height:3.85p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" strokecolor="black [3213]" strokeweight="2.25pt">
                <v:stroke endarrow="block" joinstyle="miter"/>
              </v:shape>
            </w:pict>
          </mc:Fallback>
        </mc:AlternateContent>
      </w:r>
      <w:r w:rsidR="00F92C3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64CEF6C" wp14:editId="74F0DEA3">
                <wp:simplePos x="0" y="0"/>
                <wp:positionH relativeFrom="column">
                  <wp:posOffset>3408155</wp:posOffset>
                </wp:positionH>
                <wp:positionV relativeFrom="paragraph">
                  <wp:posOffset>953879</wp:posOffset>
                </wp:positionV>
                <wp:extent cx="772740" cy="468713"/>
                <wp:effectExtent l="38100" t="38100" r="27940" b="26670"/>
                <wp:wrapNone/>
                <wp:docPr id="21" name="Connecteur droit avec flè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2740" cy="468713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8CC6C" id="Connecteur droit avec flèche 21" o:spid="_x0000_s1026" type="#_x0000_t32" style="position:absolute;margin-left:268.35pt;margin-top:75.1pt;width:60.85pt;height:36.9pt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" strokecolor="black [3213]" strokeweight="2.25pt">
                <v:stroke endarrow="block" joinstyle="miter"/>
              </v:shape>
            </w:pict>
          </mc:Fallback>
        </mc:AlternateContent>
      </w:r>
      <w:r w:rsidR="00F92C3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630FC6" wp14:editId="738B07A3">
                <wp:simplePos x="0" y="0"/>
                <wp:positionH relativeFrom="column">
                  <wp:posOffset>3409811</wp:posOffset>
                </wp:positionH>
                <wp:positionV relativeFrom="paragraph">
                  <wp:posOffset>265265</wp:posOffset>
                </wp:positionV>
                <wp:extent cx="825141" cy="76366"/>
                <wp:effectExtent l="38100" t="57150" r="13335" b="76200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141" cy="7636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95DFE" id="Connecteur droit avec flèche 19" o:spid="_x0000_s1026" type="#_x0000_t32" style="position:absolute;margin-left:268.5pt;margin-top:20.9pt;width:64.95pt;height:6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" strokecolor="black [3213]" strokeweight="2.25pt">
                <v:stroke endarrow="block" joinstyle="miter"/>
              </v:shape>
            </w:pict>
          </mc:Fallback>
        </mc:AlternateContent>
      </w:r>
      <w:r w:rsidR="00F92C37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BFC80BC" wp14:editId="3A9021BA">
                <wp:simplePos x="0" y="0"/>
                <wp:positionH relativeFrom="margin">
                  <wp:posOffset>4204335</wp:posOffset>
                </wp:positionH>
                <wp:positionV relativeFrom="paragraph">
                  <wp:posOffset>0</wp:posOffset>
                </wp:positionV>
                <wp:extent cx="1757045" cy="492760"/>
                <wp:effectExtent l="0" t="0" r="14605" b="21590"/>
                <wp:wrapThrough wrapText="bothSides">
                  <wp:wrapPolygon edited="0">
                    <wp:start x="0" y="0"/>
                    <wp:lineTo x="0" y="21711"/>
                    <wp:lineTo x="21545" y="21711"/>
                    <wp:lineTo x="21545" y="0"/>
                    <wp:lineTo x="0" y="0"/>
                  </wp:wrapPolygon>
                </wp:wrapThrough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7045" cy="492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965B35" w14:textId="37CE3A9C" w:rsidR="00F92C37" w:rsidRPr="00F92C37" w:rsidRDefault="00F92C37" w:rsidP="00F92C3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92C37">
                              <w:rPr>
                                <w:sz w:val="20"/>
                                <w:szCs w:val="20"/>
                              </w:rPr>
                              <w:t xml:space="preserve">Ceci est une </w:t>
                            </w:r>
                            <w:r w:rsidRPr="00F92C3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Section</w:t>
                            </w:r>
                            <w:r w:rsidRPr="00F92C37">
                              <w:rPr>
                                <w:sz w:val="20"/>
                                <w:szCs w:val="20"/>
                              </w:rPr>
                              <w:t xml:space="preserve">, elle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n’a pas de contenu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C80BC" id="_x0000_s1029" type="#_x0000_t202" style="position:absolute;margin-left:331.05pt;margin-top:0;width:138.35pt;height:38.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">
                <v:textbox>
                  <w:txbxContent>
                    <w:p w14:paraId="22965B35" w14:textId="37CE3A9C" w:rsidR="00F92C37" w:rsidRPr="00F92C37" w:rsidRDefault="00F92C37" w:rsidP="00F92C37">
                      <w:pPr>
                        <w:rPr>
                          <w:sz w:val="24"/>
                          <w:szCs w:val="24"/>
                        </w:rPr>
                      </w:pPr>
                      <w:r w:rsidRPr="00F92C37">
                        <w:rPr>
                          <w:sz w:val="20"/>
                          <w:szCs w:val="20"/>
                        </w:rPr>
                        <w:t xml:space="preserve">Ceci est une </w:t>
                      </w:r>
                      <w:r w:rsidRPr="00F92C37">
                        <w:rPr>
                          <w:b/>
                          <w:bCs/>
                          <w:sz w:val="20"/>
                          <w:szCs w:val="20"/>
                        </w:rPr>
                        <w:t>Section</w:t>
                      </w:r>
                      <w:r w:rsidRPr="00F92C37">
                        <w:rPr>
                          <w:sz w:val="20"/>
                          <w:szCs w:val="20"/>
                        </w:rPr>
                        <w:t xml:space="preserve">, elle </w:t>
                      </w:r>
                      <w:r>
                        <w:rPr>
                          <w:sz w:val="20"/>
                          <w:szCs w:val="20"/>
                        </w:rPr>
                        <w:t>n’a pas de contenu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F92C3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DFA946" wp14:editId="578E1FDD">
                <wp:simplePos x="0" y="0"/>
                <wp:positionH relativeFrom="margin">
                  <wp:align>left</wp:align>
                </wp:positionH>
                <wp:positionV relativeFrom="paragraph">
                  <wp:posOffset>667909</wp:posOffset>
                </wp:positionV>
                <wp:extent cx="3458818" cy="1884460"/>
                <wp:effectExtent l="0" t="0" r="8890" b="190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8818" cy="1884460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16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69412" id="Rectangle 17" o:spid="_x0000_s1026" style="position:absolute;margin-left:0;margin-top:52.6pt;width:272.35pt;height:148.4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" fillcolor="red" stroked="f" strokeweight="1pt">
                <v:fill opacity="10537f"/>
                <w10:wrap anchorx="margin"/>
              </v:rect>
            </w:pict>
          </mc:Fallback>
        </mc:AlternateContent>
      </w:r>
      <w:r w:rsidR="00F92C3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6695F4" wp14:editId="426DBDDA">
                <wp:simplePos x="0" y="0"/>
                <wp:positionH relativeFrom="margin">
                  <wp:align>left</wp:align>
                </wp:positionH>
                <wp:positionV relativeFrom="paragraph">
                  <wp:posOffset>-276</wp:posOffset>
                </wp:positionV>
                <wp:extent cx="3490263" cy="604299"/>
                <wp:effectExtent l="0" t="0" r="0" b="571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263" cy="604299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alpha val="16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3A454A" id="Rectangle 16" o:spid="_x0000_s1026" style="position:absolute;margin-left:0;margin-top:0;width:274.8pt;height:47.6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" fillcolor="#ffc000" stroked="f" strokeweight="1pt">
                <v:fill opacity="10537f"/>
                <w10:wrap anchorx="margin"/>
              </v:rect>
            </w:pict>
          </mc:Fallback>
        </mc:AlternateContent>
      </w:r>
      <w:r w:rsidR="00F92C37" w:rsidRPr="00F92C37">
        <w:rPr>
          <w:b/>
          <w:bCs/>
          <w:noProof/>
        </w:rPr>
        <w:drawing>
          <wp:inline distT="0" distB="0" distL="0" distR="0" wp14:anchorId="50C9ADAC" wp14:editId="3CE5F182">
            <wp:extent cx="3389268" cy="2639833"/>
            <wp:effectExtent l="19050" t="19050" r="20955" b="2730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5821" cy="26527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FA873C" w14:textId="5624A49F" w:rsidR="00B37DB2" w:rsidRPr="00DC64A0" w:rsidRDefault="00B37DB2">
      <w:pPr>
        <w:jc w:val="left"/>
      </w:pPr>
      <w:r>
        <w:br w:type="page"/>
      </w:r>
    </w:p>
    <w:p w14:paraId="7B9F4F53" w14:textId="411D76B8" w:rsidR="00D158B3" w:rsidRDefault="003F2B85" w:rsidP="00211617">
      <w:pPr>
        <w:pStyle w:val="Titre1"/>
        <w:numPr>
          <w:ilvl w:val="0"/>
          <w:numId w:val="31"/>
        </w:numPr>
      </w:pPr>
      <w:bookmarkStart w:id="1" w:name="_Toc216880130"/>
      <w:r>
        <w:lastRenderedPageBreak/>
        <w:t>Intervenir au niveau de la Section</w:t>
      </w:r>
      <w:bookmarkEnd w:id="1"/>
    </w:p>
    <w:p w14:paraId="73E027AB" w14:textId="0CE3074E" w:rsidR="00B37884" w:rsidRPr="00B37884" w:rsidRDefault="00B37884" w:rsidP="00211617">
      <w:pPr>
        <w:pStyle w:val="Titre2"/>
        <w:numPr>
          <w:ilvl w:val="1"/>
          <w:numId w:val="31"/>
        </w:numPr>
      </w:pPr>
      <w:bookmarkStart w:id="2" w:name="_Toc216880131"/>
      <w:r>
        <w:t>Modifier le nom d’une Section</w:t>
      </w:r>
      <w:bookmarkEnd w:id="2"/>
    </w:p>
    <w:p w14:paraId="0DB09CB4" w14:textId="3D9EEA02" w:rsidR="00D158B3" w:rsidRDefault="00D158B3" w:rsidP="00D158B3">
      <w:r>
        <w:t xml:space="preserve">Pour modifier le nom d’une section il suffit de cliquer sur le </w:t>
      </w:r>
      <w:r w:rsidRPr="00D158B3">
        <w:rPr>
          <w:noProof/>
        </w:rPr>
        <w:drawing>
          <wp:inline distT="0" distB="0" distL="0" distR="0" wp14:anchorId="0F495BA4" wp14:editId="0872FC55">
            <wp:extent cx="168054" cy="168054"/>
            <wp:effectExtent l="0" t="0" r="3810" b="381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1760" cy="17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à droite du nom de la section.</w:t>
      </w:r>
    </w:p>
    <w:p w14:paraId="41B707DD" w14:textId="1A91E1A2" w:rsidR="00D158B3" w:rsidRDefault="00D158B3" w:rsidP="00D158B3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31F53EF" wp14:editId="4D4CEC80">
                <wp:simplePos x="0" y="0"/>
                <wp:positionH relativeFrom="column">
                  <wp:posOffset>5263570</wp:posOffset>
                </wp:positionH>
                <wp:positionV relativeFrom="paragraph">
                  <wp:posOffset>210820</wp:posOffset>
                </wp:positionV>
                <wp:extent cx="540689" cy="397565"/>
                <wp:effectExtent l="0" t="0" r="12065" b="2159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689" cy="397565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2300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A038D5" id="Rectangle 31" o:spid="_x0000_s1026" style="position:absolute;margin-left:414.45pt;margin-top:16.6pt;width:42.55pt;height:31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" fillcolor="red" strokecolor="black [3213]" strokeweight="1pt">
                <v:fill opacity="15163f"/>
              </v:rect>
            </w:pict>
          </mc:Fallback>
        </mc:AlternateContent>
      </w:r>
      <w:r w:rsidRPr="00D158B3">
        <w:rPr>
          <w:noProof/>
        </w:rPr>
        <w:drawing>
          <wp:inline distT="0" distB="0" distL="0" distR="0" wp14:anchorId="57AA15A0" wp14:editId="7E050A19">
            <wp:extent cx="5760720" cy="883920"/>
            <wp:effectExtent l="19050" t="19050" r="11430" b="1143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3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89D526" w14:textId="2BF926D8" w:rsidR="00D158B3" w:rsidRDefault="00D158B3" w:rsidP="00D158B3">
      <w:r>
        <w:t>Une fois le nom modifié ne surtout pas oublier d’appuyer sur Entrer pour que le changement soit pris en compte.</w:t>
      </w:r>
    </w:p>
    <w:p w14:paraId="1C87FEDB" w14:textId="1834DCE1" w:rsidR="00D158B3" w:rsidRDefault="00D158B3" w:rsidP="00D158B3">
      <w:r w:rsidRPr="00D158B3">
        <w:rPr>
          <w:noProof/>
        </w:rPr>
        <w:drawing>
          <wp:inline distT="0" distB="0" distL="0" distR="0" wp14:anchorId="0373F426" wp14:editId="0C9EC21D">
            <wp:extent cx="3943847" cy="1021685"/>
            <wp:effectExtent l="19050" t="19050" r="19050" b="2667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56079" cy="10248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0A721D" w14:textId="4CA7B52E" w:rsidR="00211617" w:rsidRDefault="00211617">
      <w:pPr>
        <w:jc w:val="left"/>
      </w:pPr>
      <w:r>
        <w:br w:type="page"/>
      </w:r>
    </w:p>
    <w:p w14:paraId="2741321C" w14:textId="1F0CE486" w:rsidR="00E42264" w:rsidRDefault="00E42264" w:rsidP="00211617">
      <w:pPr>
        <w:pStyle w:val="Titre2"/>
        <w:numPr>
          <w:ilvl w:val="1"/>
          <w:numId w:val="31"/>
        </w:numPr>
      </w:pPr>
      <w:bookmarkStart w:id="3" w:name="_Toc216880132"/>
      <w:r>
        <w:lastRenderedPageBreak/>
        <w:t>Modifier le contenu</w:t>
      </w:r>
      <w:r w:rsidR="003F2B85">
        <w:t xml:space="preserve"> textuel</w:t>
      </w:r>
      <w:r>
        <w:t xml:space="preserve"> d’une Section</w:t>
      </w:r>
      <w:bookmarkEnd w:id="3"/>
    </w:p>
    <w:p w14:paraId="57E38F15" w14:textId="7E1D1108" w:rsidR="00E42264" w:rsidRDefault="00E42264" w:rsidP="00E42264">
      <w:r>
        <w:t>Pour inter</w:t>
      </w:r>
      <w:r w:rsidR="00D158B3">
        <w:t>venir dans le contenu d’une Section, les trois points verticaux doivent apparaître :</w:t>
      </w:r>
    </w:p>
    <w:p w14:paraId="04EC816A" w14:textId="3C23534C" w:rsidR="00E42264" w:rsidRDefault="00707A69" w:rsidP="00E42264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D12263" wp14:editId="4C1F271A">
                <wp:simplePos x="0" y="0"/>
                <wp:positionH relativeFrom="column">
                  <wp:posOffset>3995420</wp:posOffset>
                </wp:positionH>
                <wp:positionV relativeFrom="paragraph">
                  <wp:posOffset>635</wp:posOffset>
                </wp:positionV>
                <wp:extent cx="540689" cy="397565"/>
                <wp:effectExtent l="0" t="0" r="12065" b="2159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689" cy="397565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2300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2EFDC4" id="Rectangle 26" o:spid="_x0000_s1026" style="position:absolute;margin-left:314.6pt;margin-top:.05pt;width:42.55pt;height:31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" fillcolor="red" strokecolor="black [3213]" strokeweight="1pt">
                <v:fill opacity="15163f"/>
              </v:rect>
            </w:pict>
          </mc:Fallback>
        </mc:AlternateContent>
      </w:r>
      <w:r w:rsidR="00E42264" w:rsidRPr="00E42264">
        <w:rPr>
          <w:noProof/>
        </w:rPr>
        <w:drawing>
          <wp:inline distT="0" distB="0" distL="0" distR="0" wp14:anchorId="4A937C76" wp14:editId="2F363C91">
            <wp:extent cx="4423856" cy="2025650"/>
            <wp:effectExtent l="19050" t="19050" r="15240" b="1270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2126" cy="20614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945CF9" w14:textId="4C0FB676" w:rsidR="00D158B3" w:rsidRPr="00B038A1" w:rsidRDefault="00D158B3" w:rsidP="00E42264">
      <w:r>
        <w:t xml:space="preserve">Cliquer sur </w:t>
      </w:r>
      <w:r w:rsidRPr="00D158B3">
        <w:rPr>
          <w:noProof/>
        </w:rPr>
        <w:drawing>
          <wp:inline distT="0" distB="0" distL="0" distR="0" wp14:anchorId="2705F49D" wp14:editId="1ACECD87">
            <wp:extent cx="117840" cy="194889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2214" cy="20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puis sur </w:t>
      </w:r>
      <w:r w:rsidRPr="00D158B3">
        <w:rPr>
          <w:b/>
          <w:bCs/>
        </w:rPr>
        <w:t>Modifier la tuile</w:t>
      </w:r>
      <w:r w:rsidR="00B038A1">
        <w:t xml:space="preserve"> pour accéder à l’éditeur de texte.</w:t>
      </w:r>
    </w:p>
    <w:p w14:paraId="6CE572D7" w14:textId="30E670E1" w:rsidR="00D158B3" w:rsidRDefault="00D158B3" w:rsidP="00E42264">
      <w:r w:rsidRPr="00D158B3">
        <w:rPr>
          <w:noProof/>
        </w:rPr>
        <w:drawing>
          <wp:inline distT="0" distB="0" distL="0" distR="0" wp14:anchorId="57DF6EEF" wp14:editId="3E7D2302">
            <wp:extent cx="2223218" cy="1114261"/>
            <wp:effectExtent l="19050" t="19050" r="24765" b="1016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48794" cy="11270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854567" w14:textId="6FEC62FE" w:rsidR="00B038A1" w:rsidRDefault="00B038A1" w:rsidP="00E42264">
      <w:r>
        <w:t>L’éditeur de texte présente un certain nombre d’options</w:t>
      </w:r>
      <w:r w:rsidR="00707A69">
        <w:t xml:space="preserve"> de mise</w:t>
      </w:r>
      <w:r>
        <w:t xml:space="preserve"> en forme très accessibles</w:t>
      </w:r>
    </w:p>
    <w:p w14:paraId="4856E9BD" w14:textId="303F0C93" w:rsidR="00B038A1" w:rsidRDefault="00B038A1" w:rsidP="00B038A1">
      <w:pPr>
        <w:pStyle w:val="Paragraphedeliste"/>
        <w:numPr>
          <w:ilvl w:val="0"/>
          <w:numId w:val="32"/>
        </w:numPr>
      </w:pPr>
      <w:r>
        <w:t>Mise en forme basique : niveau de titres, couleur de la police, gras et italique…</w:t>
      </w:r>
    </w:p>
    <w:p w14:paraId="3057E41E" w14:textId="0B11E3A5" w:rsidR="00B038A1" w:rsidRDefault="00B038A1" w:rsidP="00B038A1">
      <w:pPr>
        <w:pStyle w:val="Paragraphedeliste"/>
        <w:numPr>
          <w:ilvl w:val="0"/>
          <w:numId w:val="32"/>
        </w:numPr>
      </w:pPr>
      <w:r>
        <w:t>Intégration d’image (par glisser-déposer)</w:t>
      </w:r>
    </w:p>
    <w:p w14:paraId="1BD73B90" w14:textId="763B42A0" w:rsidR="00B038A1" w:rsidRDefault="00B038A1" w:rsidP="00B038A1">
      <w:pPr>
        <w:pStyle w:val="Paragraphedeliste"/>
        <w:numPr>
          <w:ilvl w:val="0"/>
          <w:numId w:val="32"/>
        </w:numPr>
      </w:pPr>
      <w:r>
        <w:t>Intégration de liens web</w:t>
      </w:r>
    </w:p>
    <w:p w14:paraId="5A77F407" w14:textId="223D411E" w:rsidR="00B038A1" w:rsidRDefault="00B038A1" w:rsidP="00B038A1">
      <w:pPr>
        <w:pStyle w:val="Paragraphedeliste"/>
        <w:numPr>
          <w:ilvl w:val="0"/>
          <w:numId w:val="32"/>
        </w:numPr>
      </w:pPr>
      <w:r>
        <w:t>Intégration de tableau</w:t>
      </w:r>
    </w:p>
    <w:p w14:paraId="22F7E28F" w14:textId="729458ED" w:rsidR="00B038A1" w:rsidRDefault="00B038A1" w:rsidP="00B038A1">
      <w:pPr>
        <w:pStyle w:val="Paragraphedeliste"/>
        <w:numPr>
          <w:ilvl w:val="0"/>
          <w:numId w:val="32"/>
        </w:numPr>
      </w:pPr>
      <w:r>
        <w:t>…</w:t>
      </w:r>
    </w:p>
    <w:p w14:paraId="17D8C54E" w14:textId="1825DBEB" w:rsidR="00B038A1" w:rsidRDefault="00B038A1" w:rsidP="00E42264">
      <w:r w:rsidRPr="00B038A1">
        <w:rPr>
          <w:noProof/>
        </w:rPr>
        <w:drawing>
          <wp:inline distT="0" distB="0" distL="0" distR="0" wp14:anchorId="2B107CD2" wp14:editId="50EFBCAB">
            <wp:extent cx="4357315" cy="2006228"/>
            <wp:effectExtent l="19050" t="19050" r="24765" b="13335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1826" cy="2008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727A25" w14:textId="7B932375" w:rsidR="00B038A1" w:rsidRPr="00ED08CE" w:rsidRDefault="00B038A1" w:rsidP="00E42264">
      <w:pPr>
        <w:rPr>
          <w:i/>
          <w:iCs/>
          <w:sz w:val="18"/>
          <w:szCs w:val="18"/>
        </w:rPr>
      </w:pPr>
      <w:r w:rsidRPr="00ED08CE">
        <w:rPr>
          <w:i/>
          <w:iCs/>
          <w:sz w:val="18"/>
          <w:szCs w:val="18"/>
        </w:rPr>
        <w:t xml:space="preserve">Néanmoins elles restent assez rigides et il n’est pas </w:t>
      </w:r>
      <w:r w:rsidR="00707A69" w:rsidRPr="00ED08CE">
        <w:rPr>
          <w:i/>
          <w:iCs/>
          <w:sz w:val="18"/>
          <w:szCs w:val="18"/>
        </w:rPr>
        <w:t>aisé</w:t>
      </w:r>
      <w:r w:rsidRPr="00ED08CE">
        <w:rPr>
          <w:i/>
          <w:iCs/>
          <w:sz w:val="18"/>
          <w:szCs w:val="18"/>
        </w:rPr>
        <w:t xml:space="preserve"> de faire de la mise en forme avancée avec ces seules options.</w:t>
      </w:r>
    </w:p>
    <w:p w14:paraId="410C3523" w14:textId="239485A5" w:rsidR="00B038A1" w:rsidRDefault="00B038A1" w:rsidP="00E42264">
      <w:r>
        <w:lastRenderedPageBreak/>
        <w:t>Pour une modification mineure</w:t>
      </w:r>
      <w:r w:rsidR="00AE5437">
        <w:t xml:space="preserve"> (ajout d’une phrase, d’un paragraphe, correction d’une faute, ajout ou correction d’un lien)</w:t>
      </w:r>
      <w:r>
        <w:t>, il est possible d’intervenir directement dans le texte</w:t>
      </w:r>
      <w:r w:rsidR="00AE5437">
        <w:t xml:space="preserve"> sans passer par du HTML.</w:t>
      </w:r>
    </w:p>
    <w:p w14:paraId="006A3FE0" w14:textId="77777777" w:rsidR="00EB2A82" w:rsidRDefault="00AE5437" w:rsidP="00E42264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133CA69" wp14:editId="58330602">
                <wp:simplePos x="0" y="0"/>
                <wp:positionH relativeFrom="column">
                  <wp:posOffset>1239106</wp:posOffset>
                </wp:positionH>
                <wp:positionV relativeFrom="paragraph">
                  <wp:posOffset>1300949</wp:posOffset>
                </wp:positionV>
                <wp:extent cx="452672" cy="278075"/>
                <wp:effectExtent l="0" t="0" r="24130" b="2730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672" cy="278075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2300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33D34" id="Rectangle 35" o:spid="_x0000_s1026" style="position:absolute;margin-left:97.55pt;margin-top:102.45pt;width:35.65pt;height:21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" fillcolor="red" strokecolor="black [3213]" strokeweight="1pt">
                <v:fill opacity="15163f"/>
              </v:rect>
            </w:pict>
          </mc:Fallback>
        </mc:AlternateContent>
      </w:r>
      <w:r w:rsidRPr="00AE5437">
        <w:rPr>
          <w:noProof/>
        </w:rPr>
        <w:drawing>
          <wp:inline distT="0" distB="0" distL="0" distR="0" wp14:anchorId="309ABC2C" wp14:editId="01E60FBF">
            <wp:extent cx="4993420" cy="2299661"/>
            <wp:effectExtent l="0" t="0" r="0" b="5715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4590" cy="230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AE6D" w14:textId="20733FFB" w:rsidR="00AE5437" w:rsidRDefault="00AE5437" w:rsidP="00E42264">
      <w:r>
        <w:t>Une fois la modification faite, ne pas oublier de cliquer sur Enregistrer</w:t>
      </w:r>
    </w:p>
    <w:p w14:paraId="6F069737" w14:textId="072136FD" w:rsidR="00AE5437" w:rsidRDefault="00AE5437" w:rsidP="00E42264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DFEE514" wp14:editId="1BB5BBBA">
                <wp:simplePos x="0" y="0"/>
                <wp:positionH relativeFrom="column">
                  <wp:posOffset>1954723</wp:posOffset>
                </wp:positionH>
                <wp:positionV relativeFrom="paragraph">
                  <wp:posOffset>1044741</wp:posOffset>
                </wp:positionV>
                <wp:extent cx="803082" cy="278075"/>
                <wp:effectExtent l="0" t="0" r="16510" b="2730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082" cy="278075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2300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55F09" id="Rectangle 37" o:spid="_x0000_s1026" style="position:absolute;margin-left:153.9pt;margin-top:82.25pt;width:63.25pt;height:21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" fillcolor="red" strokecolor="black [3213]" strokeweight="1pt">
                <v:fill opacity="15163f"/>
              </v:rect>
            </w:pict>
          </mc:Fallback>
        </mc:AlternateContent>
      </w:r>
      <w:r w:rsidRPr="00AE5437">
        <w:rPr>
          <w:noProof/>
        </w:rPr>
        <w:drawing>
          <wp:inline distT="0" distB="0" distL="0" distR="0" wp14:anchorId="7C1349B4" wp14:editId="5C674138">
            <wp:extent cx="3339548" cy="1371600"/>
            <wp:effectExtent l="19050" t="19050" r="13335" b="1905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43176" cy="1373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474DBF" w14:textId="6A7E6273" w:rsidR="00EB2A82" w:rsidRDefault="00EB2A82">
      <w:pPr>
        <w:jc w:val="left"/>
      </w:pPr>
      <w:r>
        <w:br w:type="page"/>
      </w:r>
    </w:p>
    <w:p w14:paraId="48BB9D49" w14:textId="2BD5F088" w:rsidR="00BD0998" w:rsidRPr="00BD0998" w:rsidRDefault="00EB2A82" w:rsidP="00211617">
      <w:pPr>
        <w:pStyle w:val="Titre1"/>
        <w:numPr>
          <w:ilvl w:val="0"/>
          <w:numId w:val="31"/>
        </w:numPr>
      </w:pPr>
      <w:bookmarkStart w:id="4" w:name="_Toc216880133"/>
      <w:r>
        <w:lastRenderedPageBreak/>
        <w:t>Intervenir au niveau de l’activité ou de la ressource</w:t>
      </w:r>
      <w:bookmarkEnd w:id="4"/>
    </w:p>
    <w:p w14:paraId="7F65A97B" w14:textId="136877FC" w:rsidR="00BD0998" w:rsidRDefault="00EB2A82" w:rsidP="00E42264">
      <w:r>
        <w:t>Les activité/ressources sont toujours rattachées à une Section.</w:t>
      </w:r>
    </w:p>
    <w:p w14:paraId="29CFBB2A" w14:textId="77777777" w:rsidR="003F62DD" w:rsidRDefault="003F62DD" w:rsidP="00E42264"/>
    <w:p w14:paraId="1921451F" w14:textId="4D8BCEF2" w:rsidR="00EB2A82" w:rsidRDefault="00BD0998" w:rsidP="00211617">
      <w:pPr>
        <w:pStyle w:val="Titre2"/>
        <w:numPr>
          <w:ilvl w:val="1"/>
          <w:numId w:val="31"/>
        </w:numPr>
      </w:pPr>
      <w:bookmarkStart w:id="5" w:name="_Toc216880134"/>
      <w:r>
        <w:t>Intervenir dans une ressource textuelle (contenu de cours)</w:t>
      </w:r>
      <w:bookmarkEnd w:id="5"/>
    </w:p>
    <w:p w14:paraId="472D8CBB" w14:textId="0C3C7C5E" w:rsidR="0074204A" w:rsidRDefault="0074204A" w:rsidP="0074204A">
      <w:r>
        <w:t xml:space="preserve">Les ressources textuelles sont les </w:t>
      </w:r>
      <w:r w:rsidRPr="0074204A">
        <w:rPr>
          <w:b/>
          <w:bCs/>
        </w:rPr>
        <w:t>Zones texte et médias</w:t>
      </w:r>
      <w:r>
        <w:t>.</w:t>
      </w:r>
    </w:p>
    <w:p w14:paraId="37BEAA45" w14:textId="114A0227" w:rsidR="0074204A" w:rsidRPr="0074204A" w:rsidRDefault="0074204A" w:rsidP="0074204A">
      <w:r w:rsidRPr="0074204A">
        <w:rPr>
          <w:noProof/>
        </w:rPr>
        <w:drawing>
          <wp:inline distT="0" distB="0" distL="0" distR="0" wp14:anchorId="5BD3A37E" wp14:editId="6144173D">
            <wp:extent cx="704850" cy="797943"/>
            <wp:effectExtent l="19050" t="19050" r="19050" b="2159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8918" cy="8025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667FEE" w14:textId="28BFB48E" w:rsidR="00BD0998" w:rsidRPr="00E42264" w:rsidRDefault="00BD0998" w:rsidP="00BD0998">
      <w:r>
        <w:t xml:space="preserve">Cliquer sur les </w:t>
      </w:r>
      <w:r w:rsidRPr="00BD0998">
        <w:rPr>
          <w:noProof/>
        </w:rPr>
        <w:drawing>
          <wp:inline distT="0" distB="0" distL="0" distR="0" wp14:anchorId="5D7E723E" wp14:editId="3832ADD5">
            <wp:extent cx="153510" cy="177495"/>
            <wp:effectExtent l="0" t="0" r="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9749" cy="18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FD3F" w14:textId="7053618B" w:rsidR="00E42264" w:rsidRPr="00E42264" w:rsidRDefault="00720511" w:rsidP="00E42264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2C0562C" wp14:editId="3ECF6F2A">
                <wp:simplePos x="0" y="0"/>
                <wp:positionH relativeFrom="margin">
                  <wp:posOffset>5230661</wp:posOffset>
                </wp:positionH>
                <wp:positionV relativeFrom="paragraph">
                  <wp:posOffset>190196</wp:posOffset>
                </wp:positionV>
                <wp:extent cx="310101" cy="278075"/>
                <wp:effectExtent l="0" t="0" r="13970" b="2730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101" cy="278075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2300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25C14F" id="Rectangle 40" o:spid="_x0000_s1026" style="position:absolute;margin-left:411.85pt;margin-top:15pt;width:24.4pt;height:21.9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" fillcolor="red" strokecolor="black [3213]" strokeweight="1pt">
                <v:fill opacity="15163f"/>
                <w10:wrap anchorx="margin"/>
              </v:rect>
            </w:pict>
          </mc:Fallback>
        </mc:AlternateContent>
      </w:r>
      <w:r w:rsidRPr="00720511">
        <w:rPr>
          <w:noProof/>
        </w:rPr>
        <w:drawing>
          <wp:inline distT="0" distB="0" distL="0" distR="0" wp14:anchorId="4E187D8C" wp14:editId="18A48D16">
            <wp:extent cx="5760720" cy="1124585"/>
            <wp:effectExtent l="19050" t="19050" r="11430" b="18415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4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45D618" w14:textId="6FFFB6A3" w:rsidR="00E82BBF" w:rsidRDefault="00E82BBF">
      <w:pPr>
        <w:jc w:val="left"/>
      </w:pPr>
      <w:r>
        <w:t xml:space="preserve">Puis sur </w:t>
      </w:r>
      <w:r w:rsidRPr="00E82BBF">
        <w:rPr>
          <w:b/>
          <w:bCs/>
        </w:rPr>
        <w:t>Paramètres</w:t>
      </w:r>
    </w:p>
    <w:p w14:paraId="64992FA9" w14:textId="77777777" w:rsidR="00E82BBF" w:rsidRDefault="00E82BBF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73C4666" wp14:editId="6EDA5CB4">
                <wp:simplePos x="0" y="0"/>
                <wp:positionH relativeFrom="margin">
                  <wp:posOffset>348560</wp:posOffset>
                </wp:positionH>
                <wp:positionV relativeFrom="paragraph">
                  <wp:posOffset>473158</wp:posOffset>
                </wp:positionV>
                <wp:extent cx="866692" cy="278075"/>
                <wp:effectExtent l="0" t="0" r="10160" b="2730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692" cy="278075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2300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9D732E" id="Rectangle 42" o:spid="_x0000_s1026" style="position:absolute;margin-left:27.45pt;margin-top:37.25pt;width:68.25pt;height:21.9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" fillcolor="red" strokecolor="black [3213]" strokeweight="1pt">
                <v:fill opacity="15163f"/>
                <w10:wrap anchorx="margin"/>
              </v:rect>
            </w:pict>
          </mc:Fallback>
        </mc:AlternateContent>
      </w:r>
      <w:r w:rsidRPr="00E82BBF">
        <w:rPr>
          <w:noProof/>
        </w:rPr>
        <w:drawing>
          <wp:inline distT="0" distB="0" distL="0" distR="0" wp14:anchorId="529881E3" wp14:editId="4A235795">
            <wp:extent cx="2091193" cy="750793"/>
            <wp:effectExtent l="19050" t="19050" r="23495" b="1143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11147" cy="7579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05D380" w14:textId="21402EB8" w:rsidR="00E82BBF" w:rsidRDefault="00E82BBF">
      <w:pPr>
        <w:jc w:val="left"/>
      </w:pPr>
      <w:r>
        <w:t>L’éditeur de texte se présente, là encore il est possible d’intervenir directement dans le texte pour des modifications mineures.</w:t>
      </w:r>
    </w:p>
    <w:p w14:paraId="208D51F6" w14:textId="77777777" w:rsidR="00ED08CE" w:rsidRDefault="00E82BBF">
      <w:pPr>
        <w:jc w:val="left"/>
      </w:pPr>
      <w:r w:rsidRPr="00E82BBF">
        <w:rPr>
          <w:noProof/>
        </w:rPr>
        <w:lastRenderedPageBreak/>
        <w:drawing>
          <wp:inline distT="0" distB="0" distL="0" distR="0" wp14:anchorId="0A44D86B" wp14:editId="76384583">
            <wp:extent cx="4858247" cy="2595135"/>
            <wp:effectExtent l="19050" t="19050" r="19050" b="1524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61660" cy="25969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0F42B2" w14:textId="77777777" w:rsidR="00211617" w:rsidRDefault="00211617">
      <w:pPr>
        <w:jc w:val="left"/>
        <w:rPr>
          <w:rFonts w:ascii="Open Sans SemiBold" w:eastAsiaTheme="majorEastAsia" w:hAnsi="Open Sans SemiBold" w:cstheme="majorBidi"/>
          <w:color w:val="660033"/>
          <w:sz w:val="26"/>
          <w:szCs w:val="26"/>
        </w:rPr>
      </w:pPr>
      <w:r>
        <w:br w:type="page"/>
      </w:r>
    </w:p>
    <w:p w14:paraId="4BAC7C83" w14:textId="56F7AF5C" w:rsidR="00ED08CE" w:rsidRDefault="0055466D" w:rsidP="00211617">
      <w:pPr>
        <w:pStyle w:val="Titre2"/>
        <w:numPr>
          <w:ilvl w:val="1"/>
          <w:numId w:val="31"/>
        </w:numPr>
      </w:pPr>
      <w:bookmarkStart w:id="6" w:name="_Toc216880135"/>
      <w:r>
        <w:lastRenderedPageBreak/>
        <w:t>Intervenir dans une ressource à télécharger (fiche)</w:t>
      </w:r>
      <w:bookmarkEnd w:id="6"/>
    </w:p>
    <w:p w14:paraId="1AF533F6" w14:textId="0F092F02" w:rsidR="0074204A" w:rsidRPr="0074204A" w:rsidRDefault="0074204A" w:rsidP="0074204A">
      <w:r>
        <w:t xml:space="preserve">Les ressources à télécharger sont les </w:t>
      </w:r>
      <w:r w:rsidRPr="0074204A">
        <w:rPr>
          <w:b/>
          <w:bCs/>
        </w:rPr>
        <w:t>Fichiers</w:t>
      </w:r>
      <w:r>
        <w:t xml:space="preserve"> (document unique) ou les </w:t>
      </w:r>
      <w:r>
        <w:rPr>
          <w:b/>
          <w:bCs/>
        </w:rPr>
        <w:t>Dossiers</w:t>
      </w:r>
      <w:r>
        <w:t xml:space="preserve"> (plusieurs documents)</w:t>
      </w:r>
    </w:p>
    <w:p w14:paraId="0C7C0F82" w14:textId="0C1F5A49" w:rsidR="0074204A" w:rsidRDefault="0074204A" w:rsidP="0074204A">
      <w:pPr>
        <w:rPr>
          <w:noProof/>
        </w:rPr>
      </w:pPr>
      <w:r w:rsidRPr="0074204A">
        <w:rPr>
          <w:noProof/>
        </w:rPr>
        <w:drawing>
          <wp:inline distT="0" distB="0" distL="0" distR="0" wp14:anchorId="2AB9A707" wp14:editId="32F571BD">
            <wp:extent cx="844550" cy="961231"/>
            <wp:effectExtent l="19050" t="19050" r="12700" b="10795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48653" cy="965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74204A">
        <w:rPr>
          <w:noProof/>
        </w:rPr>
        <w:t xml:space="preserve"> </w:t>
      </w:r>
      <w:r>
        <w:rPr>
          <w:noProof/>
        </w:rPr>
        <w:t xml:space="preserve">        </w:t>
      </w:r>
      <w:r w:rsidRPr="0074204A">
        <w:rPr>
          <w:noProof/>
        </w:rPr>
        <w:drawing>
          <wp:inline distT="0" distB="0" distL="0" distR="0" wp14:anchorId="173E37A4" wp14:editId="7A82EF32">
            <wp:extent cx="831850" cy="949919"/>
            <wp:effectExtent l="19050" t="19050" r="25400" b="22225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43151" cy="9628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195397" w14:textId="75ABC02C" w:rsidR="007C62C2" w:rsidRDefault="007C62C2" w:rsidP="0074204A">
      <w:pPr>
        <w:rPr>
          <w:noProof/>
        </w:rPr>
      </w:pPr>
      <w:r>
        <w:rPr>
          <w:noProof/>
        </w:rPr>
        <w:t>Voici comment ils se présentent en mode édition. On accède aux paramètres en cliquant sur les trois points verticaux.</w:t>
      </w:r>
    </w:p>
    <w:p w14:paraId="78165250" w14:textId="2D2F618A" w:rsidR="007C62C2" w:rsidRDefault="007C62C2" w:rsidP="0074204A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DBDA74E" wp14:editId="050B8D4A">
                <wp:simplePos x="0" y="0"/>
                <wp:positionH relativeFrom="margin">
                  <wp:posOffset>5151755</wp:posOffset>
                </wp:positionH>
                <wp:positionV relativeFrom="paragraph">
                  <wp:posOffset>590550</wp:posOffset>
                </wp:positionV>
                <wp:extent cx="292100" cy="278075"/>
                <wp:effectExtent l="0" t="0" r="12700" b="2730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278075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2300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CF82F7" id="Rectangle 51" o:spid="_x0000_s1026" style="position:absolute;margin-left:405.65pt;margin-top:46.5pt;width:23pt;height:21.9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" fillcolor="red" strokecolor="black [3213]" strokeweight="1pt">
                <v:fill opacity="15163f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5455978" wp14:editId="606D92E6">
                <wp:simplePos x="0" y="0"/>
                <wp:positionH relativeFrom="margin">
                  <wp:posOffset>3030855</wp:posOffset>
                </wp:positionH>
                <wp:positionV relativeFrom="paragraph">
                  <wp:posOffset>33655</wp:posOffset>
                </wp:positionV>
                <wp:extent cx="292100" cy="278075"/>
                <wp:effectExtent l="0" t="0" r="12700" b="2730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278075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2300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C2CF8D" id="Rectangle 48" o:spid="_x0000_s1026" style="position:absolute;margin-left:238.65pt;margin-top:2.65pt;width:23pt;height:21.9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" fillcolor="red" strokecolor="black [3213]" strokeweight="1pt">
                <v:fill opacity="15163f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C2361B2" wp14:editId="618781DB">
                <wp:simplePos x="0" y="0"/>
                <wp:positionH relativeFrom="margin">
                  <wp:posOffset>3043555</wp:posOffset>
                </wp:positionH>
                <wp:positionV relativeFrom="paragraph">
                  <wp:posOffset>763905</wp:posOffset>
                </wp:positionV>
                <wp:extent cx="292100" cy="278075"/>
                <wp:effectExtent l="0" t="0" r="12700" b="27305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278075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2300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EE79C" id="Rectangle 49" o:spid="_x0000_s1026" style="position:absolute;margin-left:239.65pt;margin-top:60.15pt;width:23pt;height:21.9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" fillcolor="red" strokecolor="black [3213]" strokeweight="1pt">
                <v:fill opacity="15163f"/>
                <w10:wrap anchorx="margin"/>
              </v:rect>
            </w:pict>
          </mc:Fallback>
        </mc:AlternateContent>
      </w:r>
      <w:r w:rsidRPr="007C62C2">
        <w:rPr>
          <w:noProof/>
        </w:rPr>
        <w:drawing>
          <wp:inline distT="0" distB="0" distL="0" distR="0" wp14:anchorId="619400D9" wp14:editId="747EE634">
            <wp:extent cx="3441700" cy="1286844"/>
            <wp:effectExtent l="19050" t="19050" r="25400" b="2794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67537" cy="1296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           </w:t>
      </w:r>
      <w:r w:rsidRPr="007C62C2">
        <w:rPr>
          <w:noProof/>
        </w:rPr>
        <w:drawing>
          <wp:inline distT="0" distB="0" distL="0" distR="0" wp14:anchorId="4BF72F3B" wp14:editId="4FB09416">
            <wp:extent cx="1819557" cy="885190"/>
            <wp:effectExtent l="19050" t="19050" r="28575" b="10160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44742" cy="8974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D7C122" w14:textId="2B3B65B8" w:rsidR="007C62C2" w:rsidRDefault="007C62C2" w:rsidP="0074204A">
      <w:r>
        <w:t xml:space="preserve">On ne peut pas agir sur le contenu des </w:t>
      </w:r>
      <w:r w:rsidR="00593006">
        <w:t>documents</w:t>
      </w:r>
      <w:r>
        <w:t xml:space="preserve"> à télécharger</w:t>
      </w:r>
      <w:r w:rsidR="00593006">
        <w:t xml:space="preserve"> depuis eCampus</w:t>
      </w:r>
      <w:r>
        <w:t xml:space="preserve">, ce sont simplement des liens de téléchargement. </w:t>
      </w:r>
      <w:r w:rsidR="00593006">
        <w:t>En cas de mise à jour</w:t>
      </w:r>
      <w:r w:rsidR="00B64AAA">
        <w:t>, même mineure</w:t>
      </w:r>
      <w:r w:rsidR="00593006">
        <w:t xml:space="preserve">, il est nécessaire de </w:t>
      </w:r>
      <w:r w:rsidR="00593006" w:rsidRPr="00593006">
        <w:rPr>
          <w:b/>
          <w:bCs/>
        </w:rPr>
        <w:t>supprimer l’ancienne version</w:t>
      </w:r>
      <w:r w:rsidR="00593006">
        <w:t xml:space="preserve"> et </w:t>
      </w:r>
      <w:r w:rsidR="00593006" w:rsidRPr="00593006">
        <w:rPr>
          <w:b/>
          <w:bCs/>
        </w:rPr>
        <w:t>d’importer la nouvelle</w:t>
      </w:r>
    </w:p>
    <w:p w14:paraId="5F9A5A40" w14:textId="44E54E0D" w:rsidR="007C62C2" w:rsidRPr="0074204A" w:rsidRDefault="00AC1DE4" w:rsidP="0074204A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4AE72523" wp14:editId="74C5C3CC">
                <wp:simplePos x="0" y="0"/>
                <wp:positionH relativeFrom="column">
                  <wp:posOffset>2369820</wp:posOffset>
                </wp:positionH>
                <wp:positionV relativeFrom="paragraph">
                  <wp:posOffset>1047750</wp:posOffset>
                </wp:positionV>
                <wp:extent cx="774700" cy="446910"/>
                <wp:effectExtent l="76200" t="171450" r="63500" b="163195"/>
                <wp:wrapNone/>
                <wp:docPr id="5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118837">
                          <a:off x="0" y="0"/>
                          <a:ext cx="774700" cy="446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41CD4" w14:textId="02C145AB" w:rsidR="00AC1DE4" w:rsidRPr="00AC1DE4" w:rsidRDefault="00AC1DE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C1DE4">
                              <w:rPr>
                                <w:sz w:val="18"/>
                                <w:szCs w:val="18"/>
                              </w:rPr>
                              <w:t>Cliquer sur le fichier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72523" id="_x0000_s1030" type="#_x0000_t202" style="position:absolute;left:0;text-align:left;margin-left:186.6pt;margin-top:82.5pt;width:61pt;height:35.2pt;rotation:-1617825fd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">
                <v:textbox>
                  <w:txbxContent>
                    <w:p w14:paraId="6BF41CD4" w14:textId="02C145AB" w:rsidR="00AC1DE4" w:rsidRPr="00AC1DE4" w:rsidRDefault="00AC1DE4">
                      <w:pPr>
                        <w:rPr>
                          <w:sz w:val="18"/>
                          <w:szCs w:val="18"/>
                        </w:rPr>
                      </w:pPr>
                      <w:r w:rsidRPr="00AC1DE4">
                        <w:rPr>
                          <w:sz w:val="18"/>
                          <w:szCs w:val="18"/>
                        </w:rPr>
                        <w:t>Cliquer sur le fichier</w:t>
                      </w:r>
                    </w:p>
                  </w:txbxContent>
                </v:textbox>
              </v:shape>
            </w:pict>
          </mc:Fallback>
        </mc:AlternateContent>
      </w:r>
      <w:r w:rsidR="00593006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4F299B6" wp14:editId="33AA074F">
                <wp:simplePos x="0" y="0"/>
                <wp:positionH relativeFrom="margin">
                  <wp:posOffset>3799205</wp:posOffset>
                </wp:positionH>
                <wp:positionV relativeFrom="paragraph">
                  <wp:posOffset>562610</wp:posOffset>
                </wp:positionV>
                <wp:extent cx="527050" cy="271145"/>
                <wp:effectExtent l="0" t="0" r="25400" b="14605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0" cy="271145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2300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8FA6F1" id="Rectangle 56" o:spid="_x0000_s1026" style="position:absolute;margin-left:299.15pt;margin-top:44.3pt;width:41.5pt;height:21.3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" fillcolor="red" strokecolor="black [3213]" strokeweight="1pt">
                <v:fill opacity="15163f"/>
                <w10:wrap anchorx="margin"/>
              </v:rect>
            </w:pict>
          </mc:Fallback>
        </mc:AlternateContent>
      </w:r>
      <w:r w:rsidR="00593006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2B4F9AC" wp14:editId="4929C198">
                <wp:simplePos x="0" y="0"/>
                <wp:positionH relativeFrom="margin">
                  <wp:posOffset>1011555</wp:posOffset>
                </wp:positionH>
                <wp:positionV relativeFrom="paragraph">
                  <wp:posOffset>1692910</wp:posOffset>
                </wp:positionV>
                <wp:extent cx="457200" cy="539750"/>
                <wp:effectExtent l="0" t="0" r="19050" b="1270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539750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2300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B31950" id="Rectangle 55" o:spid="_x0000_s1026" style="position:absolute;margin-left:79.65pt;margin-top:133.3pt;width:36pt;height:42.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" fillcolor="red" strokecolor="black [3213]" strokeweight="1pt">
                <v:fill opacity="15163f"/>
                <w10:wrap anchorx="margin"/>
              </v:rect>
            </w:pict>
          </mc:Fallback>
        </mc:AlternateContent>
      </w:r>
      <w:r w:rsidR="00593006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460FAB8" wp14:editId="37D25EDC">
                <wp:simplePos x="0" y="0"/>
                <wp:positionH relativeFrom="column">
                  <wp:posOffset>1398905</wp:posOffset>
                </wp:positionH>
                <wp:positionV relativeFrom="paragraph">
                  <wp:posOffset>791210</wp:posOffset>
                </wp:positionV>
                <wp:extent cx="2349500" cy="1149350"/>
                <wp:effectExtent l="19050" t="38100" r="50800" b="31750"/>
                <wp:wrapNone/>
                <wp:docPr id="54" name="Connecteur droit avec flèch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49500" cy="11493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58ED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4" o:spid="_x0000_s1026" type="#_x0000_t32" style="position:absolute;margin-left:110.15pt;margin-top:62.3pt;width:185pt;height:90.5pt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" strokecolor="black [3213]" strokeweight="3pt">
                <v:stroke endarrow="block" joinstyle="miter"/>
              </v:shape>
            </w:pict>
          </mc:Fallback>
        </mc:AlternateContent>
      </w:r>
      <w:r w:rsidR="007C62C2" w:rsidRPr="007C62C2">
        <w:rPr>
          <w:noProof/>
        </w:rPr>
        <w:drawing>
          <wp:inline distT="0" distB="0" distL="0" distR="0" wp14:anchorId="0AFB9BE8" wp14:editId="1FE7F954">
            <wp:extent cx="2590800" cy="2264665"/>
            <wp:effectExtent l="19050" t="19050" r="19050" b="2159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94149" cy="22675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93006">
        <w:t xml:space="preserve">                </w:t>
      </w:r>
      <w:r w:rsidR="00593006" w:rsidRPr="00593006">
        <w:rPr>
          <w:noProof/>
        </w:rPr>
        <w:drawing>
          <wp:inline distT="0" distB="0" distL="0" distR="0" wp14:anchorId="644EB143" wp14:editId="2B51DFA4">
            <wp:extent cx="2400300" cy="2252663"/>
            <wp:effectExtent l="19050" t="19050" r="19050" b="14605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04484" cy="2256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5F7B1A" w14:textId="75C37BB0" w:rsidR="00AC1DE4" w:rsidRDefault="00DF14B5">
      <w:pPr>
        <w:jc w:val="left"/>
      </w:pPr>
      <w:r>
        <w:t xml:space="preserve">Cliquer sur </w:t>
      </w:r>
      <w:r>
        <w:rPr>
          <w:b/>
          <w:bCs/>
        </w:rPr>
        <w:t>Enregistrer et revenir au cours</w:t>
      </w:r>
      <w:r>
        <w:t xml:space="preserve"> pour que les modifications soient prises en compte.</w:t>
      </w:r>
    </w:p>
    <w:p w14:paraId="2D1D9832" w14:textId="141AA5EA" w:rsidR="00DF14B5" w:rsidRDefault="00DF14B5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3BC76AE" wp14:editId="4620DCCD">
                <wp:simplePos x="0" y="0"/>
                <wp:positionH relativeFrom="margin">
                  <wp:posOffset>65405</wp:posOffset>
                </wp:positionH>
                <wp:positionV relativeFrom="paragraph">
                  <wp:posOffset>226060</wp:posOffset>
                </wp:positionV>
                <wp:extent cx="1206500" cy="292100"/>
                <wp:effectExtent l="0" t="0" r="12700" b="1270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292100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2300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1D1558" id="Rectangle 59" o:spid="_x0000_s1026" style="position:absolute;margin-left:5.15pt;margin-top:17.8pt;width:95pt;height:23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" fillcolor="red" strokecolor="black [3213]" strokeweight="1pt">
                <v:fill opacity="15163f"/>
                <w10:wrap anchorx="margin"/>
              </v:rect>
            </w:pict>
          </mc:Fallback>
        </mc:AlternateContent>
      </w:r>
      <w:r w:rsidRPr="00DF14B5">
        <w:rPr>
          <w:noProof/>
        </w:rPr>
        <w:drawing>
          <wp:inline distT="0" distB="0" distL="0" distR="0" wp14:anchorId="13ECA6BC" wp14:editId="489E57AE">
            <wp:extent cx="2590800" cy="517189"/>
            <wp:effectExtent l="19050" t="19050" r="19050" b="1651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17616" cy="5225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5BBEB3" w14:textId="77777777" w:rsidR="00493C0E" w:rsidRDefault="00493C0E">
      <w:pPr>
        <w:jc w:val="left"/>
      </w:pPr>
    </w:p>
    <w:p w14:paraId="7AFFD751" w14:textId="0CA95E6F" w:rsidR="00493C0E" w:rsidRDefault="0055466D" w:rsidP="00211617">
      <w:pPr>
        <w:pStyle w:val="Titre2"/>
        <w:numPr>
          <w:ilvl w:val="1"/>
          <w:numId w:val="31"/>
        </w:numPr>
      </w:pPr>
      <w:bookmarkStart w:id="7" w:name="_Toc216880136"/>
      <w:r>
        <w:lastRenderedPageBreak/>
        <w:t>Intervenir dans un test</w:t>
      </w:r>
      <w:bookmarkEnd w:id="7"/>
    </w:p>
    <w:p w14:paraId="12736AA6" w14:textId="77777777" w:rsidR="0081180C" w:rsidRDefault="00493C0E" w:rsidP="00493C0E">
      <w:r>
        <w:t xml:space="preserve">Les tests </w:t>
      </w:r>
      <w:r w:rsidR="0081180C">
        <w:t>sont nommés tels quels dans la sélection d’activités et de ressources</w:t>
      </w:r>
    </w:p>
    <w:p w14:paraId="224DD694" w14:textId="77777777" w:rsidR="0081180C" w:rsidRDefault="0081180C" w:rsidP="00493C0E">
      <w:r w:rsidRPr="0081180C">
        <w:rPr>
          <w:noProof/>
        </w:rPr>
        <w:drawing>
          <wp:inline distT="0" distB="0" distL="0" distR="0" wp14:anchorId="1D0BA606" wp14:editId="0D7FDB82">
            <wp:extent cx="825500" cy="798623"/>
            <wp:effectExtent l="19050" t="19050" r="12700" b="20955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30326" cy="8032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602BB6" w14:textId="77777777" w:rsidR="0081180C" w:rsidRDefault="0081180C" w:rsidP="00493C0E">
      <w:r>
        <w:t>En mode édition ils se présentent comme suit :</w:t>
      </w:r>
    </w:p>
    <w:p w14:paraId="6ABCA485" w14:textId="77777777" w:rsidR="0081180C" w:rsidRDefault="0081180C" w:rsidP="00493C0E">
      <w:r w:rsidRPr="0081180C">
        <w:rPr>
          <w:noProof/>
        </w:rPr>
        <w:drawing>
          <wp:inline distT="0" distB="0" distL="0" distR="0" wp14:anchorId="66DE0F71" wp14:editId="04EA945F">
            <wp:extent cx="3994150" cy="415177"/>
            <wp:effectExtent l="19050" t="19050" r="6350" b="23495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53756" cy="4213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D794DA" w14:textId="0A48D1ED" w:rsidR="0081180C" w:rsidRDefault="0081180C" w:rsidP="00493C0E">
      <w:r>
        <w:t>Cliquer sur les trois points verticaux pour accéder aux paramètres.</w:t>
      </w:r>
    </w:p>
    <w:p w14:paraId="26AA1969" w14:textId="7C9BFBF9" w:rsidR="00281475" w:rsidRPr="00281475" w:rsidRDefault="00281475" w:rsidP="00493C0E">
      <w:r>
        <w:t xml:space="preserve">Toutes les questions sont « hébergées » dans la </w:t>
      </w:r>
      <w:r>
        <w:rPr>
          <w:b/>
          <w:bCs/>
        </w:rPr>
        <w:t>Banque de question</w:t>
      </w:r>
      <w:r>
        <w:t xml:space="preserve"> (cf. modifications majeures)</w:t>
      </w:r>
    </w:p>
    <w:p w14:paraId="03F6BA4B" w14:textId="51A22A6B" w:rsidR="0081180C" w:rsidRDefault="0081180C" w:rsidP="00493C0E">
      <w:r>
        <w:t>Pour ajouter/retirer des questions :</w:t>
      </w:r>
    </w:p>
    <w:p w14:paraId="55422037" w14:textId="1DD35E0B" w:rsidR="0081180C" w:rsidRDefault="0081180C" w:rsidP="00493C0E">
      <w:r>
        <w:t xml:space="preserve">- Se rendre dans l’onglet </w:t>
      </w:r>
      <w:r w:rsidRPr="0081180C">
        <w:rPr>
          <w:b/>
          <w:bCs/>
        </w:rPr>
        <w:t>Questions</w:t>
      </w:r>
    </w:p>
    <w:p w14:paraId="6858654C" w14:textId="06F987B5" w:rsidR="0081180C" w:rsidRDefault="00D000D3" w:rsidP="00493C0E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137BE6D6" wp14:editId="50504C8C">
                <wp:simplePos x="0" y="0"/>
                <wp:positionH relativeFrom="margin">
                  <wp:posOffset>4319905</wp:posOffset>
                </wp:positionH>
                <wp:positionV relativeFrom="paragraph">
                  <wp:posOffset>1582420</wp:posOffset>
                </wp:positionV>
                <wp:extent cx="1333500" cy="1196340"/>
                <wp:effectExtent l="0" t="0" r="19050" b="22860"/>
                <wp:wrapThrough wrapText="bothSides">
                  <wp:wrapPolygon edited="0">
                    <wp:start x="0" y="0"/>
                    <wp:lineTo x="0" y="21669"/>
                    <wp:lineTo x="21600" y="21669"/>
                    <wp:lineTo x="21600" y="0"/>
                    <wp:lineTo x="0" y="0"/>
                  </wp:wrapPolygon>
                </wp:wrapThrough>
                <wp:docPr id="1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196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11625C" w14:textId="54E874A9" w:rsidR="0081180C" w:rsidRPr="00D000D3" w:rsidRDefault="0081180C" w:rsidP="0081180C">
                            <w:pPr>
                              <w:jc w:val="left"/>
                            </w:pPr>
                            <w:r w:rsidRPr="00D000D3">
                              <w:t xml:space="preserve">Pour </w:t>
                            </w:r>
                            <w:r w:rsidRPr="00D000D3">
                              <w:rPr>
                                <w:b/>
                                <w:bCs/>
                              </w:rPr>
                              <w:t>retirer</w:t>
                            </w:r>
                            <w:r w:rsidRPr="00D000D3">
                              <w:t xml:space="preserve"> des questions du test, cliquer sur la </w:t>
                            </w:r>
                            <w:r w:rsidRPr="00D000D3">
                              <w:rPr>
                                <w:b/>
                                <w:bCs/>
                              </w:rPr>
                              <w:t>poubelle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BE6D6" id="_x0000_s1031" type="#_x0000_t202" style="position:absolute;left:0;text-align:left;margin-left:340.15pt;margin-top:124.6pt;width:105pt;height:94.2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">
                <v:textbox>
                  <w:txbxContent>
                    <w:p w14:paraId="1D11625C" w14:textId="54E874A9" w:rsidR="0081180C" w:rsidRPr="00D000D3" w:rsidRDefault="0081180C" w:rsidP="0081180C">
                      <w:pPr>
                        <w:jc w:val="left"/>
                      </w:pPr>
                      <w:r w:rsidRPr="00D000D3">
                        <w:t xml:space="preserve">Pour </w:t>
                      </w:r>
                      <w:r w:rsidRPr="00D000D3">
                        <w:rPr>
                          <w:b/>
                          <w:bCs/>
                        </w:rPr>
                        <w:t>retirer</w:t>
                      </w:r>
                      <w:r w:rsidRPr="00D000D3">
                        <w:t xml:space="preserve"> des questions du test, cliquer sur la </w:t>
                      </w:r>
                      <w:r w:rsidRPr="00D000D3">
                        <w:rPr>
                          <w:b/>
                          <w:bCs/>
                        </w:rPr>
                        <w:t>poubelle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281475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E80543B" wp14:editId="3BB41BFE">
                <wp:simplePos x="0" y="0"/>
                <wp:positionH relativeFrom="margin">
                  <wp:posOffset>770255</wp:posOffset>
                </wp:positionH>
                <wp:positionV relativeFrom="paragraph">
                  <wp:posOffset>302260</wp:posOffset>
                </wp:positionV>
                <wp:extent cx="469900" cy="292100"/>
                <wp:effectExtent l="0" t="0" r="25400" b="12700"/>
                <wp:wrapNone/>
                <wp:docPr id="201" name="Rectangl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" cy="292100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2300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8EB424" id="Rectangle 201" o:spid="_x0000_s1026" style="position:absolute;margin-left:60.65pt;margin-top:23.8pt;width:37pt;height:23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" fillcolor="red" strokecolor="black [3213]" strokeweight="1pt">
                <v:fill opacity="15163f"/>
                <w10:wrap anchorx="margin"/>
              </v:rect>
            </w:pict>
          </mc:Fallback>
        </mc:AlternateContent>
      </w:r>
      <w:r w:rsidR="00281475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969B9B3" wp14:editId="220B62ED">
                <wp:simplePos x="0" y="0"/>
                <wp:positionH relativeFrom="column">
                  <wp:posOffset>3043555</wp:posOffset>
                </wp:positionH>
                <wp:positionV relativeFrom="paragraph">
                  <wp:posOffset>2162809</wp:posOffset>
                </wp:positionV>
                <wp:extent cx="1244600" cy="351155"/>
                <wp:effectExtent l="38100" t="19050" r="12700" b="67945"/>
                <wp:wrapNone/>
                <wp:docPr id="195" name="Connecteur droit avec flèch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0" cy="35115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F4858" id="Connecteur droit avec flèche 195" o:spid="_x0000_s1026" type="#_x0000_t32" style="position:absolute;margin-left:239.65pt;margin-top:170.3pt;width:98pt;height:27.65pt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" strokecolor="black [3213]" strokeweight="3pt">
                <v:stroke endarrow="block" joinstyle="miter"/>
              </v:shape>
            </w:pict>
          </mc:Fallback>
        </mc:AlternateContent>
      </w:r>
      <w:r w:rsidR="00281475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A9B585B" wp14:editId="53A81E4F">
                <wp:simplePos x="0" y="0"/>
                <wp:positionH relativeFrom="column">
                  <wp:posOffset>3062605</wp:posOffset>
                </wp:positionH>
                <wp:positionV relativeFrom="paragraph">
                  <wp:posOffset>2175510</wp:posOffset>
                </wp:positionV>
                <wp:extent cx="1244600" cy="615950"/>
                <wp:effectExtent l="38100" t="19050" r="12700" b="50800"/>
                <wp:wrapNone/>
                <wp:docPr id="196" name="Connecteur droit avec flèch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0" cy="6159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46740" id="Connecteur droit avec flèche 196" o:spid="_x0000_s1026" type="#_x0000_t32" style="position:absolute;margin-left:241.15pt;margin-top:171.3pt;width:98pt;height:48.5pt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" strokecolor="black [3213]" strokeweight="3pt">
                <v:stroke endarrow="block" joinstyle="miter"/>
              </v:shape>
            </w:pict>
          </mc:Fallback>
        </mc:AlternateContent>
      </w:r>
      <w:r w:rsidR="00281475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CF434DE" wp14:editId="231AC34B">
                <wp:simplePos x="0" y="0"/>
                <wp:positionH relativeFrom="margin">
                  <wp:posOffset>2872105</wp:posOffset>
                </wp:positionH>
                <wp:positionV relativeFrom="paragraph">
                  <wp:posOffset>2364105</wp:posOffset>
                </wp:positionV>
                <wp:extent cx="184150" cy="292100"/>
                <wp:effectExtent l="0" t="0" r="25400" b="12700"/>
                <wp:wrapNone/>
                <wp:docPr id="193" name="Rectangl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292100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2300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7B1185" id="Rectangle 193" o:spid="_x0000_s1026" style="position:absolute;margin-left:226.15pt;margin-top:186.15pt;width:14.5pt;height:23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" fillcolor="red" strokecolor="black [3213]" strokeweight="1pt">
                <v:fill opacity="15163f"/>
                <w10:wrap anchorx="margin"/>
              </v:rect>
            </w:pict>
          </mc:Fallback>
        </mc:AlternateContent>
      </w:r>
      <w:r w:rsidR="00281475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2071A54" wp14:editId="602466FA">
                <wp:simplePos x="0" y="0"/>
                <wp:positionH relativeFrom="margin">
                  <wp:posOffset>2878455</wp:posOffset>
                </wp:positionH>
                <wp:positionV relativeFrom="paragraph">
                  <wp:posOffset>2687955</wp:posOffset>
                </wp:positionV>
                <wp:extent cx="190500" cy="254000"/>
                <wp:effectExtent l="0" t="0" r="19050" b="12700"/>
                <wp:wrapNone/>
                <wp:docPr id="194" name="Rectangl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54000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2300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244001" id="Rectangle 194" o:spid="_x0000_s1026" style="position:absolute;margin-left:226.65pt;margin-top:211.65pt;width:15pt;height:20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" fillcolor="red" strokecolor="black [3213]" strokeweight="1pt">
                <v:fill opacity="15163f"/>
                <w10:wrap anchorx="margin"/>
              </v:rect>
            </w:pict>
          </mc:Fallback>
        </mc:AlternateContent>
      </w:r>
      <w:r w:rsidR="0081180C" w:rsidRPr="0081180C">
        <w:rPr>
          <w:noProof/>
        </w:rPr>
        <w:drawing>
          <wp:inline distT="0" distB="0" distL="0" distR="0" wp14:anchorId="36BCEF3D" wp14:editId="2494269A">
            <wp:extent cx="2549386" cy="1085850"/>
            <wp:effectExtent l="19050" t="19050" r="22860" b="19050"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77228" cy="10977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1180C">
        <w:t xml:space="preserve">        </w:t>
      </w:r>
      <w:r w:rsidR="0081180C" w:rsidRPr="0081180C">
        <w:rPr>
          <w:noProof/>
        </w:rPr>
        <w:drawing>
          <wp:inline distT="0" distB="0" distL="0" distR="0" wp14:anchorId="597E5691" wp14:editId="034EEC06">
            <wp:extent cx="3942853" cy="2413000"/>
            <wp:effectExtent l="19050" t="19050" r="19685" b="25400"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04701" cy="24508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EC6F7D" w14:textId="38F75E00" w:rsidR="0055466D" w:rsidRDefault="0055466D" w:rsidP="00493C0E">
      <w:r>
        <w:br w:type="page"/>
      </w:r>
    </w:p>
    <w:p w14:paraId="04DDFAAC" w14:textId="40E684C4" w:rsidR="00281475" w:rsidRDefault="00D000D3" w:rsidP="00493C0E">
      <w:pPr>
        <w:rPr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37EAA3B3" wp14:editId="1DDB9860">
                <wp:simplePos x="0" y="0"/>
                <wp:positionH relativeFrom="margin">
                  <wp:posOffset>4098925</wp:posOffset>
                </wp:positionH>
                <wp:positionV relativeFrom="paragraph">
                  <wp:posOffset>0</wp:posOffset>
                </wp:positionV>
                <wp:extent cx="1539240" cy="723900"/>
                <wp:effectExtent l="0" t="0" r="22860" b="19050"/>
                <wp:wrapThrough wrapText="bothSides">
                  <wp:wrapPolygon edited="0">
                    <wp:start x="0" y="0"/>
                    <wp:lineTo x="0" y="21600"/>
                    <wp:lineTo x="21653" y="21600"/>
                    <wp:lineTo x="21653" y="0"/>
                    <wp:lineTo x="0" y="0"/>
                  </wp:wrapPolygon>
                </wp:wrapThrough>
                <wp:docPr id="19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924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7D164A" w14:textId="270843D2" w:rsidR="00281475" w:rsidRPr="00D000D3" w:rsidRDefault="00281475" w:rsidP="00281475">
                            <w:pPr>
                              <w:jc w:val="left"/>
                            </w:pPr>
                            <w:r w:rsidRPr="00D000D3">
                              <w:t xml:space="preserve">Pour </w:t>
                            </w:r>
                            <w:r w:rsidRPr="00D000D3">
                              <w:rPr>
                                <w:b/>
                                <w:bCs/>
                              </w:rPr>
                              <w:t>ajouter</w:t>
                            </w:r>
                            <w:r w:rsidRPr="00D000D3">
                              <w:t xml:space="preserve"> des questions au test, cliquer sur </w:t>
                            </w:r>
                            <w:r w:rsidRPr="00D000D3">
                              <w:rPr>
                                <w:b/>
                                <w:bCs/>
                              </w:rPr>
                              <w:t>Ajouter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AA3B3" id="_x0000_s1032" type="#_x0000_t202" style="position:absolute;left:0;text-align:left;margin-left:322.75pt;margin-top:0;width:121.2pt;height:57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">
                <v:textbox>
                  <w:txbxContent>
                    <w:p w14:paraId="497D164A" w14:textId="270843D2" w:rsidR="00281475" w:rsidRPr="00D000D3" w:rsidRDefault="00281475" w:rsidP="00281475">
                      <w:pPr>
                        <w:jc w:val="left"/>
                      </w:pPr>
                      <w:r w:rsidRPr="00D000D3">
                        <w:t xml:space="preserve">Pour </w:t>
                      </w:r>
                      <w:r w:rsidRPr="00D000D3">
                        <w:rPr>
                          <w:b/>
                          <w:bCs/>
                        </w:rPr>
                        <w:t>ajouter</w:t>
                      </w:r>
                      <w:r w:rsidRPr="00D000D3">
                        <w:t xml:space="preserve"> des questions au test, cliquer sur </w:t>
                      </w:r>
                      <w:r w:rsidRPr="00D000D3">
                        <w:rPr>
                          <w:b/>
                          <w:bCs/>
                        </w:rPr>
                        <w:t>Ajouter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281475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95FDBB0" wp14:editId="1A3F72FC">
                <wp:simplePos x="0" y="0"/>
                <wp:positionH relativeFrom="column">
                  <wp:posOffset>3538855</wp:posOffset>
                </wp:positionH>
                <wp:positionV relativeFrom="paragraph">
                  <wp:posOffset>342900</wp:posOffset>
                </wp:positionV>
                <wp:extent cx="558800" cy="0"/>
                <wp:effectExtent l="0" t="95250" r="0" b="95250"/>
                <wp:wrapNone/>
                <wp:docPr id="200" name="Connecteur droit avec flèche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88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F6BA6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00" o:spid="_x0000_s1026" type="#_x0000_t32" style="position:absolute;margin-left:278.65pt;margin-top:27pt;width:44pt;height:0;flip:x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" strokecolor="black [3213]" strokeweight="3pt">
                <v:stroke endarrow="block" joinstyle="miter"/>
              </v:shape>
            </w:pict>
          </mc:Fallback>
        </mc:AlternateContent>
      </w:r>
      <w:r w:rsidR="00281475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32EB9AC" wp14:editId="47E5E516">
                <wp:simplePos x="0" y="0"/>
                <wp:positionH relativeFrom="margin">
                  <wp:posOffset>3037205</wp:posOffset>
                </wp:positionH>
                <wp:positionV relativeFrom="paragraph">
                  <wp:posOffset>165100</wp:posOffset>
                </wp:positionV>
                <wp:extent cx="514350" cy="292100"/>
                <wp:effectExtent l="0" t="0" r="19050" b="12700"/>
                <wp:wrapNone/>
                <wp:docPr id="198" name="Rectangle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92100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2300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918CBE" id="Rectangle 198" o:spid="_x0000_s1026" style="position:absolute;margin-left:239.15pt;margin-top:13pt;width:40.5pt;height:23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" fillcolor="red" strokecolor="black [3213]" strokeweight="1pt">
                <v:fill opacity="15163f"/>
                <w10:wrap anchorx="margin"/>
              </v:rect>
            </w:pict>
          </mc:Fallback>
        </mc:AlternateContent>
      </w:r>
      <w:r w:rsidR="00281475" w:rsidRPr="00281475">
        <w:rPr>
          <w:noProof/>
          <w:szCs w:val="24"/>
        </w:rPr>
        <w:drawing>
          <wp:inline distT="0" distB="0" distL="0" distR="0" wp14:anchorId="17ABD70C" wp14:editId="2CF4A635">
            <wp:extent cx="3589832" cy="1073150"/>
            <wp:effectExtent l="19050" t="19050" r="10795" b="12700"/>
            <wp:docPr id="197" name="Imag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3186" cy="10771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B7D06E" w14:textId="451ED424" w:rsidR="00281475" w:rsidRDefault="00281475">
      <w:pPr>
        <w:jc w:val="left"/>
        <w:rPr>
          <w:szCs w:val="24"/>
        </w:rPr>
      </w:pPr>
      <w:r>
        <w:rPr>
          <w:szCs w:val="24"/>
        </w:rPr>
        <w:t>Vous pouvez ajouter</w:t>
      </w:r>
      <w:r w:rsidR="001D4AC9">
        <w:rPr>
          <w:szCs w:val="24"/>
        </w:rPr>
        <w:t> :</w:t>
      </w:r>
      <w:r>
        <w:rPr>
          <w:szCs w:val="24"/>
        </w:rPr>
        <w:t xml:space="preserve"> </w:t>
      </w:r>
    </w:p>
    <w:p w14:paraId="2280325A" w14:textId="2A76D42D" w:rsidR="00281475" w:rsidRDefault="00281475">
      <w:pPr>
        <w:jc w:val="left"/>
        <w:rPr>
          <w:szCs w:val="24"/>
        </w:rPr>
      </w:pPr>
      <w:r>
        <w:rPr>
          <w:szCs w:val="24"/>
        </w:rPr>
        <w:t>- une question ex nihilo</w:t>
      </w:r>
      <w:r w:rsidR="00F83D2F">
        <w:rPr>
          <w:szCs w:val="24"/>
        </w:rPr>
        <w:t xml:space="preserve"> (création de questions)</w:t>
      </w:r>
    </w:p>
    <w:p w14:paraId="6E1AAF22" w14:textId="10BBF891" w:rsidR="00F83D2F" w:rsidRDefault="00F83D2F">
      <w:pPr>
        <w:jc w:val="left"/>
        <w:rPr>
          <w:szCs w:val="24"/>
        </w:rPr>
      </w:pPr>
      <w:r w:rsidRPr="00F83D2F">
        <w:rPr>
          <w:noProof/>
          <w:szCs w:val="24"/>
        </w:rPr>
        <w:drawing>
          <wp:inline distT="0" distB="0" distL="0" distR="0" wp14:anchorId="163B8B40" wp14:editId="4D5D32C9">
            <wp:extent cx="2466363" cy="2578100"/>
            <wp:effectExtent l="19050" t="19050" r="10160" b="12700"/>
            <wp:docPr id="202" name="Imag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70120" cy="25820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A01F8B" w14:textId="289B4BF8" w:rsidR="00281475" w:rsidRDefault="00281475">
      <w:pPr>
        <w:jc w:val="left"/>
        <w:rPr>
          <w:szCs w:val="24"/>
        </w:rPr>
      </w:pPr>
      <w:r>
        <w:rPr>
          <w:szCs w:val="24"/>
        </w:rPr>
        <w:t>- une question de la banque de questions</w:t>
      </w:r>
    </w:p>
    <w:p w14:paraId="78BFED18" w14:textId="58986F23" w:rsidR="00F83D2F" w:rsidRDefault="001D4AC9">
      <w:pPr>
        <w:jc w:val="left"/>
        <w:rPr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74D43E80" wp14:editId="5B2771F6">
                <wp:simplePos x="0" y="0"/>
                <wp:positionH relativeFrom="margin">
                  <wp:posOffset>3961765</wp:posOffset>
                </wp:positionH>
                <wp:positionV relativeFrom="paragraph">
                  <wp:posOffset>29845</wp:posOffset>
                </wp:positionV>
                <wp:extent cx="2057400" cy="1905000"/>
                <wp:effectExtent l="0" t="0" r="19050" b="190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20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90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4C9055" w14:textId="4568EC71" w:rsidR="00F83D2F" w:rsidRPr="00D000D3" w:rsidRDefault="00F83D2F" w:rsidP="00F83D2F">
                            <w:pPr>
                              <w:jc w:val="left"/>
                            </w:pPr>
                            <w:r w:rsidRPr="00D000D3">
                              <w:t xml:space="preserve">Les questions sont par défaut dans la </w:t>
                            </w:r>
                            <w:r w:rsidRPr="00D000D3">
                              <w:rPr>
                                <w:b/>
                                <w:bCs/>
                              </w:rPr>
                              <w:t>Racine</w:t>
                            </w:r>
                            <w:r w:rsidRPr="00D000D3">
                              <w:t xml:space="preserve"> de l’espace de cours.</w:t>
                            </w:r>
                          </w:p>
                          <w:p w14:paraId="65437C0C" w14:textId="277714E0" w:rsidR="00F83D2F" w:rsidRPr="00D000D3" w:rsidRDefault="00F83D2F" w:rsidP="00F83D2F">
                            <w:pPr>
                              <w:jc w:val="left"/>
                            </w:pPr>
                            <w:r w:rsidRPr="00D000D3">
                              <w:t xml:space="preserve">Il est conseillé de créer des </w:t>
                            </w:r>
                            <w:r w:rsidRPr="00D000D3">
                              <w:rPr>
                                <w:b/>
                                <w:bCs/>
                              </w:rPr>
                              <w:t>catégories</w:t>
                            </w:r>
                            <w:r w:rsidRPr="00D000D3">
                              <w:t xml:space="preserve"> pour pouvoir s’y retrouver</w:t>
                            </w:r>
                            <w:r w:rsidR="001D4AC9">
                              <w:t xml:space="preserve"> (ou de s’en tenir aux catégories déjà existantes)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43E80" id="_x0000_s1033" type="#_x0000_t202" style="position:absolute;margin-left:311.95pt;margin-top:2.35pt;width:162pt;height:150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">
                <v:textbox>
                  <w:txbxContent>
                    <w:p w14:paraId="504C9055" w14:textId="4568EC71" w:rsidR="00F83D2F" w:rsidRPr="00D000D3" w:rsidRDefault="00F83D2F" w:rsidP="00F83D2F">
                      <w:pPr>
                        <w:jc w:val="left"/>
                      </w:pPr>
                      <w:r w:rsidRPr="00D000D3">
                        <w:t xml:space="preserve">Les questions sont par défaut dans la </w:t>
                      </w:r>
                      <w:r w:rsidRPr="00D000D3">
                        <w:rPr>
                          <w:b/>
                          <w:bCs/>
                        </w:rPr>
                        <w:t>Racine</w:t>
                      </w:r>
                      <w:r w:rsidRPr="00D000D3">
                        <w:t xml:space="preserve"> de l’espace de cours.</w:t>
                      </w:r>
                    </w:p>
                    <w:p w14:paraId="65437C0C" w14:textId="277714E0" w:rsidR="00F83D2F" w:rsidRPr="00D000D3" w:rsidRDefault="00F83D2F" w:rsidP="00F83D2F">
                      <w:pPr>
                        <w:jc w:val="left"/>
                      </w:pPr>
                      <w:r w:rsidRPr="00D000D3">
                        <w:t xml:space="preserve">Il est conseillé de créer des </w:t>
                      </w:r>
                      <w:r w:rsidRPr="00D000D3">
                        <w:rPr>
                          <w:b/>
                          <w:bCs/>
                        </w:rPr>
                        <w:t>catégories</w:t>
                      </w:r>
                      <w:r w:rsidRPr="00D000D3">
                        <w:t xml:space="preserve"> pour pouvoir s’y retrouver</w:t>
                      </w:r>
                      <w:r w:rsidR="001D4AC9">
                        <w:t xml:space="preserve"> (ou de s’en tenir aux catégories déjà existantes)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D000D3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B1CCBC9" wp14:editId="434B976C">
                <wp:simplePos x="0" y="0"/>
                <wp:positionH relativeFrom="column">
                  <wp:posOffset>3176905</wp:posOffset>
                </wp:positionH>
                <wp:positionV relativeFrom="paragraph">
                  <wp:posOffset>723265</wp:posOffset>
                </wp:positionV>
                <wp:extent cx="838200" cy="38100"/>
                <wp:effectExtent l="0" t="95250" r="0" b="76200"/>
                <wp:wrapNone/>
                <wp:docPr id="207" name="Connecteur droit avec flèch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38200" cy="381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164224" id="Connecteur droit avec flèche 207" o:spid="_x0000_s1026" type="#_x0000_t32" style="position:absolute;margin-left:250.15pt;margin-top:56.95pt;width:66pt;height:3pt;flip:x y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" strokecolor="black [3213]" strokeweight="3pt">
                <v:stroke endarrow="block" joinstyle="miter"/>
              </v:shape>
            </w:pict>
          </mc:Fallback>
        </mc:AlternateContent>
      </w:r>
      <w:r w:rsidR="00F83D2F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622284B" wp14:editId="01654C25">
                <wp:simplePos x="0" y="0"/>
                <wp:positionH relativeFrom="margin">
                  <wp:posOffset>598805</wp:posOffset>
                </wp:positionH>
                <wp:positionV relativeFrom="paragraph">
                  <wp:posOffset>446405</wp:posOffset>
                </wp:positionV>
                <wp:extent cx="2527300" cy="495300"/>
                <wp:effectExtent l="0" t="0" r="25400" b="19050"/>
                <wp:wrapNone/>
                <wp:docPr id="206" name="Rectangl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7300" cy="495300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2300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3B0AE2" id="Rectangle 206" o:spid="_x0000_s1026" style="position:absolute;margin-left:47.15pt;margin-top:35.15pt;width:199pt;height:39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" fillcolor="red" strokecolor="black [3213]" strokeweight="1pt">
                <v:fill opacity="15163f"/>
                <w10:wrap anchorx="margin"/>
              </v:rect>
            </w:pict>
          </mc:Fallback>
        </mc:AlternateContent>
      </w:r>
      <w:r w:rsidR="00F83D2F" w:rsidRPr="00F83D2F">
        <w:rPr>
          <w:noProof/>
          <w:szCs w:val="24"/>
        </w:rPr>
        <w:drawing>
          <wp:inline distT="0" distB="0" distL="0" distR="0" wp14:anchorId="2EDB5C25" wp14:editId="79797B06">
            <wp:extent cx="3536950" cy="2679223"/>
            <wp:effectExtent l="19050" t="19050" r="25400" b="26035"/>
            <wp:docPr id="203" name="Imag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59482" cy="26962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3A43A9" w14:textId="14AACF82" w:rsidR="00F83D2F" w:rsidRDefault="00281475">
      <w:pPr>
        <w:jc w:val="left"/>
        <w:rPr>
          <w:szCs w:val="24"/>
        </w:rPr>
      </w:pPr>
      <w:r>
        <w:rPr>
          <w:szCs w:val="24"/>
        </w:rPr>
        <w:t>- une question aléatoire</w:t>
      </w:r>
    </w:p>
    <w:p w14:paraId="0E8CCF47" w14:textId="4D816C91" w:rsidR="00BD4399" w:rsidRDefault="00D000D3">
      <w:pPr>
        <w:jc w:val="left"/>
        <w:rPr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C662DF9" wp14:editId="6AF82308">
                <wp:simplePos x="0" y="0"/>
                <wp:positionH relativeFrom="column">
                  <wp:posOffset>2963545</wp:posOffset>
                </wp:positionH>
                <wp:positionV relativeFrom="paragraph">
                  <wp:posOffset>784860</wp:posOffset>
                </wp:positionV>
                <wp:extent cx="967740" cy="217170"/>
                <wp:effectExtent l="0" t="76200" r="22860" b="30480"/>
                <wp:wrapNone/>
                <wp:docPr id="210" name="Connecteur droit avec flèch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67740" cy="21717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9D6B5" id="Connecteur droit avec flèche 210" o:spid="_x0000_s1026" type="#_x0000_t32" style="position:absolute;margin-left:233.35pt;margin-top:61.8pt;width:76.2pt;height:17.1pt;flip:x 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" strokecolor="black [3213]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900AAC5" wp14:editId="13A51C0D">
                <wp:simplePos x="0" y="0"/>
                <wp:positionH relativeFrom="margin">
                  <wp:posOffset>608965</wp:posOffset>
                </wp:positionH>
                <wp:positionV relativeFrom="paragraph">
                  <wp:posOffset>350520</wp:posOffset>
                </wp:positionV>
                <wp:extent cx="2918460" cy="876300"/>
                <wp:effectExtent l="0" t="0" r="15240" b="19050"/>
                <wp:wrapNone/>
                <wp:docPr id="209" name="Rectangle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8460" cy="876300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2300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DA703F" id="Rectangle 209" o:spid="_x0000_s1026" style="position:absolute;margin-left:47.95pt;margin-top:27.6pt;width:229.8pt;height:69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" fillcolor="red" strokecolor="black [3213]" strokeweight="1pt">
                <v:fill opacity="15163f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4DB50BCE" wp14:editId="3D51CD20">
                <wp:simplePos x="0" y="0"/>
                <wp:positionH relativeFrom="margin">
                  <wp:posOffset>3931920</wp:posOffset>
                </wp:positionH>
                <wp:positionV relativeFrom="paragraph">
                  <wp:posOffset>403225</wp:posOffset>
                </wp:positionV>
                <wp:extent cx="2057400" cy="1404620"/>
                <wp:effectExtent l="0" t="0" r="19050" b="26670"/>
                <wp:wrapThrough wrapText="bothSides">
                  <wp:wrapPolygon edited="0">
                    <wp:start x="0" y="0"/>
                    <wp:lineTo x="0" y="21707"/>
                    <wp:lineTo x="21600" y="21707"/>
                    <wp:lineTo x="21600" y="0"/>
                    <wp:lineTo x="0" y="0"/>
                  </wp:wrapPolygon>
                </wp:wrapThrough>
                <wp:docPr id="20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F6AD6A" w14:textId="16E425A7" w:rsidR="00D000D3" w:rsidRPr="00D000D3" w:rsidRDefault="00D000D3" w:rsidP="00D000D3">
                            <w:pPr>
                              <w:jc w:val="left"/>
                            </w:pPr>
                            <w:r>
                              <w:t>La question est choisie aléatoirement dans la catégorie sélectionnée, ou dans la Racine de la banque de question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B50BCE" id="_x0000_s1034" type="#_x0000_t202" style="position:absolute;margin-left:309.6pt;margin-top:31.75pt;width:162pt;height:110.6pt;z-index:2517360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">
                <v:textbox style="mso-fit-shape-to-text:t">
                  <w:txbxContent>
                    <w:p w14:paraId="0BF6AD6A" w14:textId="16E425A7" w:rsidR="00D000D3" w:rsidRPr="00D000D3" w:rsidRDefault="00D000D3" w:rsidP="00D000D3">
                      <w:pPr>
                        <w:jc w:val="left"/>
                      </w:pPr>
                      <w:r>
                        <w:t>La question est choisie aléatoirement dans la catégorie sélectionnée, ou dans la Racine de la banque de question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F83D2F" w:rsidRPr="00F83D2F">
        <w:rPr>
          <w:noProof/>
          <w:szCs w:val="24"/>
        </w:rPr>
        <w:drawing>
          <wp:inline distT="0" distB="0" distL="0" distR="0" wp14:anchorId="706A5864" wp14:editId="49CCB19C">
            <wp:extent cx="3588215" cy="2444750"/>
            <wp:effectExtent l="19050" t="19050" r="12700" b="12700"/>
            <wp:docPr id="204" name="Imag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98359" cy="24516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D9BC56" w14:textId="77777777" w:rsidR="00211617" w:rsidRDefault="00211617">
      <w:pPr>
        <w:jc w:val="left"/>
        <w:rPr>
          <w:rFonts w:ascii="Open Sans SemiBold" w:eastAsiaTheme="majorEastAsia" w:hAnsi="Open Sans SemiBold" w:cstheme="majorBidi"/>
          <w:color w:val="660033"/>
          <w:sz w:val="26"/>
          <w:szCs w:val="26"/>
        </w:rPr>
      </w:pPr>
      <w:r>
        <w:br w:type="page"/>
      </w:r>
    </w:p>
    <w:p w14:paraId="6858790E" w14:textId="25875522" w:rsidR="00BD4399" w:rsidRDefault="00BD4399" w:rsidP="00211617">
      <w:pPr>
        <w:pStyle w:val="Titre2"/>
        <w:numPr>
          <w:ilvl w:val="1"/>
          <w:numId w:val="31"/>
        </w:numPr>
      </w:pPr>
      <w:bookmarkStart w:id="8" w:name="_Toc216880137"/>
      <w:r>
        <w:lastRenderedPageBreak/>
        <w:t>Intervenir dans un</w:t>
      </w:r>
      <w:r>
        <w:t>e activité interactive (H5P)</w:t>
      </w:r>
      <w:bookmarkEnd w:id="8"/>
    </w:p>
    <w:p w14:paraId="2516F5FF" w14:textId="29A3B414" w:rsidR="000A2954" w:rsidRDefault="000A2954" w:rsidP="000A2954">
      <w:r>
        <w:t>Les activité H5P intégrées se présentent comme suit dans un espace de cours</w:t>
      </w:r>
    </w:p>
    <w:p w14:paraId="71E916EA" w14:textId="2314522E" w:rsidR="000A2954" w:rsidRPr="000A2954" w:rsidRDefault="000A2954" w:rsidP="000A2954">
      <w:r w:rsidRPr="000A2954">
        <w:drawing>
          <wp:inline distT="0" distB="0" distL="0" distR="0" wp14:anchorId="54BB79B2" wp14:editId="145A5070">
            <wp:extent cx="5760720" cy="841375"/>
            <wp:effectExtent l="19050" t="19050" r="11430" b="15875"/>
            <wp:docPr id="211" name="Imag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1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5D502F" w14:textId="513E2E12" w:rsidR="000A2954" w:rsidRDefault="000A2954">
      <w:pPr>
        <w:jc w:val="left"/>
        <w:rPr>
          <w:szCs w:val="24"/>
        </w:rPr>
      </w:pPr>
      <w:r>
        <w:rPr>
          <w:szCs w:val="24"/>
        </w:rPr>
        <w:t>Cliquer sur les trois points verticaux pour afficher les paramètres :</w:t>
      </w:r>
    </w:p>
    <w:p w14:paraId="65C38788" w14:textId="792ED070" w:rsidR="000A2954" w:rsidRDefault="000A2954">
      <w:pPr>
        <w:jc w:val="left"/>
        <w:rPr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B56E117" wp14:editId="6221684E">
                <wp:simplePos x="0" y="0"/>
                <wp:positionH relativeFrom="column">
                  <wp:posOffset>532765</wp:posOffset>
                </wp:positionH>
                <wp:positionV relativeFrom="paragraph">
                  <wp:posOffset>601345</wp:posOffset>
                </wp:positionV>
                <wp:extent cx="3840480" cy="1360170"/>
                <wp:effectExtent l="0" t="57150" r="7620" b="30480"/>
                <wp:wrapNone/>
                <wp:docPr id="214" name="Connecteur droit avec flèche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40480" cy="136017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351BE" id="Connecteur droit avec flèche 214" o:spid="_x0000_s1026" type="#_x0000_t32" style="position:absolute;margin-left:41.95pt;margin-top:47.35pt;width:302.4pt;height:107.1pt;flip:x 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" strokecolor="black [3213]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EDE3DDC" wp14:editId="0E7E5349">
                <wp:simplePos x="0" y="0"/>
                <wp:positionH relativeFrom="margin">
                  <wp:posOffset>22225</wp:posOffset>
                </wp:positionH>
                <wp:positionV relativeFrom="paragraph">
                  <wp:posOffset>342265</wp:posOffset>
                </wp:positionV>
                <wp:extent cx="411480" cy="304800"/>
                <wp:effectExtent l="0" t="0" r="26670" b="19050"/>
                <wp:wrapNone/>
                <wp:docPr id="213" name="Rectangl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04800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2300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F59055" id="Rectangle 213" o:spid="_x0000_s1026" style="position:absolute;margin-left:1.75pt;margin-top:26.95pt;width:32.4pt;height:24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" fillcolor="red" strokecolor="black [3213]" strokeweight="1pt">
                <v:fill opacity="15163f"/>
                <w10:wrap anchorx="margin"/>
              </v:rect>
            </w:pict>
          </mc:Fallback>
        </mc:AlternateContent>
      </w:r>
      <w:r w:rsidRPr="000A2954">
        <w:rPr>
          <w:szCs w:val="24"/>
        </w:rPr>
        <w:drawing>
          <wp:inline distT="0" distB="0" distL="0" distR="0" wp14:anchorId="7FE699D1" wp14:editId="354F7EDF">
            <wp:extent cx="4404360" cy="1853599"/>
            <wp:effectExtent l="19050" t="19050" r="15240" b="13335"/>
            <wp:docPr id="212" name="Imag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07366" cy="18548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172E33" w14:textId="77777777" w:rsidR="00FA66F4" w:rsidRDefault="000A2954">
      <w:pPr>
        <w:jc w:val="left"/>
        <w:rPr>
          <w:szCs w:val="24"/>
        </w:rPr>
      </w:pPr>
      <w:r>
        <w:rPr>
          <w:szCs w:val="24"/>
        </w:rPr>
        <w:t xml:space="preserve">Pour procéder à une modification mineure dans le H5P, cliquer sur </w:t>
      </w:r>
      <w:r w:rsidRPr="000A2954">
        <w:rPr>
          <w:b/>
          <w:bCs/>
          <w:szCs w:val="24"/>
        </w:rPr>
        <w:t>H5P</w:t>
      </w:r>
      <w:r w:rsidR="00FA66F4">
        <w:rPr>
          <w:szCs w:val="24"/>
        </w:rPr>
        <w:t xml:space="preserve"> pour afficher le </w:t>
      </w:r>
      <w:r w:rsidR="00FA66F4" w:rsidRPr="00FA66F4">
        <w:rPr>
          <w:b/>
          <w:bCs/>
          <w:szCs w:val="24"/>
        </w:rPr>
        <w:t>mode prévisualisation</w:t>
      </w:r>
    </w:p>
    <w:p w14:paraId="19E0736E" w14:textId="330330F6" w:rsidR="00FA66F4" w:rsidRDefault="00FA66F4">
      <w:pPr>
        <w:jc w:val="left"/>
        <w:rPr>
          <w:szCs w:val="24"/>
        </w:rPr>
      </w:pPr>
      <w:r>
        <w:rPr>
          <w:szCs w:val="24"/>
        </w:rPr>
        <w:t>La modification du contenu H5P n’est possible qu’en mode prévisualisation.</w:t>
      </w:r>
    </w:p>
    <w:p w14:paraId="5B277E26" w14:textId="77777777" w:rsidR="00FA66F4" w:rsidRDefault="00FA66F4">
      <w:pPr>
        <w:jc w:val="left"/>
        <w:rPr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45A484B" wp14:editId="45BADC1E">
                <wp:simplePos x="0" y="0"/>
                <wp:positionH relativeFrom="margin">
                  <wp:posOffset>4533265</wp:posOffset>
                </wp:positionH>
                <wp:positionV relativeFrom="paragraph">
                  <wp:posOffset>713105</wp:posOffset>
                </wp:positionV>
                <wp:extent cx="1158240" cy="304800"/>
                <wp:effectExtent l="0" t="0" r="22860" b="19050"/>
                <wp:wrapNone/>
                <wp:docPr id="216" name="Rectangle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304800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2300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26304" id="Rectangle 216" o:spid="_x0000_s1026" style="position:absolute;margin-left:356.95pt;margin-top:56.15pt;width:91.2pt;height:24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" fillcolor="red" strokecolor="black [3213]" strokeweight="1pt">
                <v:fill opacity="15163f"/>
                <w10:wrap anchorx="margin"/>
              </v:rect>
            </w:pict>
          </mc:Fallback>
        </mc:AlternateContent>
      </w:r>
      <w:r w:rsidRPr="00FA66F4">
        <w:rPr>
          <w:szCs w:val="24"/>
        </w:rPr>
        <w:drawing>
          <wp:inline distT="0" distB="0" distL="0" distR="0" wp14:anchorId="589BA5E1" wp14:editId="0989FA98">
            <wp:extent cx="5760720" cy="1835150"/>
            <wp:effectExtent l="19050" t="19050" r="11430" b="12700"/>
            <wp:docPr id="215" name="Imag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5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9171AA" w14:textId="77777777" w:rsidR="00211617" w:rsidRDefault="00211617">
      <w:pPr>
        <w:jc w:val="left"/>
        <w:rPr>
          <w:szCs w:val="24"/>
        </w:rPr>
      </w:pPr>
      <w:r>
        <w:rPr>
          <w:szCs w:val="24"/>
        </w:rPr>
        <w:br w:type="page"/>
      </w:r>
    </w:p>
    <w:p w14:paraId="1DDA006C" w14:textId="5654857A" w:rsidR="00FA66F4" w:rsidRDefault="00FA66F4">
      <w:pPr>
        <w:jc w:val="left"/>
        <w:rPr>
          <w:szCs w:val="24"/>
        </w:rPr>
      </w:pPr>
      <w:r>
        <w:rPr>
          <w:szCs w:val="24"/>
        </w:rPr>
        <w:lastRenderedPageBreak/>
        <w:t>Les options de modification se présente</w:t>
      </w:r>
      <w:r w:rsidR="00461814">
        <w:rPr>
          <w:szCs w:val="24"/>
        </w:rPr>
        <w:t>nt</w:t>
      </w:r>
      <w:r>
        <w:rPr>
          <w:szCs w:val="24"/>
        </w:rPr>
        <w:t xml:space="preserve"> comme suit :</w:t>
      </w:r>
    </w:p>
    <w:p w14:paraId="61966CE7" w14:textId="77777777" w:rsidR="00FA66F4" w:rsidRDefault="00FA66F4">
      <w:pPr>
        <w:jc w:val="left"/>
        <w:rPr>
          <w:szCs w:val="24"/>
        </w:rPr>
      </w:pPr>
      <w:r w:rsidRPr="00FA66F4">
        <w:rPr>
          <w:szCs w:val="24"/>
        </w:rPr>
        <w:drawing>
          <wp:inline distT="0" distB="0" distL="0" distR="0" wp14:anchorId="3A3B5D52" wp14:editId="2B19328C">
            <wp:extent cx="3783048" cy="1924050"/>
            <wp:effectExtent l="19050" t="19050" r="27305" b="19050"/>
            <wp:docPr id="218" name="Imag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86623" cy="19258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6E71CD" w14:textId="77777777" w:rsidR="00FA66F4" w:rsidRDefault="00FA66F4">
      <w:pPr>
        <w:jc w:val="left"/>
        <w:rPr>
          <w:szCs w:val="24"/>
        </w:rPr>
      </w:pPr>
      <w:r>
        <w:rPr>
          <w:szCs w:val="24"/>
        </w:rPr>
        <w:t>Pour des modifications mineures, repérer les zones de texte ou d’images comportant des options de mise en forme :</w:t>
      </w:r>
    </w:p>
    <w:p w14:paraId="7CB0BAA1" w14:textId="77377959" w:rsidR="00BD252F" w:rsidRPr="00211617" w:rsidRDefault="00FA66F4" w:rsidP="00211617">
      <w:pPr>
        <w:jc w:val="left"/>
        <w:rPr>
          <w:szCs w:val="24"/>
        </w:rPr>
      </w:pPr>
      <w:r w:rsidRPr="00FA66F4">
        <w:rPr>
          <w:szCs w:val="24"/>
        </w:rPr>
        <w:drawing>
          <wp:inline distT="0" distB="0" distL="0" distR="0" wp14:anchorId="21AECD7C" wp14:editId="396B61A0">
            <wp:extent cx="4451350" cy="2503884"/>
            <wp:effectExtent l="19050" t="19050" r="25400" b="10795"/>
            <wp:docPr id="219" name="Imag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55668" cy="25063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BD252F" w:rsidRPr="00211617" w:rsidSect="003B4CF8">
      <w:headerReference w:type="even" r:id="rId52"/>
      <w:headerReference w:type="default" r:id="rId53"/>
      <w:footerReference w:type="even" r:id="rId54"/>
      <w:footerReference w:type="default" r:id="rId55"/>
      <w:headerReference w:type="first" r:id="rId56"/>
      <w:footerReference w:type="first" r:id="rId57"/>
      <w:type w:val="continuous"/>
      <w:pgSz w:w="11906" w:h="16838"/>
      <w:pgMar w:top="1276" w:right="1417" w:bottom="568" w:left="1417" w:header="708" w:footer="3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B06B1" w14:textId="77777777" w:rsidR="00D27E50" w:rsidRDefault="00D27E50" w:rsidP="007069AF">
      <w:pPr>
        <w:spacing w:after="0" w:line="240" w:lineRule="auto"/>
      </w:pPr>
      <w:r>
        <w:separator/>
      </w:r>
    </w:p>
  </w:endnote>
  <w:endnote w:type="continuationSeparator" w:id="0">
    <w:p w14:paraId="2CAB3579" w14:textId="77777777" w:rsidR="00D27E50" w:rsidRDefault="00D27E50" w:rsidP="00706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 SemiBold">
    <w:altName w:val="DejaVu Sans Condensed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20B0606030504020204"/>
    <w:charset w:val="00"/>
    <w:family w:val="auto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404585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0B98B85C" w14:textId="77777777" w:rsidR="00F87C29" w:rsidRPr="00701A17" w:rsidRDefault="00F87C29">
        <w:pPr>
          <w:pStyle w:val="Pieddepage"/>
          <w:jc w:val="right"/>
          <w:rPr>
            <w:sz w:val="18"/>
            <w:szCs w:val="18"/>
          </w:rPr>
        </w:pPr>
        <w:r w:rsidRPr="00701A17">
          <w:rPr>
            <w:sz w:val="18"/>
            <w:szCs w:val="18"/>
          </w:rPr>
          <w:fldChar w:fldCharType="begin"/>
        </w:r>
        <w:r w:rsidRPr="00701A17">
          <w:rPr>
            <w:sz w:val="18"/>
            <w:szCs w:val="18"/>
          </w:rPr>
          <w:instrText>PAGE   \* MERGEFORMAT</w:instrText>
        </w:r>
        <w:r w:rsidRPr="00701A17">
          <w:rPr>
            <w:sz w:val="18"/>
            <w:szCs w:val="18"/>
          </w:rPr>
          <w:fldChar w:fldCharType="separate"/>
        </w:r>
        <w:r w:rsidR="00872BB6">
          <w:rPr>
            <w:noProof/>
            <w:sz w:val="18"/>
            <w:szCs w:val="18"/>
          </w:rPr>
          <w:t>1</w:t>
        </w:r>
        <w:r w:rsidRPr="00701A17">
          <w:rPr>
            <w:sz w:val="18"/>
            <w:szCs w:val="18"/>
          </w:rPr>
          <w:fldChar w:fldCharType="end"/>
        </w:r>
      </w:p>
    </w:sdtContent>
  </w:sdt>
  <w:p w14:paraId="7CE54C5A" w14:textId="77777777" w:rsidR="00F87C29" w:rsidRPr="00E24918" w:rsidRDefault="00F87C29" w:rsidP="00541524">
    <w:pPr>
      <w:pStyle w:val="Pieddepage"/>
      <w:jc w:val="right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092DD" w14:textId="77777777" w:rsidR="00F87C29" w:rsidRDefault="00F87C2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88331387"/>
      <w:docPartObj>
        <w:docPartGallery w:val="Page Numbers (Bottom of Page)"/>
        <w:docPartUnique/>
      </w:docPartObj>
    </w:sdtPr>
    <w:sdtEndPr/>
    <w:sdtContent>
      <w:p w14:paraId="1A254CC9" w14:textId="77777777" w:rsidR="00F87C29" w:rsidRDefault="00F87C2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A5408">
          <w:rPr>
            <w:noProof/>
          </w:rPr>
          <w:t>1</w:t>
        </w:r>
        <w:r>
          <w:fldChar w:fldCharType="end"/>
        </w:r>
      </w:p>
    </w:sdtContent>
  </w:sdt>
  <w:p w14:paraId="23FF6E59" w14:textId="77777777" w:rsidR="00F87C29" w:rsidRDefault="00F87C29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0EEA5" w14:textId="77777777" w:rsidR="00F87C29" w:rsidRDefault="00F87C2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D37300" w14:textId="77777777" w:rsidR="00D27E50" w:rsidRDefault="00D27E50" w:rsidP="007069AF">
      <w:pPr>
        <w:spacing w:after="0" w:line="240" w:lineRule="auto"/>
      </w:pPr>
      <w:r>
        <w:separator/>
      </w:r>
    </w:p>
  </w:footnote>
  <w:footnote w:type="continuationSeparator" w:id="0">
    <w:p w14:paraId="4D7C5D82" w14:textId="77777777" w:rsidR="00D27E50" w:rsidRDefault="00D27E50" w:rsidP="00706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DF363" w14:textId="77777777" w:rsidR="00F87C29" w:rsidRDefault="00FE0F86" w:rsidP="0028644F">
    <w:pPr>
      <w:pStyle w:val="En-tte"/>
      <w:rPr>
        <w:sz w:val="20"/>
        <w:szCs w:val="20"/>
      </w:rPr>
    </w:pPr>
    <w:r>
      <w:rPr>
        <w:noProof/>
        <w:lang w:eastAsia="fr-FR"/>
      </w:rPr>
      <w:drawing>
        <wp:inline distT="0" distB="0" distL="0" distR="0" wp14:anchorId="215E14FB" wp14:editId="31579EB3">
          <wp:extent cx="1885950" cy="857250"/>
          <wp:effectExtent l="0" t="0" r="0" b="0"/>
          <wp:docPr id="6" name="Image 6" descr="Z:\4. COMMUNICATION\DOSSIERS PRIVES DCOM\Communication institutionnelle\#MARQUE\#LOGOS\Nouveau logo UPSaclay\IMPRESSION\UPSACLAY-202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Z:\4. COMMUNICATION\DOSSIERS PRIVES DCOM\Communication institutionnelle\#MARQUE\#LOGOS\Nouveau logo UPSaclay\IMPRESSION\UPSACLAY-202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59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47F0B1D" w14:textId="77777777" w:rsidR="00F87C29" w:rsidRDefault="00F87C29" w:rsidP="0028644F">
    <w:pPr>
      <w:pStyle w:val="En-tte"/>
      <w:rPr>
        <w:sz w:val="20"/>
        <w:szCs w:val="20"/>
      </w:rPr>
    </w:pPr>
    <w:r>
      <w:rPr>
        <w:sz w:val="20"/>
        <w:szCs w:val="20"/>
      </w:rPr>
      <w:tab/>
    </w:r>
  </w:p>
  <w:p w14:paraId="18DA0B9D" w14:textId="77777777" w:rsidR="00F87C29" w:rsidRDefault="00F87C2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0DBEC" w14:textId="77777777" w:rsidR="00F87C29" w:rsidRDefault="00F87C2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7408F" w14:textId="77777777" w:rsidR="00F87C29" w:rsidRDefault="00315A75" w:rsidP="00F87C29">
    <w:pPr>
      <w:pStyle w:val="En-tte"/>
      <w:rPr>
        <w:sz w:val="20"/>
        <w:szCs w:val="20"/>
      </w:rPr>
    </w:pPr>
    <w:r>
      <w:rPr>
        <w:noProof/>
        <w:lang w:eastAsia="fr-FR"/>
      </w:rPr>
      <w:drawing>
        <wp:inline distT="0" distB="0" distL="0" distR="0" wp14:anchorId="097017BE" wp14:editId="2C4B77EA">
          <wp:extent cx="1885950" cy="857250"/>
          <wp:effectExtent l="0" t="0" r="0" b="0"/>
          <wp:docPr id="1" name="Image 1" descr="Z:\4. COMMUNICATION\DOSSIERS PRIVES DCOM\Communication institutionnelle\#MARQUE\#LOGOS\Nouveau logo UPSaclay\IMPRESSION\UPSACLAY-202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Z:\4. COMMUNICATION\DOSSIERS PRIVES DCOM\Communication institutionnelle\#MARQUE\#LOGOS\Nouveau logo UPSaclay\IMPRESSION\UPSACLAY-202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59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4D46A57" w14:textId="77777777" w:rsidR="00F87C29" w:rsidRDefault="00F87C29" w:rsidP="00F87C29">
    <w:pPr>
      <w:pStyle w:val="En-tte"/>
      <w:rPr>
        <w:sz w:val="20"/>
        <w:szCs w:val="20"/>
      </w:rPr>
    </w:pPr>
    <w:r>
      <w:rPr>
        <w:sz w:val="20"/>
        <w:szCs w:val="20"/>
      </w:rPr>
      <w:tab/>
    </w:r>
  </w:p>
  <w:p w14:paraId="240074E2" w14:textId="77777777" w:rsidR="00F87C29" w:rsidRDefault="00F87C29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A3DCF" w14:textId="77777777" w:rsidR="00F87C29" w:rsidRDefault="00F87C2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34026"/>
    <w:multiLevelType w:val="hybridMultilevel"/>
    <w:tmpl w:val="F7EA5824"/>
    <w:lvl w:ilvl="0" w:tplc="EA50879C">
      <w:numFmt w:val="bullet"/>
      <w:lvlText w:val="-"/>
      <w:lvlJc w:val="left"/>
      <w:pPr>
        <w:ind w:left="720" w:hanging="360"/>
      </w:pPr>
      <w:rPr>
        <w:rFonts w:ascii="Arial" w:eastAsia="Cambria" w:hAnsi="Arial" w:cs="Arial" w:hint="default"/>
        <w:b w:val="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6271B"/>
    <w:multiLevelType w:val="multilevel"/>
    <w:tmpl w:val="AD285664"/>
    <w:lvl w:ilvl="0">
      <w:start w:val="1"/>
      <w:numFmt w:val="decimal"/>
      <w:lvlText w:val="%1."/>
      <w:lvlJc w:val="left"/>
      <w:pPr>
        <w:ind w:left="720" w:hanging="360"/>
      </w:pPr>
      <w:rPr>
        <w:rFonts w:ascii="Open Sans SemiBold" w:eastAsiaTheme="majorEastAsia" w:hAnsi="Open Sans SemiBold" w:cstheme="majorBidi" w:hint="default"/>
        <w:color w:val="660033"/>
        <w:sz w:val="26"/>
      </w:rPr>
    </w:lvl>
    <w:lvl w:ilvl="1">
      <w:start w:val="1"/>
      <w:numFmt w:val="decimal"/>
      <w:isLgl/>
      <w:lvlText w:val="%1.%2"/>
      <w:lvlJc w:val="left"/>
      <w:pPr>
        <w:ind w:left="800" w:hanging="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7A214BB"/>
    <w:multiLevelType w:val="hybridMultilevel"/>
    <w:tmpl w:val="3B86D5BE"/>
    <w:lvl w:ilvl="0" w:tplc="B5B8EAE6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E458C"/>
    <w:multiLevelType w:val="multilevel"/>
    <w:tmpl w:val="16286EB4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0F4099C"/>
    <w:multiLevelType w:val="hybridMultilevel"/>
    <w:tmpl w:val="9274DC74"/>
    <w:lvl w:ilvl="0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17960FD9"/>
    <w:multiLevelType w:val="multilevel"/>
    <w:tmpl w:val="16286EB4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8CA3A9C"/>
    <w:multiLevelType w:val="hybridMultilevel"/>
    <w:tmpl w:val="527E2EEE"/>
    <w:lvl w:ilvl="0" w:tplc="48681E22">
      <w:start w:val="3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7400C"/>
    <w:multiLevelType w:val="hybridMultilevel"/>
    <w:tmpl w:val="5F0010C2"/>
    <w:lvl w:ilvl="0" w:tplc="6F72F700">
      <w:start w:val="16"/>
      <w:numFmt w:val="bullet"/>
      <w:lvlText w:val="-"/>
      <w:lvlJc w:val="left"/>
      <w:pPr>
        <w:ind w:left="1440" w:hanging="360"/>
      </w:pPr>
      <w:rPr>
        <w:rFonts w:ascii="Open Sans" w:eastAsiaTheme="minorHAns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B1145A"/>
    <w:multiLevelType w:val="hybridMultilevel"/>
    <w:tmpl w:val="ACD86FFC"/>
    <w:lvl w:ilvl="0" w:tplc="BC56B5D8">
      <w:start w:val="16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C70DD1"/>
    <w:multiLevelType w:val="hybridMultilevel"/>
    <w:tmpl w:val="5AE214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9716D3"/>
    <w:multiLevelType w:val="multilevel"/>
    <w:tmpl w:val="16286EB4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2742486A"/>
    <w:multiLevelType w:val="hybridMultilevel"/>
    <w:tmpl w:val="833884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AD4AD0"/>
    <w:multiLevelType w:val="hybridMultilevel"/>
    <w:tmpl w:val="8EA0FD5E"/>
    <w:lvl w:ilvl="0" w:tplc="F85A2608">
      <w:start w:val="1"/>
      <w:numFmt w:val="decimal"/>
      <w:lvlText w:val="%1."/>
      <w:lvlJc w:val="left"/>
      <w:pPr>
        <w:ind w:left="1080" w:hanging="720"/>
      </w:pPr>
      <w:rPr>
        <w:rFonts w:ascii="Open Sans" w:eastAsiaTheme="minorHAnsi" w:hAnsi="Open Sans" w:cstheme="minorBidi" w:hint="default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735CAB"/>
    <w:multiLevelType w:val="hybridMultilevel"/>
    <w:tmpl w:val="8F00904E"/>
    <w:lvl w:ilvl="0" w:tplc="A35816DE">
      <w:start w:val="6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1292A"/>
    <w:multiLevelType w:val="hybridMultilevel"/>
    <w:tmpl w:val="FF66B87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272E06"/>
    <w:multiLevelType w:val="hybridMultilevel"/>
    <w:tmpl w:val="D7D49F80"/>
    <w:lvl w:ilvl="0" w:tplc="040C000F">
      <w:start w:val="1"/>
      <w:numFmt w:val="decimal"/>
      <w:lvlText w:val="%1."/>
      <w:lvlJc w:val="left"/>
      <w:pPr>
        <w:ind w:left="3600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6" w15:restartNumberingAfterBreak="0">
    <w:nsid w:val="36D677A1"/>
    <w:multiLevelType w:val="hybridMultilevel"/>
    <w:tmpl w:val="6AA0FA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5E7F71"/>
    <w:multiLevelType w:val="hybridMultilevel"/>
    <w:tmpl w:val="3C9CA69A"/>
    <w:lvl w:ilvl="0" w:tplc="7B7E2D5A">
      <w:numFmt w:val="bullet"/>
      <w:lvlText w:val="-"/>
      <w:lvlJc w:val="left"/>
      <w:pPr>
        <w:ind w:left="720" w:hanging="360"/>
      </w:pPr>
      <w:rPr>
        <w:rFonts w:ascii="Open Sans" w:eastAsia="Cambria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2460BA"/>
    <w:multiLevelType w:val="hybridMultilevel"/>
    <w:tmpl w:val="196CCC0C"/>
    <w:lvl w:ilvl="0" w:tplc="03D2F08E">
      <w:start w:val="1"/>
      <w:numFmt w:val="decimal"/>
      <w:lvlText w:val="%1."/>
      <w:lvlJc w:val="left"/>
      <w:pPr>
        <w:ind w:left="1080" w:hanging="720"/>
      </w:pPr>
      <w:rPr>
        <w:rFonts w:ascii="Open Sans" w:eastAsiaTheme="minorHAnsi" w:hAnsi="Open Sans" w:cstheme="minorBidi" w:hint="default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C04ACB"/>
    <w:multiLevelType w:val="hybridMultilevel"/>
    <w:tmpl w:val="74FA020C"/>
    <w:lvl w:ilvl="0" w:tplc="32FEA5DC">
      <w:numFmt w:val="bullet"/>
      <w:lvlText w:val="-"/>
      <w:lvlJc w:val="left"/>
      <w:pPr>
        <w:ind w:left="720" w:hanging="360"/>
      </w:pPr>
      <w:rPr>
        <w:rFonts w:ascii="Open Sans" w:eastAsia="Cambria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AF18DB"/>
    <w:multiLevelType w:val="hybridMultilevel"/>
    <w:tmpl w:val="70EC681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2B571A"/>
    <w:multiLevelType w:val="hybridMultilevel"/>
    <w:tmpl w:val="3508DE80"/>
    <w:lvl w:ilvl="0" w:tplc="269C82E6">
      <w:numFmt w:val="bullet"/>
      <w:lvlText w:val=""/>
      <w:lvlJc w:val="left"/>
      <w:pPr>
        <w:ind w:left="720" w:hanging="360"/>
      </w:pPr>
      <w:rPr>
        <w:rFonts w:ascii="Wingdings" w:eastAsia="Cambria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3349D4"/>
    <w:multiLevelType w:val="hybridMultilevel"/>
    <w:tmpl w:val="0D26D5FC"/>
    <w:lvl w:ilvl="0" w:tplc="A3FC6E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3340E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A9EF7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804C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76A77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8F04B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AA6AD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A3453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6FE65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4F7B7028"/>
    <w:multiLevelType w:val="hybridMultilevel"/>
    <w:tmpl w:val="1122CA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D0F68"/>
    <w:multiLevelType w:val="hybridMultilevel"/>
    <w:tmpl w:val="9478282E"/>
    <w:lvl w:ilvl="0" w:tplc="0868FEE4"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12419D"/>
    <w:multiLevelType w:val="hybridMultilevel"/>
    <w:tmpl w:val="C532BE9C"/>
    <w:lvl w:ilvl="0" w:tplc="2C122A1C">
      <w:start w:val="530"/>
      <w:numFmt w:val="bullet"/>
      <w:lvlText w:val="-"/>
      <w:lvlJc w:val="left"/>
      <w:pPr>
        <w:ind w:left="720" w:hanging="360"/>
      </w:pPr>
      <w:rPr>
        <w:rFonts w:ascii="Open Sans" w:eastAsia="Cambria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9274B9"/>
    <w:multiLevelType w:val="hybridMultilevel"/>
    <w:tmpl w:val="58CE58B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493686"/>
    <w:multiLevelType w:val="hybridMultilevel"/>
    <w:tmpl w:val="965E1B62"/>
    <w:lvl w:ilvl="0" w:tplc="938E510C">
      <w:start w:val="2"/>
      <w:numFmt w:val="bullet"/>
      <w:lvlText w:val="-"/>
      <w:lvlJc w:val="left"/>
      <w:pPr>
        <w:ind w:left="720" w:hanging="360"/>
      </w:pPr>
      <w:rPr>
        <w:rFonts w:ascii="Open Sans" w:eastAsia="Cambria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597C20"/>
    <w:multiLevelType w:val="multilevel"/>
    <w:tmpl w:val="16286EB4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606A1413"/>
    <w:multiLevelType w:val="hybridMultilevel"/>
    <w:tmpl w:val="E2AC700C"/>
    <w:lvl w:ilvl="0" w:tplc="8EF4BE7A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AB7D69"/>
    <w:multiLevelType w:val="hybridMultilevel"/>
    <w:tmpl w:val="D54E88A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B63CD9"/>
    <w:multiLevelType w:val="hybridMultilevel"/>
    <w:tmpl w:val="8F1487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BC010A"/>
    <w:multiLevelType w:val="hybridMultilevel"/>
    <w:tmpl w:val="BD0AC656"/>
    <w:lvl w:ilvl="0" w:tplc="8794AAD2">
      <w:numFmt w:val="bullet"/>
      <w:lvlText w:val="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444A06"/>
    <w:multiLevelType w:val="hybridMultilevel"/>
    <w:tmpl w:val="DCC8930C"/>
    <w:lvl w:ilvl="0" w:tplc="E28E03DE">
      <w:numFmt w:val="bullet"/>
      <w:lvlText w:val="-"/>
      <w:lvlJc w:val="left"/>
      <w:pPr>
        <w:ind w:left="720" w:hanging="360"/>
      </w:pPr>
      <w:rPr>
        <w:rFonts w:ascii="Open Sans" w:eastAsia="Cambria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847403"/>
    <w:multiLevelType w:val="hybridMultilevel"/>
    <w:tmpl w:val="41B89D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1"/>
  </w:num>
  <w:num w:numId="3">
    <w:abstractNumId w:val="1"/>
  </w:num>
  <w:num w:numId="4">
    <w:abstractNumId w:val="25"/>
  </w:num>
  <w:num w:numId="5">
    <w:abstractNumId w:val="22"/>
  </w:num>
  <w:num w:numId="6">
    <w:abstractNumId w:val="30"/>
  </w:num>
  <w:num w:numId="7">
    <w:abstractNumId w:val="14"/>
  </w:num>
  <w:num w:numId="8">
    <w:abstractNumId w:val="24"/>
  </w:num>
  <w:num w:numId="9">
    <w:abstractNumId w:val="31"/>
  </w:num>
  <w:num w:numId="10">
    <w:abstractNumId w:val="23"/>
  </w:num>
  <w:num w:numId="11">
    <w:abstractNumId w:val="21"/>
  </w:num>
  <w:num w:numId="12">
    <w:abstractNumId w:val="17"/>
  </w:num>
  <w:num w:numId="13">
    <w:abstractNumId w:val="33"/>
  </w:num>
  <w:num w:numId="14">
    <w:abstractNumId w:val="13"/>
  </w:num>
  <w:num w:numId="15">
    <w:abstractNumId w:val="32"/>
  </w:num>
  <w:num w:numId="16">
    <w:abstractNumId w:val="19"/>
  </w:num>
  <w:num w:numId="17">
    <w:abstractNumId w:val="27"/>
  </w:num>
  <w:num w:numId="18">
    <w:abstractNumId w:val="2"/>
  </w:num>
  <w:num w:numId="19">
    <w:abstractNumId w:val="29"/>
  </w:num>
  <w:num w:numId="20">
    <w:abstractNumId w:val="8"/>
  </w:num>
  <w:num w:numId="21">
    <w:abstractNumId w:val="7"/>
  </w:num>
  <w:num w:numId="22">
    <w:abstractNumId w:val="6"/>
  </w:num>
  <w:num w:numId="23">
    <w:abstractNumId w:val="26"/>
  </w:num>
  <w:num w:numId="24">
    <w:abstractNumId w:val="20"/>
  </w:num>
  <w:num w:numId="25">
    <w:abstractNumId w:val="15"/>
  </w:num>
  <w:num w:numId="26">
    <w:abstractNumId w:val="4"/>
  </w:num>
  <w:num w:numId="27">
    <w:abstractNumId w:val="12"/>
  </w:num>
  <w:num w:numId="28">
    <w:abstractNumId w:val="18"/>
  </w:num>
  <w:num w:numId="29">
    <w:abstractNumId w:val="9"/>
  </w:num>
  <w:num w:numId="30">
    <w:abstractNumId w:val="34"/>
  </w:num>
  <w:num w:numId="31">
    <w:abstractNumId w:val="28"/>
  </w:num>
  <w:num w:numId="32">
    <w:abstractNumId w:val="16"/>
  </w:num>
  <w:num w:numId="33">
    <w:abstractNumId w:val="3"/>
  </w:num>
  <w:num w:numId="34">
    <w:abstractNumId w:val="10"/>
  </w:num>
  <w:num w:numId="35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25"/>
    <w:rsid w:val="00001EDC"/>
    <w:rsid w:val="00006326"/>
    <w:rsid w:val="00020631"/>
    <w:rsid w:val="00021801"/>
    <w:rsid w:val="0002350B"/>
    <w:rsid w:val="000243C5"/>
    <w:rsid w:val="00024A79"/>
    <w:rsid w:val="00026829"/>
    <w:rsid w:val="00032035"/>
    <w:rsid w:val="0003421B"/>
    <w:rsid w:val="0003459D"/>
    <w:rsid w:val="0003539D"/>
    <w:rsid w:val="00037009"/>
    <w:rsid w:val="0004731C"/>
    <w:rsid w:val="00050628"/>
    <w:rsid w:val="00051033"/>
    <w:rsid w:val="00057D6E"/>
    <w:rsid w:val="00062795"/>
    <w:rsid w:val="00082948"/>
    <w:rsid w:val="000848B2"/>
    <w:rsid w:val="00094450"/>
    <w:rsid w:val="00096C19"/>
    <w:rsid w:val="00097C9F"/>
    <w:rsid w:val="000A2954"/>
    <w:rsid w:val="000A2D6B"/>
    <w:rsid w:val="000A37A4"/>
    <w:rsid w:val="000A55F9"/>
    <w:rsid w:val="000A57FB"/>
    <w:rsid w:val="000B33C3"/>
    <w:rsid w:val="000B6480"/>
    <w:rsid w:val="000C003C"/>
    <w:rsid w:val="000C6D9A"/>
    <w:rsid w:val="000D0989"/>
    <w:rsid w:val="000D1060"/>
    <w:rsid w:val="000D4B0C"/>
    <w:rsid w:val="000D6275"/>
    <w:rsid w:val="000E011B"/>
    <w:rsid w:val="000E0E23"/>
    <w:rsid w:val="000E33C2"/>
    <w:rsid w:val="000E7F1B"/>
    <w:rsid w:val="000F229C"/>
    <w:rsid w:val="000F3C20"/>
    <w:rsid w:val="000F5178"/>
    <w:rsid w:val="000F52A7"/>
    <w:rsid w:val="000F75E6"/>
    <w:rsid w:val="00101455"/>
    <w:rsid w:val="001029F1"/>
    <w:rsid w:val="00104244"/>
    <w:rsid w:val="00105029"/>
    <w:rsid w:val="0011335D"/>
    <w:rsid w:val="00114075"/>
    <w:rsid w:val="00115985"/>
    <w:rsid w:val="00117346"/>
    <w:rsid w:val="001177AF"/>
    <w:rsid w:val="00122AE7"/>
    <w:rsid w:val="00125EF5"/>
    <w:rsid w:val="00127DE8"/>
    <w:rsid w:val="001312B3"/>
    <w:rsid w:val="001328B5"/>
    <w:rsid w:val="00133E8D"/>
    <w:rsid w:val="00136925"/>
    <w:rsid w:val="00140E3E"/>
    <w:rsid w:val="001453C1"/>
    <w:rsid w:val="001511BA"/>
    <w:rsid w:val="001538D8"/>
    <w:rsid w:val="00161CFB"/>
    <w:rsid w:val="001656DE"/>
    <w:rsid w:val="00167619"/>
    <w:rsid w:val="00174F72"/>
    <w:rsid w:val="00182652"/>
    <w:rsid w:val="00183827"/>
    <w:rsid w:val="00190C4F"/>
    <w:rsid w:val="00191AE4"/>
    <w:rsid w:val="0019210F"/>
    <w:rsid w:val="001A33DA"/>
    <w:rsid w:val="001A4700"/>
    <w:rsid w:val="001A4801"/>
    <w:rsid w:val="001A48FD"/>
    <w:rsid w:val="001A6082"/>
    <w:rsid w:val="001A650F"/>
    <w:rsid w:val="001B27B8"/>
    <w:rsid w:val="001B4840"/>
    <w:rsid w:val="001C44DC"/>
    <w:rsid w:val="001C797C"/>
    <w:rsid w:val="001D3E7E"/>
    <w:rsid w:val="001D4545"/>
    <w:rsid w:val="001D4AC9"/>
    <w:rsid w:val="001D5F25"/>
    <w:rsid w:val="001E33C4"/>
    <w:rsid w:val="001F44A6"/>
    <w:rsid w:val="00200399"/>
    <w:rsid w:val="002006D9"/>
    <w:rsid w:val="00202B3B"/>
    <w:rsid w:val="00204401"/>
    <w:rsid w:val="00205D97"/>
    <w:rsid w:val="00211617"/>
    <w:rsid w:val="00217302"/>
    <w:rsid w:val="00217B3E"/>
    <w:rsid w:val="0022229D"/>
    <w:rsid w:val="00222CD8"/>
    <w:rsid w:val="002239C6"/>
    <w:rsid w:val="00237478"/>
    <w:rsid w:val="00240019"/>
    <w:rsid w:val="00240C0D"/>
    <w:rsid w:val="002435EA"/>
    <w:rsid w:val="00247F16"/>
    <w:rsid w:val="002567BC"/>
    <w:rsid w:val="00272FE7"/>
    <w:rsid w:val="002748BD"/>
    <w:rsid w:val="00276B3C"/>
    <w:rsid w:val="00277E0A"/>
    <w:rsid w:val="00281475"/>
    <w:rsid w:val="00285186"/>
    <w:rsid w:val="0028644F"/>
    <w:rsid w:val="00286C94"/>
    <w:rsid w:val="002916C7"/>
    <w:rsid w:val="0029323B"/>
    <w:rsid w:val="00294FF3"/>
    <w:rsid w:val="002A22CF"/>
    <w:rsid w:val="002A7B14"/>
    <w:rsid w:val="002B48AB"/>
    <w:rsid w:val="002C523E"/>
    <w:rsid w:val="002C65A5"/>
    <w:rsid w:val="002D218F"/>
    <w:rsid w:val="002D23D3"/>
    <w:rsid w:val="002D3FCF"/>
    <w:rsid w:val="002E0E91"/>
    <w:rsid w:val="002E57B4"/>
    <w:rsid w:val="002E71CB"/>
    <w:rsid w:val="002F53DD"/>
    <w:rsid w:val="00304996"/>
    <w:rsid w:val="00304D3D"/>
    <w:rsid w:val="00315A75"/>
    <w:rsid w:val="00317AFA"/>
    <w:rsid w:val="00322AA5"/>
    <w:rsid w:val="003335C0"/>
    <w:rsid w:val="0034490B"/>
    <w:rsid w:val="0034619D"/>
    <w:rsid w:val="0035014C"/>
    <w:rsid w:val="00353C90"/>
    <w:rsid w:val="003572DD"/>
    <w:rsid w:val="003604F8"/>
    <w:rsid w:val="00361823"/>
    <w:rsid w:val="00362A17"/>
    <w:rsid w:val="00365DC9"/>
    <w:rsid w:val="00373A55"/>
    <w:rsid w:val="00376415"/>
    <w:rsid w:val="00383ABD"/>
    <w:rsid w:val="003863A5"/>
    <w:rsid w:val="00387B59"/>
    <w:rsid w:val="00390DAB"/>
    <w:rsid w:val="0039503E"/>
    <w:rsid w:val="0039519D"/>
    <w:rsid w:val="00397CA2"/>
    <w:rsid w:val="003A073C"/>
    <w:rsid w:val="003A08BB"/>
    <w:rsid w:val="003A1547"/>
    <w:rsid w:val="003B4CF8"/>
    <w:rsid w:val="003B65A8"/>
    <w:rsid w:val="003B7AD7"/>
    <w:rsid w:val="003C127A"/>
    <w:rsid w:val="003C32AC"/>
    <w:rsid w:val="003D2B98"/>
    <w:rsid w:val="003E3360"/>
    <w:rsid w:val="003E40FB"/>
    <w:rsid w:val="003E559B"/>
    <w:rsid w:val="003E6372"/>
    <w:rsid w:val="003F2B85"/>
    <w:rsid w:val="003F4D63"/>
    <w:rsid w:val="003F62DD"/>
    <w:rsid w:val="0040238B"/>
    <w:rsid w:val="0040354B"/>
    <w:rsid w:val="00404215"/>
    <w:rsid w:val="00405640"/>
    <w:rsid w:val="00405D38"/>
    <w:rsid w:val="0041010D"/>
    <w:rsid w:val="00416C8F"/>
    <w:rsid w:val="00420F7B"/>
    <w:rsid w:val="004211A8"/>
    <w:rsid w:val="00440B35"/>
    <w:rsid w:val="00440F3E"/>
    <w:rsid w:val="00441406"/>
    <w:rsid w:val="00441C46"/>
    <w:rsid w:val="00446580"/>
    <w:rsid w:val="00447BC7"/>
    <w:rsid w:val="004503DC"/>
    <w:rsid w:val="00460855"/>
    <w:rsid w:val="00461814"/>
    <w:rsid w:val="00463657"/>
    <w:rsid w:val="00473E79"/>
    <w:rsid w:val="00473EA6"/>
    <w:rsid w:val="0048349F"/>
    <w:rsid w:val="00493C0E"/>
    <w:rsid w:val="004A68DB"/>
    <w:rsid w:val="004B31FB"/>
    <w:rsid w:val="004B4A43"/>
    <w:rsid w:val="004B6E96"/>
    <w:rsid w:val="004C3DB5"/>
    <w:rsid w:val="004D1EF1"/>
    <w:rsid w:val="004D701E"/>
    <w:rsid w:val="004E09F8"/>
    <w:rsid w:val="004E52CE"/>
    <w:rsid w:val="004E6441"/>
    <w:rsid w:val="005073AA"/>
    <w:rsid w:val="0051043C"/>
    <w:rsid w:val="00516673"/>
    <w:rsid w:val="0051741D"/>
    <w:rsid w:val="005201D0"/>
    <w:rsid w:val="00527181"/>
    <w:rsid w:val="00531ED3"/>
    <w:rsid w:val="005330BB"/>
    <w:rsid w:val="00533F57"/>
    <w:rsid w:val="005352BD"/>
    <w:rsid w:val="00535FEF"/>
    <w:rsid w:val="00541524"/>
    <w:rsid w:val="005418AF"/>
    <w:rsid w:val="00545355"/>
    <w:rsid w:val="005464B6"/>
    <w:rsid w:val="00547BE0"/>
    <w:rsid w:val="0055466D"/>
    <w:rsid w:val="00563FA6"/>
    <w:rsid w:val="00565824"/>
    <w:rsid w:val="005717D4"/>
    <w:rsid w:val="005729FA"/>
    <w:rsid w:val="00573920"/>
    <w:rsid w:val="005748AA"/>
    <w:rsid w:val="00593006"/>
    <w:rsid w:val="005939E1"/>
    <w:rsid w:val="00593A8B"/>
    <w:rsid w:val="00594DB3"/>
    <w:rsid w:val="00595075"/>
    <w:rsid w:val="005A43E2"/>
    <w:rsid w:val="005A5430"/>
    <w:rsid w:val="005B14ED"/>
    <w:rsid w:val="005C091B"/>
    <w:rsid w:val="005C4FE7"/>
    <w:rsid w:val="005D0C4B"/>
    <w:rsid w:val="005D1268"/>
    <w:rsid w:val="005D2F1F"/>
    <w:rsid w:val="005E3008"/>
    <w:rsid w:val="005E643F"/>
    <w:rsid w:val="005F25C0"/>
    <w:rsid w:val="005F35B4"/>
    <w:rsid w:val="005F51DD"/>
    <w:rsid w:val="005F58BF"/>
    <w:rsid w:val="00603992"/>
    <w:rsid w:val="00603FAA"/>
    <w:rsid w:val="006042EA"/>
    <w:rsid w:val="00607FFE"/>
    <w:rsid w:val="006159CF"/>
    <w:rsid w:val="00626154"/>
    <w:rsid w:val="00627EF6"/>
    <w:rsid w:val="00643BF6"/>
    <w:rsid w:val="006446EE"/>
    <w:rsid w:val="006447CA"/>
    <w:rsid w:val="00651DCE"/>
    <w:rsid w:val="00653963"/>
    <w:rsid w:val="006572A2"/>
    <w:rsid w:val="006619FF"/>
    <w:rsid w:val="00662899"/>
    <w:rsid w:val="006658CA"/>
    <w:rsid w:val="006664DD"/>
    <w:rsid w:val="00671094"/>
    <w:rsid w:val="00673289"/>
    <w:rsid w:val="00675800"/>
    <w:rsid w:val="00677E64"/>
    <w:rsid w:val="006801AE"/>
    <w:rsid w:val="0068067F"/>
    <w:rsid w:val="00682115"/>
    <w:rsid w:val="006923AA"/>
    <w:rsid w:val="00693388"/>
    <w:rsid w:val="00693AFF"/>
    <w:rsid w:val="00694F50"/>
    <w:rsid w:val="00696878"/>
    <w:rsid w:val="006A0D51"/>
    <w:rsid w:val="006A318B"/>
    <w:rsid w:val="006A5A33"/>
    <w:rsid w:val="006A5EDF"/>
    <w:rsid w:val="006A6008"/>
    <w:rsid w:val="006B1C45"/>
    <w:rsid w:val="006B4642"/>
    <w:rsid w:val="006B7BE2"/>
    <w:rsid w:val="006C68B8"/>
    <w:rsid w:val="006D4640"/>
    <w:rsid w:val="006D4A46"/>
    <w:rsid w:val="006D7764"/>
    <w:rsid w:val="006E0944"/>
    <w:rsid w:val="006E3278"/>
    <w:rsid w:val="006E3794"/>
    <w:rsid w:val="006E4BCB"/>
    <w:rsid w:val="006F5674"/>
    <w:rsid w:val="00701A17"/>
    <w:rsid w:val="00702242"/>
    <w:rsid w:val="007069AF"/>
    <w:rsid w:val="00707A69"/>
    <w:rsid w:val="0071023B"/>
    <w:rsid w:val="0071055C"/>
    <w:rsid w:val="0071295B"/>
    <w:rsid w:val="00720511"/>
    <w:rsid w:val="00720B23"/>
    <w:rsid w:val="0072176D"/>
    <w:rsid w:val="00725CA3"/>
    <w:rsid w:val="00732FB0"/>
    <w:rsid w:val="00735697"/>
    <w:rsid w:val="00735A91"/>
    <w:rsid w:val="0074204A"/>
    <w:rsid w:val="00744B93"/>
    <w:rsid w:val="00750F31"/>
    <w:rsid w:val="00754273"/>
    <w:rsid w:val="00762465"/>
    <w:rsid w:val="00764CC3"/>
    <w:rsid w:val="00765774"/>
    <w:rsid w:val="007821E4"/>
    <w:rsid w:val="007830F4"/>
    <w:rsid w:val="00793825"/>
    <w:rsid w:val="00793F8F"/>
    <w:rsid w:val="00794BE5"/>
    <w:rsid w:val="00797B14"/>
    <w:rsid w:val="007A0069"/>
    <w:rsid w:val="007A5651"/>
    <w:rsid w:val="007B28FA"/>
    <w:rsid w:val="007B7BE5"/>
    <w:rsid w:val="007C133F"/>
    <w:rsid w:val="007C2A70"/>
    <w:rsid w:val="007C62C2"/>
    <w:rsid w:val="007D06E8"/>
    <w:rsid w:val="007D146D"/>
    <w:rsid w:val="007D5349"/>
    <w:rsid w:val="007D54C3"/>
    <w:rsid w:val="007D6A0A"/>
    <w:rsid w:val="007E1891"/>
    <w:rsid w:val="007E4098"/>
    <w:rsid w:val="007E64E0"/>
    <w:rsid w:val="00800694"/>
    <w:rsid w:val="0080260F"/>
    <w:rsid w:val="00811093"/>
    <w:rsid w:val="0081180C"/>
    <w:rsid w:val="00812758"/>
    <w:rsid w:val="00813190"/>
    <w:rsid w:val="0082184F"/>
    <w:rsid w:val="00825DD7"/>
    <w:rsid w:val="00843F59"/>
    <w:rsid w:val="00847077"/>
    <w:rsid w:val="00850B95"/>
    <w:rsid w:val="00852F93"/>
    <w:rsid w:val="00862BCE"/>
    <w:rsid w:val="00864D01"/>
    <w:rsid w:val="0086557F"/>
    <w:rsid w:val="00872BB6"/>
    <w:rsid w:val="00876054"/>
    <w:rsid w:val="008806CE"/>
    <w:rsid w:val="008878AE"/>
    <w:rsid w:val="00890FA6"/>
    <w:rsid w:val="008913EF"/>
    <w:rsid w:val="00891E08"/>
    <w:rsid w:val="00892832"/>
    <w:rsid w:val="008961F3"/>
    <w:rsid w:val="008A128D"/>
    <w:rsid w:val="008A3775"/>
    <w:rsid w:val="008A5B98"/>
    <w:rsid w:val="008A5D01"/>
    <w:rsid w:val="008B04DC"/>
    <w:rsid w:val="008B398C"/>
    <w:rsid w:val="008C2E7D"/>
    <w:rsid w:val="008C731D"/>
    <w:rsid w:val="008D4FB3"/>
    <w:rsid w:val="008E2EF5"/>
    <w:rsid w:val="00902E31"/>
    <w:rsid w:val="0090738D"/>
    <w:rsid w:val="00910E66"/>
    <w:rsid w:val="00920B95"/>
    <w:rsid w:val="00920EA1"/>
    <w:rsid w:val="00921C7B"/>
    <w:rsid w:val="0092444E"/>
    <w:rsid w:val="0094292A"/>
    <w:rsid w:val="00954D6A"/>
    <w:rsid w:val="0096439D"/>
    <w:rsid w:val="00964A06"/>
    <w:rsid w:val="009702A3"/>
    <w:rsid w:val="009710FC"/>
    <w:rsid w:val="009711EA"/>
    <w:rsid w:val="00972250"/>
    <w:rsid w:val="00974EB9"/>
    <w:rsid w:val="00981D0C"/>
    <w:rsid w:val="00983ECE"/>
    <w:rsid w:val="0098558D"/>
    <w:rsid w:val="00991D0D"/>
    <w:rsid w:val="009A5408"/>
    <w:rsid w:val="009A5B99"/>
    <w:rsid w:val="009B2EBD"/>
    <w:rsid w:val="009B3AD9"/>
    <w:rsid w:val="009B52CE"/>
    <w:rsid w:val="009C009F"/>
    <w:rsid w:val="009C0C19"/>
    <w:rsid w:val="009C1776"/>
    <w:rsid w:val="009C6E7E"/>
    <w:rsid w:val="009D3409"/>
    <w:rsid w:val="009D4408"/>
    <w:rsid w:val="009D5A1D"/>
    <w:rsid w:val="009E0158"/>
    <w:rsid w:val="009E53F9"/>
    <w:rsid w:val="009E693C"/>
    <w:rsid w:val="009F20F1"/>
    <w:rsid w:val="009F7F2C"/>
    <w:rsid w:val="00A124AD"/>
    <w:rsid w:val="00A14D0D"/>
    <w:rsid w:val="00A25B3D"/>
    <w:rsid w:val="00A26842"/>
    <w:rsid w:val="00A27474"/>
    <w:rsid w:val="00A45444"/>
    <w:rsid w:val="00A5222D"/>
    <w:rsid w:val="00A5362F"/>
    <w:rsid w:val="00A64001"/>
    <w:rsid w:val="00A7693B"/>
    <w:rsid w:val="00A9016D"/>
    <w:rsid w:val="00A93F1F"/>
    <w:rsid w:val="00A961FD"/>
    <w:rsid w:val="00A97987"/>
    <w:rsid w:val="00AA3618"/>
    <w:rsid w:val="00AA3B08"/>
    <w:rsid w:val="00AA4223"/>
    <w:rsid w:val="00AB003E"/>
    <w:rsid w:val="00AB1021"/>
    <w:rsid w:val="00AB1052"/>
    <w:rsid w:val="00AB3940"/>
    <w:rsid w:val="00AB7A13"/>
    <w:rsid w:val="00AC050C"/>
    <w:rsid w:val="00AC1DE4"/>
    <w:rsid w:val="00AC24F0"/>
    <w:rsid w:val="00AC75AA"/>
    <w:rsid w:val="00AC7DDA"/>
    <w:rsid w:val="00AC7E93"/>
    <w:rsid w:val="00AD6543"/>
    <w:rsid w:val="00AD7AF0"/>
    <w:rsid w:val="00AE096B"/>
    <w:rsid w:val="00AE1603"/>
    <w:rsid w:val="00AE5437"/>
    <w:rsid w:val="00AE6977"/>
    <w:rsid w:val="00AF0632"/>
    <w:rsid w:val="00AF17E4"/>
    <w:rsid w:val="00AF6237"/>
    <w:rsid w:val="00AF690D"/>
    <w:rsid w:val="00B038A1"/>
    <w:rsid w:val="00B10F0B"/>
    <w:rsid w:val="00B22321"/>
    <w:rsid w:val="00B22FF7"/>
    <w:rsid w:val="00B23EBC"/>
    <w:rsid w:val="00B25ABB"/>
    <w:rsid w:val="00B2679D"/>
    <w:rsid w:val="00B3565F"/>
    <w:rsid w:val="00B37884"/>
    <w:rsid w:val="00B37DB2"/>
    <w:rsid w:val="00B42179"/>
    <w:rsid w:val="00B451B7"/>
    <w:rsid w:val="00B462C3"/>
    <w:rsid w:val="00B473BD"/>
    <w:rsid w:val="00B50BC6"/>
    <w:rsid w:val="00B551C3"/>
    <w:rsid w:val="00B56A1C"/>
    <w:rsid w:val="00B629C3"/>
    <w:rsid w:val="00B64677"/>
    <w:rsid w:val="00B64AAA"/>
    <w:rsid w:val="00B654FE"/>
    <w:rsid w:val="00B7450B"/>
    <w:rsid w:val="00B80297"/>
    <w:rsid w:val="00B82B2D"/>
    <w:rsid w:val="00B837F4"/>
    <w:rsid w:val="00B85282"/>
    <w:rsid w:val="00B907E0"/>
    <w:rsid w:val="00BA6DD6"/>
    <w:rsid w:val="00BB7BF7"/>
    <w:rsid w:val="00BC3779"/>
    <w:rsid w:val="00BC4984"/>
    <w:rsid w:val="00BC6A8F"/>
    <w:rsid w:val="00BD00A3"/>
    <w:rsid w:val="00BD0998"/>
    <w:rsid w:val="00BD1664"/>
    <w:rsid w:val="00BD252F"/>
    <w:rsid w:val="00BD2664"/>
    <w:rsid w:val="00BD4399"/>
    <w:rsid w:val="00BD4D51"/>
    <w:rsid w:val="00BD780A"/>
    <w:rsid w:val="00BF02B5"/>
    <w:rsid w:val="00BF4AA9"/>
    <w:rsid w:val="00BF5374"/>
    <w:rsid w:val="00BF5981"/>
    <w:rsid w:val="00C01D2E"/>
    <w:rsid w:val="00C036EF"/>
    <w:rsid w:val="00C05851"/>
    <w:rsid w:val="00C11CA5"/>
    <w:rsid w:val="00C120A2"/>
    <w:rsid w:val="00C13356"/>
    <w:rsid w:val="00C137AB"/>
    <w:rsid w:val="00C17335"/>
    <w:rsid w:val="00C217B6"/>
    <w:rsid w:val="00C3437F"/>
    <w:rsid w:val="00C367AA"/>
    <w:rsid w:val="00C37745"/>
    <w:rsid w:val="00C46365"/>
    <w:rsid w:val="00C6523E"/>
    <w:rsid w:val="00C71BE6"/>
    <w:rsid w:val="00C72FEA"/>
    <w:rsid w:val="00C73FDB"/>
    <w:rsid w:val="00C745A2"/>
    <w:rsid w:val="00C74D90"/>
    <w:rsid w:val="00C93885"/>
    <w:rsid w:val="00C9431C"/>
    <w:rsid w:val="00CA294A"/>
    <w:rsid w:val="00CB01A4"/>
    <w:rsid w:val="00CB67E7"/>
    <w:rsid w:val="00CC1414"/>
    <w:rsid w:val="00CD44DB"/>
    <w:rsid w:val="00CD4B51"/>
    <w:rsid w:val="00CD6C51"/>
    <w:rsid w:val="00CE34CE"/>
    <w:rsid w:val="00CF6C40"/>
    <w:rsid w:val="00D000D3"/>
    <w:rsid w:val="00D015CC"/>
    <w:rsid w:val="00D023A2"/>
    <w:rsid w:val="00D025B7"/>
    <w:rsid w:val="00D06220"/>
    <w:rsid w:val="00D069E3"/>
    <w:rsid w:val="00D11082"/>
    <w:rsid w:val="00D11837"/>
    <w:rsid w:val="00D14E00"/>
    <w:rsid w:val="00D1539E"/>
    <w:rsid w:val="00D158B3"/>
    <w:rsid w:val="00D257D4"/>
    <w:rsid w:val="00D27B88"/>
    <w:rsid w:val="00D27E50"/>
    <w:rsid w:val="00D30917"/>
    <w:rsid w:val="00D33032"/>
    <w:rsid w:val="00D3400B"/>
    <w:rsid w:val="00D362D2"/>
    <w:rsid w:val="00D37E9B"/>
    <w:rsid w:val="00D40F55"/>
    <w:rsid w:val="00D4372F"/>
    <w:rsid w:val="00D4798B"/>
    <w:rsid w:val="00D50528"/>
    <w:rsid w:val="00D51985"/>
    <w:rsid w:val="00D57815"/>
    <w:rsid w:val="00D604D4"/>
    <w:rsid w:val="00D63D15"/>
    <w:rsid w:val="00D7185F"/>
    <w:rsid w:val="00D8448E"/>
    <w:rsid w:val="00D85065"/>
    <w:rsid w:val="00D9006C"/>
    <w:rsid w:val="00D95E09"/>
    <w:rsid w:val="00D95FD0"/>
    <w:rsid w:val="00D966D4"/>
    <w:rsid w:val="00DA579C"/>
    <w:rsid w:val="00DC10BB"/>
    <w:rsid w:val="00DC242A"/>
    <w:rsid w:val="00DC64A0"/>
    <w:rsid w:val="00DD0ED0"/>
    <w:rsid w:val="00DD1B89"/>
    <w:rsid w:val="00DD30F6"/>
    <w:rsid w:val="00DD4237"/>
    <w:rsid w:val="00DE52AF"/>
    <w:rsid w:val="00DE5415"/>
    <w:rsid w:val="00DF14B5"/>
    <w:rsid w:val="00E00C7B"/>
    <w:rsid w:val="00E02198"/>
    <w:rsid w:val="00E02C83"/>
    <w:rsid w:val="00E05A4C"/>
    <w:rsid w:val="00E1013B"/>
    <w:rsid w:val="00E13CF8"/>
    <w:rsid w:val="00E17A01"/>
    <w:rsid w:val="00E20596"/>
    <w:rsid w:val="00E20B0B"/>
    <w:rsid w:val="00E236F2"/>
    <w:rsid w:val="00E24918"/>
    <w:rsid w:val="00E33FF7"/>
    <w:rsid w:val="00E34830"/>
    <w:rsid w:val="00E41F91"/>
    <w:rsid w:val="00E42264"/>
    <w:rsid w:val="00E55854"/>
    <w:rsid w:val="00E8150E"/>
    <w:rsid w:val="00E816AC"/>
    <w:rsid w:val="00E82BBF"/>
    <w:rsid w:val="00E87F25"/>
    <w:rsid w:val="00E90558"/>
    <w:rsid w:val="00E96B54"/>
    <w:rsid w:val="00E97FA0"/>
    <w:rsid w:val="00EA2EAD"/>
    <w:rsid w:val="00EA42B0"/>
    <w:rsid w:val="00EA6C04"/>
    <w:rsid w:val="00EB149D"/>
    <w:rsid w:val="00EB26AC"/>
    <w:rsid w:val="00EB2A82"/>
    <w:rsid w:val="00EB6B48"/>
    <w:rsid w:val="00EC1628"/>
    <w:rsid w:val="00EC2904"/>
    <w:rsid w:val="00ED08CE"/>
    <w:rsid w:val="00ED43CD"/>
    <w:rsid w:val="00EE3CAB"/>
    <w:rsid w:val="00F01452"/>
    <w:rsid w:val="00F061BD"/>
    <w:rsid w:val="00F21BAB"/>
    <w:rsid w:val="00F2262D"/>
    <w:rsid w:val="00F402FC"/>
    <w:rsid w:val="00F50A6C"/>
    <w:rsid w:val="00F55EB8"/>
    <w:rsid w:val="00F67193"/>
    <w:rsid w:val="00F723D8"/>
    <w:rsid w:val="00F83C90"/>
    <w:rsid w:val="00F83D2F"/>
    <w:rsid w:val="00F87C29"/>
    <w:rsid w:val="00F92C37"/>
    <w:rsid w:val="00F93035"/>
    <w:rsid w:val="00F9787B"/>
    <w:rsid w:val="00FA0BE7"/>
    <w:rsid w:val="00FA2CA0"/>
    <w:rsid w:val="00FA66F4"/>
    <w:rsid w:val="00FB3B34"/>
    <w:rsid w:val="00FB5167"/>
    <w:rsid w:val="00FC4269"/>
    <w:rsid w:val="00FE0F86"/>
    <w:rsid w:val="00FE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75671D"/>
  <w15:chartTrackingRefBased/>
  <w15:docId w15:val="{A127A8C8-77EB-4B35-8F55-92049B362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4CE"/>
    <w:pPr>
      <w:jc w:val="both"/>
    </w:pPr>
    <w:rPr>
      <w:rFonts w:ascii="Open Sans" w:hAnsi="Open Sans"/>
    </w:rPr>
  </w:style>
  <w:style w:type="paragraph" w:styleId="Titre1">
    <w:name w:val="heading 1"/>
    <w:basedOn w:val="Normal"/>
    <w:next w:val="Normal"/>
    <w:link w:val="Titre1Car"/>
    <w:uiPriority w:val="9"/>
    <w:qFormat/>
    <w:rsid w:val="00CE34CE"/>
    <w:pPr>
      <w:keepNext/>
      <w:keepLines/>
      <w:spacing w:before="240" w:after="0"/>
      <w:outlineLvl w:val="0"/>
    </w:pPr>
    <w:rPr>
      <w:rFonts w:ascii="Open Sans SemiBold" w:eastAsiaTheme="majorEastAsia" w:hAnsi="Open Sans SemiBold" w:cstheme="majorBidi"/>
      <w:color w:val="660033"/>
      <w:sz w:val="4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E34CE"/>
    <w:pPr>
      <w:keepNext/>
      <w:keepLines/>
      <w:spacing w:before="40" w:after="0"/>
      <w:outlineLvl w:val="1"/>
    </w:pPr>
    <w:rPr>
      <w:rFonts w:ascii="Open Sans SemiBold" w:eastAsiaTheme="majorEastAsia" w:hAnsi="Open Sans SemiBold" w:cstheme="majorBidi"/>
      <w:color w:val="660033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E34CE"/>
    <w:pPr>
      <w:keepNext/>
      <w:keepLines/>
      <w:spacing w:before="40" w:after="0"/>
      <w:outlineLvl w:val="2"/>
    </w:pPr>
    <w:rPr>
      <w:rFonts w:eastAsiaTheme="majorEastAsia" w:cstheme="majorBidi"/>
      <w:color w:val="660033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105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34CE"/>
    <w:rPr>
      <w:rFonts w:ascii="Open Sans SemiBold" w:eastAsiaTheme="majorEastAsia" w:hAnsi="Open Sans SemiBold" w:cstheme="majorBidi"/>
      <w:color w:val="660033"/>
      <w:sz w:val="4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E34CE"/>
    <w:rPr>
      <w:rFonts w:ascii="Open Sans SemiBold" w:eastAsiaTheme="majorEastAsia" w:hAnsi="Open Sans SemiBold" w:cstheme="majorBidi"/>
      <w:color w:val="660033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CE34CE"/>
    <w:rPr>
      <w:rFonts w:ascii="Open Sans" w:eastAsiaTheme="majorEastAsia" w:hAnsi="Open Sans" w:cstheme="majorBidi"/>
      <w:color w:val="660033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71055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Sansinterligne">
    <w:name w:val="No Spacing"/>
    <w:link w:val="SansinterligneCar"/>
    <w:uiPriority w:val="1"/>
    <w:qFormat/>
    <w:rsid w:val="00FE0F86"/>
    <w:pPr>
      <w:spacing w:after="0" w:line="240" w:lineRule="auto"/>
    </w:pPr>
    <w:rPr>
      <w:rFonts w:ascii="Open Sans" w:hAnsi="Open Sans"/>
    </w:rPr>
  </w:style>
  <w:style w:type="paragraph" w:styleId="Titre">
    <w:name w:val="Title"/>
    <w:basedOn w:val="Titre1"/>
    <w:next w:val="Normal"/>
    <w:link w:val="TitreCar"/>
    <w:uiPriority w:val="10"/>
    <w:qFormat/>
    <w:rsid w:val="00762465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762465"/>
    <w:rPr>
      <w:rFonts w:ascii="Open Sans SemiBold" w:eastAsiaTheme="majorEastAsia" w:hAnsi="Open Sans SemiBold" w:cstheme="majorBidi"/>
      <w:color w:val="660033"/>
      <w:sz w:val="48"/>
      <w:szCs w:val="32"/>
    </w:rPr>
  </w:style>
  <w:style w:type="paragraph" w:styleId="Paragraphedeliste">
    <w:name w:val="List Paragraph"/>
    <w:basedOn w:val="Normal"/>
    <w:uiPriority w:val="34"/>
    <w:qFormat/>
    <w:rsid w:val="00AA361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069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069AF"/>
    <w:rPr>
      <w:rFonts w:ascii="Open Sans" w:hAnsi="Open Sans"/>
    </w:rPr>
  </w:style>
  <w:style w:type="paragraph" w:styleId="Pieddepage">
    <w:name w:val="footer"/>
    <w:basedOn w:val="Normal"/>
    <w:link w:val="PieddepageCar"/>
    <w:uiPriority w:val="99"/>
    <w:unhideWhenUsed/>
    <w:rsid w:val="007069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069AF"/>
    <w:rPr>
      <w:rFonts w:ascii="Open Sans" w:hAnsi="Open Sans"/>
    </w:rPr>
  </w:style>
  <w:style w:type="table" w:styleId="Grilledutableau">
    <w:name w:val="Table Grid"/>
    <w:basedOn w:val="TableauNormal"/>
    <w:uiPriority w:val="39"/>
    <w:rsid w:val="00706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7069AF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B551C3"/>
    <w:rPr>
      <w:color w:val="954F72" w:themeColor="followed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961F3"/>
    <w:pPr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8961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961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8961F3"/>
    <w:pPr>
      <w:spacing w:after="100"/>
      <w:ind w:left="4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014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01455"/>
    <w:rPr>
      <w:rFonts w:ascii="Segoe UI" w:hAnsi="Segoe UI" w:cs="Segoe UI"/>
      <w:sz w:val="18"/>
      <w:szCs w:val="18"/>
    </w:rPr>
  </w:style>
  <w:style w:type="character" w:styleId="Marquedecommentaire">
    <w:name w:val="annotation reference"/>
    <w:basedOn w:val="Policepardfaut"/>
    <w:uiPriority w:val="99"/>
    <w:semiHidden/>
    <w:unhideWhenUsed/>
    <w:rsid w:val="003604F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604F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604F8"/>
    <w:rPr>
      <w:rFonts w:ascii="Open Sans" w:hAnsi="Open Sans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604F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604F8"/>
    <w:rPr>
      <w:rFonts w:ascii="Open Sans" w:hAnsi="Open Sans"/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5E3008"/>
    <w:rPr>
      <w:color w:val="808080"/>
    </w:rPr>
  </w:style>
  <w:style w:type="table" w:styleId="TableauGrille1Clair">
    <w:name w:val="Grid Table 1 Light"/>
    <w:basedOn w:val="TableauNormal"/>
    <w:uiPriority w:val="46"/>
    <w:rsid w:val="00F50A6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6Couleur">
    <w:name w:val="Grid Table 6 Colorful"/>
    <w:basedOn w:val="TableauNormal"/>
    <w:uiPriority w:val="51"/>
    <w:rsid w:val="00F50A6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">
    <w:name w:val="List Table 1 Light"/>
    <w:basedOn w:val="TableauNormal"/>
    <w:uiPriority w:val="46"/>
    <w:rsid w:val="00F50A6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simple1">
    <w:name w:val="Plain Table 1"/>
    <w:basedOn w:val="TableauNormal"/>
    <w:uiPriority w:val="41"/>
    <w:rsid w:val="00F50A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uthor-a-dz90z4glz122zb4z77zpz68zz72zldz75zz122z">
    <w:name w:val="author-a-dz90z4glz122zb4z77zpz68zz72zldz75zz122z"/>
    <w:basedOn w:val="Policepardfaut"/>
    <w:rsid w:val="0092444E"/>
  </w:style>
  <w:style w:type="character" w:styleId="lev">
    <w:name w:val="Strong"/>
    <w:basedOn w:val="Policepardfaut"/>
    <w:uiPriority w:val="22"/>
    <w:qFormat/>
    <w:rsid w:val="0092444E"/>
    <w:rPr>
      <w:b/>
      <w:bCs/>
    </w:rPr>
  </w:style>
  <w:style w:type="character" w:styleId="Accentuation">
    <w:name w:val="Emphasis"/>
    <w:basedOn w:val="Policepardfaut"/>
    <w:uiPriority w:val="20"/>
    <w:qFormat/>
    <w:rsid w:val="0092444E"/>
    <w:rPr>
      <w:i/>
      <w:iCs/>
    </w:rPr>
  </w:style>
  <w:style w:type="paragraph" w:customStyle="1" w:styleId="font5">
    <w:name w:val="font5"/>
    <w:basedOn w:val="Normal"/>
    <w:rsid w:val="001177AF"/>
    <w:pPr>
      <w:spacing w:before="100" w:beforeAutospacing="1" w:after="100" w:afterAutospacing="1" w:line="240" w:lineRule="auto"/>
      <w:jc w:val="left"/>
    </w:pPr>
    <w:rPr>
      <w:rFonts w:ascii="Calibri" w:eastAsia="Times New Roman" w:hAnsi="Calibri" w:cs="Calibri"/>
      <w:color w:val="70AD47"/>
      <w:lang w:eastAsia="fr-FR"/>
    </w:rPr>
  </w:style>
  <w:style w:type="paragraph" w:customStyle="1" w:styleId="font6">
    <w:name w:val="font6"/>
    <w:basedOn w:val="Normal"/>
    <w:rsid w:val="001177AF"/>
    <w:pPr>
      <w:spacing w:before="100" w:beforeAutospacing="1" w:after="100" w:afterAutospacing="1" w:line="240" w:lineRule="auto"/>
      <w:jc w:val="left"/>
    </w:pPr>
    <w:rPr>
      <w:rFonts w:ascii="Calibri" w:eastAsia="Times New Roman" w:hAnsi="Calibri" w:cs="Calibri"/>
      <w:lang w:eastAsia="fr-FR"/>
    </w:rPr>
  </w:style>
  <w:style w:type="paragraph" w:customStyle="1" w:styleId="xl63">
    <w:name w:val="xl63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64">
    <w:name w:val="xl64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65">
    <w:name w:val="xl65"/>
    <w:basedOn w:val="Normal"/>
    <w:rsid w:val="001177A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66">
    <w:name w:val="xl66"/>
    <w:basedOn w:val="Normal"/>
    <w:rsid w:val="001177AF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67">
    <w:name w:val="xl67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68">
    <w:name w:val="xl68"/>
    <w:basedOn w:val="Normal"/>
    <w:rsid w:val="001177A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69">
    <w:name w:val="xl69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70">
    <w:name w:val="xl70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FF0000"/>
      <w:sz w:val="24"/>
      <w:szCs w:val="24"/>
      <w:lang w:eastAsia="fr-FR"/>
    </w:rPr>
  </w:style>
  <w:style w:type="paragraph" w:customStyle="1" w:styleId="xl71">
    <w:name w:val="xl71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70AD47"/>
      <w:sz w:val="24"/>
      <w:szCs w:val="24"/>
      <w:lang w:eastAsia="fr-FR"/>
    </w:rPr>
  </w:style>
  <w:style w:type="paragraph" w:customStyle="1" w:styleId="xl72">
    <w:name w:val="xl72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color w:val="70AD47"/>
      <w:sz w:val="24"/>
      <w:szCs w:val="24"/>
      <w:lang w:eastAsia="fr-FR"/>
    </w:rPr>
  </w:style>
  <w:style w:type="character" w:customStyle="1" w:styleId="st">
    <w:name w:val="st"/>
    <w:basedOn w:val="Policepardfaut"/>
    <w:rsid w:val="00390DAB"/>
  </w:style>
  <w:style w:type="paragraph" w:customStyle="1" w:styleId="xl73">
    <w:name w:val="xl73"/>
    <w:basedOn w:val="Normal"/>
    <w:rsid w:val="00D153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color w:val="FF0000"/>
      <w:sz w:val="24"/>
      <w:szCs w:val="24"/>
      <w:lang w:eastAsia="fr-FR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97987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A97987"/>
    <w:rPr>
      <w:rFonts w:ascii="Open Sans" w:hAnsi="Open Sans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A97987"/>
    <w:rPr>
      <w:vertAlign w:val="superscript"/>
    </w:rPr>
  </w:style>
  <w:style w:type="character" w:customStyle="1" w:styleId="uppercase">
    <w:name w:val="uppercase"/>
    <w:basedOn w:val="Policepardfaut"/>
    <w:rsid w:val="00A97987"/>
  </w:style>
  <w:style w:type="paragraph" w:customStyle="1" w:styleId="Default">
    <w:name w:val="Default"/>
    <w:rsid w:val="00A97987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customStyle="1" w:styleId="resultssummary">
    <w:name w:val="results_summary"/>
    <w:basedOn w:val="Policepardfaut"/>
    <w:rsid w:val="005939E1"/>
  </w:style>
  <w:style w:type="paragraph" w:styleId="NormalWeb">
    <w:name w:val="Normal (Web)"/>
    <w:basedOn w:val="Normal"/>
    <w:uiPriority w:val="99"/>
    <w:semiHidden/>
    <w:unhideWhenUsed/>
    <w:rsid w:val="00F9303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872BB6"/>
    <w:rPr>
      <w:rFonts w:ascii="Open Sans" w:hAnsi="Open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98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09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26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65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89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773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42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56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30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08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0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69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header" Target="header3.xm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header" Target="header4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glossaryDocument" Target="glossary/document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footer" Target="footer4.xml"/><Relationship Id="rId10" Type="http://schemas.openxmlformats.org/officeDocument/2006/relationships/footer" Target="footer1.xml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header" Target="header2.xml"/><Relationship Id="rId6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jamet1\Documents\Mod&#232;les%20Office%20personnalis&#233;s\procedure_UPSaclay_v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110458AA99F4D3BB91DB3F983D60C4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1EB6EBF-3BCD-42A8-8358-F2FD4FDB097B}"/>
      </w:docPartPr>
      <w:docPartBody>
        <w:p w:rsidR="008B269C" w:rsidRDefault="00DB6C2C">
          <w:pPr>
            <w:pStyle w:val="7110458AA99F4D3BB91DB3F983D60C4E"/>
          </w:pPr>
          <w:r>
            <w:rPr>
              <w:color w:val="2F5496" w:themeColor="accent1" w:themeShade="BF"/>
              <w:sz w:val="24"/>
              <w:szCs w:val="24"/>
            </w:rPr>
            <w:t>[Nom de la société]</w:t>
          </w:r>
        </w:p>
      </w:docPartBody>
    </w:docPart>
    <w:docPart>
      <w:docPartPr>
        <w:name w:val="2F354699351C48ABB6144136098896D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E7B16C8-80EE-43B4-AC77-0CF2E46C9742}"/>
      </w:docPartPr>
      <w:docPartBody>
        <w:p w:rsidR="008B269C" w:rsidRDefault="00DB6C2C">
          <w:pPr>
            <w:pStyle w:val="2F354699351C48ABB6144136098896DF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[Titre du document]</w:t>
          </w:r>
        </w:p>
      </w:docPartBody>
    </w:docPart>
    <w:docPart>
      <w:docPartPr>
        <w:name w:val="C3B31E0C1D974338ACF053DBFD32BFB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5451AEF-2C29-4705-A1B7-593AF5861BF2}"/>
      </w:docPartPr>
      <w:docPartBody>
        <w:p w:rsidR="008B269C" w:rsidRDefault="00DB6C2C">
          <w:pPr>
            <w:pStyle w:val="C3B31E0C1D974338ACF053DBFD32BFB5"/>
          </w:pPr>
          <w:r>
            <w:rPr>
              <w:color w:val="2F5496" w:themeColor="accent1" w:themeShade="BF"/>
              <w:sz w:val="24"/>
              <w:szCs w:val="24"/>
            </w:rPr>
            <w:t>[Sous-titre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 SemiBold">
    <w:altName w:val="DejaVu Sans Condensed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20B0606030504020204"/>
    <w:charset w:val="00"/>
    <w:family w:val="auto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C2C"/>
    <w:rsid w:val="003C7D0B"/>
    <w:rsid w:val="008B269C"/>
    <w:rsid w:val="00BF2562"/>
    <w:rsid w:val="00DB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7110458AA99F4D3BB91DB3F983D60C4E">
    <w:name w:val="7110458AA99F4D3BB91DB3F983D60C4E"/>
  </w:style>
  <w:style w:type="paragraph" w:customStyle="1" w:styleId="2F354699351C48ABB6144136098896DF">
    <w:name w:val="2F354699351C48ABB6144136098896DF"/>
  </w:style>
  <w:style w:type="paragraph" w:customStyle="1" w:styleId="C3B31E0C1D974338ACF053DBFD32BFB5">
    <w:name w:val="C3B31E0C1D974338ACF053DBFD32BF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66AEE0-803A-40CF-8565-0C45F62FC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procedure_UPSaclay_v2.dotx</Template>
  <TotalTime>154</TotalTime>
  <Pages>1</Pages>
  <Words>902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Maintenance espace eCampus</vt:lpstr>
    </vt:vector>
  </TitlesOfParts>
  <Company>Université Paris-Saclay</Company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Maintenance espace eCampus (modifications mineures)</dc:title>
  <dc:subject>Direction en charge des bibliothèques</dc:subject>
  <dc:creator>Samuel Jamet</dc:creator>
  <cp:keywords>Modèle</cp:keywords>
  <dc:description/>
  <cp:lastModifiedBy>Samuel Jamet</cp:lastModifiedBy>
  <cp:revision>33</cp:revision>
  <cp:lastPrinted>2025-12-17T15:13:00Z</cp:lastPrinted>
  <dcterms:created xsi:type="dcterms:W3CDTF">2025-12-16T16:34:00Z</dcterms:created>
  <dcterms:modified xsi:type="dcterms:W3CDTF">2025-12-17T15:14:00Z</dcterms:modified>
</cp:coreProperties>
</file>