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574738600"/>
        <w:docPartObj>
          <w:docPartGallery w:val="Cover Pages"/>
          <w:docPartUnique/>
        </w:docPartObj>
      </w:sdtPr>
      <w:sdtEndPr/>
      <w:sdtContent>
        <w:p w14:paraId="6C7FD9CB" w14:textId="77777777" w:rsidR="00872BB6" w:rsidRDefault="00872BB6">
          <w:r>
            <w:rPr>
              <w:noProof/>
              <w:lang w:eastAsia="fr-FR"/>
            </w:rPr>
            <w:drawing>
              <wp:inline distT="0" distB="0" distL="0" distR="0" wp14:anchorId="56537610" wp14:editId="5AE52225">
                <wp:extent cx="2173857" cy="983121"/>
                <wp:effectExtent l="0" t="0" r="0" b="7620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UPSACLAY-2020-144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2374" cy="991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FD320E0" w14:textId="77777777" w:rsidR="00872BB6" w:rsidRDefault="00872BB6"/>
        <w:tbl>
          <w:tblPr>
            <w:tblStyle w:val="Grilledutableau"/>
            <w:tblpPr w:leftFromText="141" w:rightFromText="141" w:vertAnchor="text" w:horzAnchor="margin" w:tblpXSpec="center" w:tblpY="8750"/>
            <w:tblOverlap w:val="never"/>
            <w:tblW w:w="10002" w:type="dxa"/>
            <w:tblLook w:val="04A0" w:firstRow="1" w:lastRow="0" w:firstColumn="1" w:lastColumn="0" w:noHBand="0" w:noVBand="1"/>
          </w:tblPr>
          <w:tblGrid>
            <w:gridCol w:w="3468"/>
            <w:gridCol w:w="3166"/>
            <w:gridCol w:w="3368"/>
          </w:tblGrid>
          <w:tr w:rsidR="00872BB6" w14:paraId="37078B53" w14:textId="77777777" w:rsidTr="00872BB6">
            <w:trPr>
              <w:trHeight w:val="534"/>
            </w:trPr>
            <w:tc>
              <w:tcPr>
                <w:tcW w:w="3468" w:type="dxa"/>
              </w:tcPr>
              <w:p w14:paraId="61A13360" w14:textId="77777777" w:rsidR="00872BB6" w:rsidRPr="006D4ED2" w:rsidRDefault="00872BB6" w:rsidP="00872BB6">
                <w:pPr>
                  <w:spacing w:after="160" w:line="259" w:lineRule="auto"/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Nom du document</w:t>
                </w:r>
              </w:p>
            </w:tc>
            <w:tc>
              <w:tcPr>
                <w:tcW w:w="6534" w:type="dxa"/>
                <w:gridSpan w:val="2"/>
              </w:tcPr>
              <w:p w14:paraId="003CC96A" w14:textId="1C00734B" w:rsidR="00872BB6" w:rsidRPr="006D4ED2" w:rsidRDefault="00FE43F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 xml:space="preserve">Les types de quiz dans </w:t>
                </w:r>
                <w:proofErr w:type="spellStart"/>
                <w:r>
                  <w:rPr>
                    <w:rFonts w:asciiTheme="majorHAnsi" w:hAnsiTheme="majorHAnsi" w:cstheme="majorHAnsi"/>
                  </w:rPr>
                  <w:t>Liascript</w:t>
                </w:r>
                <w:proofErr w:type="spellEnd"/>
              </w:p>
            </w:tc>
          </w:tr>
          <w:tr w:rsidR="00872BB6" w14:paraId="38F68F50" w14:textId="77777777" w:rsidTr="00872BB6">
            <w:trPr>
              <w:trHeight w:val="307"/>
            </w:trPr>
            <w:tc>
              <w:tcPr>
                <w:tcW w:w="3468" w:type="dxa"/>
              </w:tcPr>
              <w:p w14:paraId="3778C240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Auteurs</w:t>
                </w:r>
              </w:p>
            </w:tc>
            <w:tc>
              <w:tcPr>
                <w:tcW w:w="6534" w:type="dxa"/>
                <w:gridSpan w:val="2"/>
              </w:tcPr>
              <w:p w14:paraId="2EC0E3F9" w14:textId="35968FA8" w:rsidR="00872BB6" w:rsidRPr="006D4ED2" w:rsidRDefault="00FE43F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Samuel Jamet</w:t>
                </w:r>
              </w:p>
            </w:tc>
          </w:tr>
          <w:tr w:rsidR="00872BB6" w14:paraId="1549A930" w14:textId="77777777" w:rsidTr="00872BB6">
            <w:trPr>
              <w:trHeight w:val="324"/>
            </w:trPr>
            <w:tc>
              <w:tcPr>
                <w:tcW w:w="3468" w:type="dxa"/>
              </w:tcPr>
              <w:p w14:paraId="65E4D151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Version et date</w:t>
                </w:r>
              </w:p>
            </w:tc>
            <w:tc>
              <w:tcPr>
                <w:tcW w:w="3166" w:type="dxa"/>
              </w:tcPr>
              <w:p w14:paraId="163F07CA" w14:textId="66C7C8AE" w:rsidR="00872BB6" w:rsidRPr="006D4ED2" w:rsidRDefault="00FE43F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26/11/2025</w:t>
                </w:r>
              </w:p>
            </w:tc>
            <w:tc>
              <w:tcPr>
                <w:tcW w:w="3368" w:type="dxa"/>
              </w:tcPr>
              <w:p w14:paraId="0B1A916D" w14:textId="196AA9E2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 xml:space="preserve">Version en cours : </w:t>
                </w:r>
                <w:r w:rsidR="00FE43F6">
                  <w:rPr>
                    <w:rFonts w:asciiTheme="majorHAnsi" w:hAnsiTheme="majorHAnsi" w:cstheme="majorHAnsi"/>
                  </w:rPr>
                  <w:t>1</w:t>
                </w:r>
              </w:p>
            </w:tc>
          </w:tr>
          <w:tr w:rsidR="00872BB6" w14:paraId="153FBF19" w14:textId="77777777" w:rsidTr="00872BB6">
            <w:trPr>
              <w:trHeight w:val="307"/>
            </w:trPr>
            <w:tc>
              <w:tcPr>
                <w:tcW w:w="3468" w:type="dxa"/>
              </w:tcPr>
              <w:p w14:paraId="45EC5ED1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Date première version</w:t>
                </w:r>
              </w:p>
            </w:tc>
            <w:tc>
              <w:tcPr>
                <w:tcW w:w="6534" w:type="dxa"/>
                <w:gridSpan w:val="2"/>
              </w:tcPr>
              <w:p w14:paraId="17FE639A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[Date]</w:t>
                </w:r>
              </w:p>
            </w:tc>
          </w:tr>
          <w:tr w:rsidR="00872BB6" w14:paraId="7E23CB30" w14:textId="77777777" w:rsidTr="00872BB6">
            <w:trPr>
              <w:trHeight w:val="647"/>
            </w:trPr>
            <w:tc>
              <w:tcPr>
                <w:tcW w:w="3468" w:type="dxa"/>
              </w:tcPr>
              <w:p w14:paraId="4992E5BE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Informations de mise à jour</w:t>
                </w:r>
              </w:p>
            </w:tc>
            <w:tc>
              <w:tcPr>
                <w:tcW w:w="3166" w:type="dxa"/>
              </w:tcPr>
              <w:p w14:paraId="238484B0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[Date]</w:t>
                </w:r>
              </w:p>
            </w:tc>
            <w:tc>
              <w:tcPr>
                <w:tcW w:w="3368" w:type="dxa"/>
              </w:tcPr>
              <w:p w14:paraId="2DE32589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 w:rsidRPr="006D4ED2">
                  <w:rPr>
                    <w:rFonts w:asciiTheme="majorHAnsi" w:hAnsiTheme="majorHAnsi" w:cstheme="majorHAnsi"/>
                  </w:rPr>
                  <w:t>Objet</w:t>
                </w:r>
                <w:r>
                  <w:rPr>
                    <w:rFonts w:asciiTheme="majorHAnsi" w:hAnsiTheme="majorHAnsi" w:cstheme="majorHAnsi"/>
                  </w:rPr>
                  <w:t xml:space="preserve"> : </w:t>
                </w:r>
              </w:p>
            </w:tc>
          </w:tr>
          <w:tr w:rsidR="00872BB6" w14:paraId="24E3246B" w14:textId="77777777" w:rsidTr="00872BB6">
            <w:trPr>
              <w:trHeight w:val="307"/>
            </w:trPr>
            <w:tc>
              <w:tcPr>
                <w:tcW w:w="3468" w:type="dxa"/>
              </w:tcPr>
              <w:p w14:paraId="3E36E926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</w:p>
            </w:tc>
            <w:tc>
              <w:tcPr>
                <w:tcW w:w="3166" w:type="dxa"/>
              </w:tcPr>
              <w:p w14:paraId="5B9B2242" w14:textId="77777777" w:rsidR="00872BB6" w:rsidRDefault="00872BB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[Date]</w:t>
                </w:r>
              </w:p>
            </w:tc>
            <w:tc>
              <w:tcPr>
                <w:tcW w:w="3368" w:type="dxa"/>
              </w:tcPr>
              <w:p w14:paraId="697E1471" w14:textId="77777777" w:rsidR="00872BB6" w:rsidRPr="006D4ED2" w:rsidRDefault="00872BB6" w:rsidP="00872BB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 xml:space="preserve">Objet : </w:t>
                </w:r>
              </w:p>
            </w:tc>
          </w:tr>
        </w:tbl>
        <w:p w14:paraId="38F8EFE4" w14:textId="77777777" w:rsidR="00872BB6" w:rsidRDefault="00872BB6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66"/>
          </w:tblGrid>
          <w:tr w:rsidR="00872BB6" w14:paraId="4C34FBB9" w14:textId="77777777" w:rsidTr="00872BB6">
            <w:sdt>
              <w:sdtPr>
                <w:rPr>
                  <w:color w:val="63003C"/>
                  <w:sz w:val="28"/>
                  <w:szCs w:val="28"/>
                </w:rPr>
                <w:alias w:val="Société"/>
                <w:id w:val="13406915"/>
                <w:placeholder>
                  <w:docPart w:val="5DABFC20DEFB46C1A4AC6815C2D21C9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Borders>
                      <w:left w:val="single" w:sz="18" w:space="0" w:color="63003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117E18F" w14:textId="77777777" w:rsidR="00872BB6" w:rsidRDefault="00872BB6" w:rsidP="00872BB6">
                    <w:r w:rsidRPr="00872BB6">
                      <w:rPr>
                        <w:color w:val="63003C"/>
                        <w:sz w:val="28"/>
                        <w:szCs w:val="28"/>
                      </w:rPr>
                      <w:t>Université Paris-Saclay</w:t>
                    </w:r>
                  </w:p>
                </w:tc>
              </w:sdtContent>
            </w:sdt>
          </w:tr>
          <w:tr w:rsidR="00872BB6" w14:paraId="356C64B5" w14:textId="77777777" w:rsidTr="00872BB6">
            <w:tc>
              <w:tcPr>
                <w:tcW w:w="7672" w:type="dxa"/>
                <w:tcBorders>
                  <w:left w:val="single" w:sz="18" w:space="0" w:color="63003C"/>
                </w:tcBorders>
              </w:tcPr>
              <w:sdt>
                <w:sdtPr>
                  <w:rPr>
                    <w:color w:val="63003C"/>
                    <w:sz w:val="72"/>
                    <w:szCs w:val="72"/>
                  </w:rPr>
                  <w:alias w:val="Titre"/>
                  <w:id w:val="13406919"/>
                  <w:placeholder>
                    <w:docPart w:val="56433D72DCC740F28FB10975C7C9D06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7A9BAB4" w14:textId="14777063" w:rsidR="00872BB6" w:rsidRPr="00872BB6" w:rsidRDefault="00FE43F6" w:rsidP="00872BB6">
                    <w:pPr>
                      <w:rPr>
                        <w:color w:val="63003C"/>
                        <w:sz w:val="72"/>
                        <w:szCs w:val="72"/>
                      </w:rPr>
                    </w:pPr>
                    <w:r>
                      <w:rPr>
                        <w:color w:val="63003C"/>
                        <w:sz w:val="72"/>
                        <w:szCs w:val="72"/>
                      </w:rPr>
                      <w:t xml:space="preserve">Les types de quiz dans </w:t>
                    </w:r>
                    <w:proofErr w:type="spellStart"/>
                    <w:r>
                      <w:rPr>
                        <w:color w:val="63003C"/>
                        <w:sz w:val="72"/>
                        <w:szCs w:val="72"/>
                      </w:rPr>
                      <w:t>Liascript</w:t>
                    </w:r>
                    <w:proofErr w:type="spellEnd"/>
                  </w:p>
                </w:sdtContent>
              </w:sdt>
            </w:tc>
          </w:tr>
          <w:tr w:rsidR="00872BB6" w14:paraId="78C4B1F6" w14:textId="77777777" w:rsidTr="00872BB6">
            <w:sdt>
              <w:sdtPr>
                <w:rPr>
                  <w:color w:val="63003C"/>
                  <w:sz w:val="28"/>
                  <w:szCs w:val="28"/>
                </w:rPr>
                <w:alias w:val="Sous-titre"/>
                <w:id w:val="13406923"/>
                <w:placeholder>
                  <w:docPart w:val="88C0617BE1474E0799642945BC9D255A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Borders>
                      <w:left w:val="single" w:sz="18" w:space="0" w:color="63003C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A603B03" w14:textId="77777777" w:rsidR="00872BB6" w:rsidRPr="00872BB6" w:rsidRDefault="00EB26AC" w:rsidP="00872BB6">
                    <w:pPr>
                      <w:rPr>
                        <w:color w:val="63003C"/>
                        <w:sz w:val="28"/>
                        <w:szCs w:val="28"/>
                      </w:rPr>
                    </w:pPr>
                    <w:r>
                      <w:rPr>
                        <w:color w:val="63003C"/>
                        <w:sz w:val="28"/>
                        <w:szCs w:val="28"/>
                      </w:rPr>
                      <w:t>Direction en charge des bibliothèques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872BB6" w14:paraId="7907CD5B" w14:textId="77777777" w:rsidTr="00872BB6">
            <w:tc>
              <w:tcPr>
                <w:tcW w:w="721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CEC1C56" w14:textId="77777777" w:rsidR="00872BB6" w:rsidRDefault="00872BB6">
                <w:pPr>
                  <w:pStyle w:val="Sansinterligne"/>
                  <w:rPr>
                    <w:color w:val="5B9BD5" w:themeColor="accent1"/>
                  </w:rPr>
                </w:pPr>
              </w:p>
            </w:tc>
          </w:tr>
        </w:tbl>
        <w:p w14:paraId="3B5E0C27" w14:textId="77777777" w:rsidR="00872BB6" w:rsidRDefault="00872BB6">
          <w:pPr>
            <w:jc w:val="left"/>
          </w:pPr>
          <w:r>
            <w:br w:type="page"/>
          </w:r>
        </w:p>
      </w:sdtContent>
    </w:sdt>
    <w:p w14:paraId="220503D2" w14:textId="77777777" w:rsidR="00F67193" w:rsidRPr="00D015CC" w:rsidRDefault="00F67193" w:rsidP="00864D01">
      <w:pPr>
        <w:jc w:val="left"/>
        <w:rPr>
          <w:rFonts w:cs="Open Sans"/>
          <w:sz w:val="20"/>
          <w:szCs w:val="20"/>
        </w:rPr>
        <w:sectPr w:rsidR="00F67193" w:rsidRPr="00D015CC" w:rsidSect="00872BB6">
          <w:headerReference w:type="default" r:id="rId9"/>
          <w:footerReference w:type="default" r:id="rId10"/>
          <w:type w:val="continuous"/>
          <w:pgSz w:w="11906" w:h="16838" w:code="9"/>
          <w:pgMar w:top="1264" w:right="1133" w:bottom="993" w:left="1418" w:header="709" w:footer="437" w:gutter="0"/>
          <w:pgNumType w:start="0"/>
          <w:cols w:space="708"/>
          <w:titlePg/>
          <w:docGrid w:linePitch="360"/>
        </w:sectPr>
      </w:pPr>
    </w:p>
    <w:sdt>
      <w:sdtPr>
        <w:id w:val="1919131380"/>
        <w:docPartObj>
          <w:docPartGallery w:val="Table of Contents"/>
          <w:docPartUnique/>
        </w:docPartObj>
      </w:sdtPr>
      <w:sdtEndPr>
        <w:rPr>
          <w:rFonts w:ascii="Open Sans" w:eastAsiaTheme="minorHAnsi" w:hAnsi="Open Sans" w:cstheme="minorBidi"/>
          <w:b/>
          <w:bCs/>
          <w:color w:val="auto"/>
          <w:sz w:val="22"/>
          <w:szCs w:val="22"/>
          <w:lang w:eastAsia="en-US"/>
        </w:rPr>
      </w:sdtEndPr>
      <w:sdtContent>
        <w:p w14:paraId="7A3F1BFF" w14:textId="7DA0E905" w:rsidR="00FE43F6" w:rsidRDefault="00FE43F6">
          <w:pPr>
            <w:pStyle w:val="En-ttedetabledesmatires"/>
          </w:pPr>
          <w:r>
            <w:t>Table des matières</w:t>
          </w:r>
        </w:p>
        <w:p w14:paraId="26AC1BE7" w14:textId="7C68FC62" w:rsidR="00D603BC" w:rsidRDefault="00FE43F6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62244" w:history="1">
            <w:r w:rsidR="00D603BC" w:rsidRPr="00D05EC3">
              <w:rPr>
                <w:rStyle w:val="Lienhypertexte"/>
                <w:noProof/>
              </w:rPr>
              <w:t>1.</w:t>
            </w:r>
            <w:r w:rsidR="00D603BC"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="00D603BC" w:rsidRPr="00D05EC3">
              <w:rPr>
                <w:rStyle w:val="Lienhypertexte"/>
                <w:noProof/>
              </w:rPr>
              <w:t>Le QCM</w:t>
            </w:r>
            <w:r w:rsidR="00D603BC">
              <w:rPr>
                <w:noProof/>
                <w:webHidden/>
              </w:rPr>
              <w:tab/>
            </w:r>
            <w:r w:rsidR="00D603BC">
              <w:rPr>
                <w:noProof/>
                <w:webHidden/>
              </w:rPr>
              <w:fldChar w:fldCharType="begin"/>
            </w:r>
            <w:r w:rsidR="00D603BC">
              <w:rPr>
                <w:noProof/>
                <w:webHidden/>
              </w:rPr>
              <w:instrText xml:space="preserve"> PAGEREF _Toc215062244 \h </w:instrText>
            </w:r>
            <w:r w:rsidR="00D603BC">
              <w:rPr>
                <w:noProof/>
                <w:webHidden/>
              </w:rPr>
            </w:r>
            <w:r w:rsidR="00D603BC">
              <w:rPr>
                <w:noProof/>
                <w:webHidden/>
              </w:rPr>
              <w:fldChar w:fldCharType="separate"/>
            </w:r>
            <w:r w:rsidR="003F5450">
              <w:rPr>
                <w:noProof/>
                <w:webHidden/>
              </w:rPr>
              <w:t>2</w:t>
            </w:r>
            <w:r w:rsidR="00D603BC">
              <w:rPr>
                <w:noProof/>
                <w:webHidden/>
              </w:rPr>
              <w:fldChar w:fldCharType="end"/>
            </w:r>
          </w:hyperlink>
        </w:p>
        <w:p w14:paraId="33B73586" w14:textId="30C826A3" w:rsidR="00D603BC" w:rsidRDefault="00D603BC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62245" w:history="1">
            <w:r w:rsidRPr="00D05EC3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D05EC3">
              <w:rPr>
                <w:rStyle w:val="Lienhypertexte"/>
                <w:noProof/>
              </w:rPr>
              <w:t>La question à choix unique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D2FE5" w14:textId="66E81ED7" w:rsidR="00D603BC" w:rsidRDefault="00D603BC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62246" w:history="1">
            <w:r w:rsidRPr="00D05EC3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D05EC3">
              <w:rPr>
                <w:rStyle w:val="Lienhypertexte"/>
                <w:noProof/>
              </w:rPr>
              <w:t>La question à réponse courte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5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33258" w14:textId="39E5D4C8" w:rsidR="00D603BC" w:rsidRDefault="00D603BC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62247" w:history="1">
            <w:r w:rsidRPr="00D05EC3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D05EC3">
              <w:rPr>
                <w:rStyle w:val="Lienhypertexte"/>
                <w:noProof/>
              </w:rPr>
              <w:t>Sélectionner la bonne réponse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5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F1EC0" w14:textId="23365ECB" w:rsidR="00D603BC" w:rsidRDefault="00D603BC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62248" w:history="1">
            <w:r w:rsidRPr="00D05EC3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D05EC3">
              <w:rPr>
                <w:rStyle w:val="Lienhypertexte"/>
                <w:noProof/>
              </w:rPr>
              <w:t>Les textes à trou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5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BA237" w14:textId="4FF8B921" w:rsidR="00D603BC" w:rsidRDefault="00D603BC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62249" w:history="1">
            <w:r w:rsidRPr="00D05EC3">
              <w:rPr>
                <w:rStyle w:val="Lienhypertexte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D05EC3">
              <w:rPr>
                <w:rStyle w:val="Lienhypertexte"/>
                <w:noProof/>
              </w:rPr>
              <w:t>Les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5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AD234" w14:textId="0A0D6F60" w:rsidR="00D603BC" w:rsidRDefault="00D603BC">
          <w:pPr>
            <w:pStyle w:val="TM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fr-FR"/>
            </w:rPr>
          </w:pPr>
          <w:hyperlink w:anchor="_Toc215062250" w:history="1">
            <w:r w:rsidRPr="00D05EC3">
              <w:rPr>
                <w:rStyle w:val="Lienhypertexte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lang w:eastAsia="fr-FR"/>
              </w:rPr>
              <w:tab/>
            </w:r>
            <w:r w:rsidRPr="00D05EC3">
              <w:rPr>
                <w:rStyle w:val="Lienhypertexte"/>
                <w:noProof/>
              </w:rPr>
              <w:t>Les indices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545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1EDEF" w14:textId="685ECD89" w:rsidR="00FE43F6" w:rsidRDefault="00FE43F6">
          <w:r>
            <w:rPr>
              <w:b/>
              <w:bCs/>
            </w:rPr>
            <w:fldChar w:fldCharType="end"/>
          </w:r>
        </w:p>
      </w:sdtContent>
    </w:sdt>
    <w:p w14:paraId="357045FD" w14:textId="2FB31A15" w:rsidR="00FE43F6" w:rsidRDefault="00FE43F6">
      <w:pPr>
        <w:jc w:val="left"/>
      </w:pPr>
      <w:r>
        <w:br w:type="page"/>
      </w:r>
    </w:p>
    <w:p w14:paraId="04FC5560" w14:textId="6A0B097C" w:rsidR="00174F72" w:rsidRDefault="004A1540" w:rsidP="004A1540">
      <w:pPr>
        <w:pStyle w:val="Titre1"/>
        <w:numPr>
          <w:ilvl w:val="0"/>
          <w:numId w:val="26"/>
        </w:numPr>
      </w:pPr>
      <w:bookmarkStart w:id="0" w:name="_Toc215062244"/>
      <w:r>
        <w:lastRenderedPageBreak/>
        <w:t>Le QCM</w:t>
      </w:r>
      <w:bookmarkEnd w:id="0"/>
    </w:p>
    <w:p w14:paraId="51CBCC1C" w14:textId="7E305B2A" w:rsidR="004A1540" w:rsidRDefault="004A1540" w:rsidP="004A1540"/>
    <w:p w14:paraId="719EC630" w14:textId="6323B59F" w:rsidR="004A1540" w:rsidRDefault="004A1540" w:rsidP="004A1540">
      <w:r>
        <w:t xml:space="preserve">Voici comment on écrit un QCM en v. </w:t>
      </w:r>
      <w:proofErr w:type="spellStart"/>
      <w:r>
        <w:t>markdown</w:t>
      </w:r>
      <w:proofErr w:type="spellEnd"/>
    </w:p>
    <w:p w14:paraId="699B0F73" w14:textId="77777777" w:rsidR="004A1540" w:rsidRPr="004A1540" w:rsidRDefault="004A1540" w:rsidP="004A1540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4A1540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Comment s'appelle la girafe ? </w:t>
      </w:r>
    </w:p>
    <w:p w14:paraId="7CAC95F3" w14:textId="77777777" w:rsidR="004A1540" w:rsidRPr="004A1540" w:rsidRDefault="004A1540" w:rsidP="004A1540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</w:p>
    <w:p w14:paraId="0401900E" w14:textId="77777777" w:rsidR="004A1540" w:rsidRPr="004A1540" w:rsidRDefault="004A1540" w:rsidP="004A1540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4A1540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-</w:t>
      </w:r>
      <w:r w:rsidRPr="004A1540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 [[ ]] Si c'est vide c'est que ce n'est pas la bonne réponse</w:t>
      </w:r>
    </w:p>
    <w:p w14:paraId="4B001777" w14:textId="77777777" w:rsidR="004A1540" w:rsidRPr="004A1540" w:rsidRDefault="004A1540" w:rsidP="004A1540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4A1540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-</w:t>
      </w:r>
      <w:r w:rsidRPr="004A1540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 [[</w:t>
      </w:r>
      <w:r w:rsidRPr="004A1540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X</w:t>
      </w:r>
      <w:r w:rsidRPr="004A1540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]] Un </w:t>
      </w:r>
      <w:r w:rsidRPr="004A1540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`X`</w:t>
      </w:r>
      <w:r w:rsidRPr="004A1540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, ça veut dire que c'est une bonne réponse</w:t>
      </w:r>
    </w:p>
    <w:p w14:paraId="5D911AC7" w14:textId="77777777" w:rsidR="004A1540" w:rsidRPr="004A1540" w:rsidRDefault="004A1540" w:rsidP="004A1540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4A1540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-</w:t>
      </w:r>
      <w:r w:rsidRPr="004A1540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 [[</w:t>
      </w:r>
      <w:r w:rsidRPr="004A1540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x</w:t>
      </w:r>
      <w:r w:rsidRPr="004A1540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]] ... un petit </w:t>
      </w:r>
      <w:r w:rsidRPr="004A1540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`x`</w:t>
      </w:r>
      <w:r w:rsidRPr="004A1540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 aussi...</w:t>
      </w:r>
    </w:p>
    <w:p w14:paraId="5DF006DE" w14:textId="6BFB787D" w:rsidR="004A1540" w:rsidRDefault="004A1540" w:rsidP="004A1540"/>
    <w:p w14:paraId="294A4A8C" w14:textId="76605DE6" w:rsidR="004A1540" w:rsidRDefault="004A1540" w:rsidP="004A1540">
      <w:r>
        <w:t xml:space="preserve">Et voici le résultat dans </w:t>
      </w:r>
      <w:proofErr w:type="spellStart"/>
      <w:r>
        <w:t>Liascript</w:t>
      </w:r>
      <w:proofErr w:type="spellEnd"/>
      <w:r w:rsidR="000F0098">
        <w:t> :</w:t>
      </w:r>
    </w:p>
    <w:p w14:paraId="78E5FD46" w14:textId="36BF36F7" w:rsidR="004A1540" w:rsidRDefault="004A1540" w:rsidP="004A1540">
      <w:r w:rsidRPr="004A1540">
        <w:drawing>
          <wp:inline distT="0" distB="0" distL="0" distR="0" wp14:anchorId="57FCAE3A" wp14:editId="2872E0CF">
            <wp:extent cx="2351063" cy="1200150"/>
            <wp:effectExtent l="19050" t="19050" r="11430" b="190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5400" cy="12023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F0098">
        <w:t xml:space="preserve">                            </w:t>
      </w:r>
      <w:r w:rsidR="000F0098" w:rsidRPr="000F0098">
        <w:drawing>
          <wp:inline distT="0" distB="0" distL="0" distR="0" wp14:anchorId="2B91523E" wp14:editId="14BF2B77">
            <wp:extent cx="2019300" cy="1238868"/>
            <wp:effectExtent l="19050" t="19050" r="19050" b="190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7584" cy="12500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AC7460" w14:textId="52F96E20" w:rsidR="000F0098" w:rsidRDefault="000F0098">
      <w:pPr>
        <w:jc w:val="left"/>
      </w:pPr>
      <w:r>
        <w:br w:type="page"/>
      </w:r>
    </w:p>
    <w:p w14:paraId="2A9D906E" w14:textId="7CA5A201" w:rsidR="00955E18" w:rsidRDefault="000F0098" w:rsidP="00955E18">
      <w:pPr>
        <w:pStyle w:val="Titre1"/>
        <w:numPr>
          <w:ilvl w:val="0"/>
          <w:numId w:val="26"/>
        </w:numPr>
      </w:pPr>
      <w:bookmarkStart w:id="1" w:name="_Toc215062245"/>
      <w:r>
        <w:lastRenderedPageBreak/>
        <w:t>L</w:t>
      </w:r>
      <w:r>
        <w:t>a question à choix unique</w:t>
      </w:r>
      <w:bookmarkEnd w:id="1"/>
    </w:p>
    <w:p w14:paraId="7944FB9E" w14:textId="298FFB9D" w:rsidR="00955E18" w:rsidRDefault="00955E18" w:rsidP="00955E18"/>
    <w:p w14:paraId="13B48277" w14:textId="29B87233" w:rsidR="00955E18" w:rsidRDefault="00955E18" w:rsidP="00955E18">
      <w:r>
        <w:t xml:space="preserve">En v. </w:t>
      </w:r>
      <w:proofErr w:type="spellStart"/>
      <w:r>
        <w:t>markdown</w:t>
      </w:r>
      <w:proofErr w:type="spellEnd"/>
      <w:r>
        <w:t> :</w:t>
      </w:r>
    </w:p>
    <w:p w14:paraId="377DF6D5" w14:textId="77777777" w:rsidR="00955E18" w:rsidRPr="00955E18" w:rsidRDefault="00955E18" w:rsidP="00955E1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955E18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La question à choix unique</w:t>
      </w:r>
    </w:p>
    <w:p w14:paraId="76730F95" w14:textId="77777777" w:rsidR="00955E18" w:rsidRPr="00955E18" w:rsidRDefault="00955E18" w:rsidP="00955E1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</w:p>
    <w:p w14:paraId="3729CEE6" w14:textId="5B355F25" w:rsidR="00955E18" w:rsidRPr="00955E18" w:rsidRDefault="00955E18" w:rsidP="00955E1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955E18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-</w:t>
      </w:r>
      <w:r w:rsidRPr="00955E18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 [( )] </w:t>
      </w:r>
      <w:r w:rsidRPr="00955E18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Ça</w:t>
      </w:r>
      <w:r w:rsidRPr="00955E18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 c'est faux</w:t>
      </w:r>
    </w:p>
    <w:p w14:paraId="59F32C7D" w14:textId="77777777" w:rsidR="00955E18" w:rsidRPr="00955E18" w:rsidRDefault="00955E18" w:rsidP="00955E1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955E18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-</w:t>
      </w:r>
      <w:r w:rsidRPr="00955E18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 [</w:t>
      </w:r>
      <w:r w:rsidRPr="00955E18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(X)</w:t>
      </w:r>
      <w:r w:rsidRPr="00955E18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] </w:t>
      </w:r>
      <w:r w:rsidRPr="00955E18">
        <w:rPr>
          <w:rFonts w:ascii="Consolas" w:eastAsia="Times New Roman" w:hAnsi="Consolas" w:cs="Times New Roman"/>
          <w:b/>
          <w:bCs/>
          <w:color w:val="E6EDF3"/>
          <w:sz w:val="21"/>
          <w:szCs w:val="21"/>
          <w:lang w:eastAsia="fr-FR"/>
        </w:rPr>
        <w:t>**celle-ci c'est la bonne**</w:t>
      </w:r>
    </w:p>
    <w:p w14:paraId="60FE9691" w14:textId="77777777" w:rsidR="00955E18" w:rsidRPr="00955E18" w:rsidRDefault="00955E18" w:rsidP="00955E18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955E18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-</w:t>
      </w:r>
      <w:r w:rsidRPr="00955E18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 [( )] et celle-ci est fausse</w:t>
      </w:r>
    </w:p>
    <w:p w14:paraId="51779EE2" w14:textId="77777777" w:rsidR="00955E18" w:rsidRPr="00955E18" w:rsidRDefault="00955E18" w:rsidP="00955E18"/>
    <w:p w14:paraId="4602A701" w14:textId="24AC2924" w:rsidR="000F0098" w:rsidRDefault="00955E18" w:rsidP="004A1540">
      <w:r>
        <w:t xml:space="preserve">Sur </w:t>
      </w:r>
      <w:proofErr w:type="spellStart"/>
      <w:r>
        <w:t>Liascript</w:t>
      </w:r>
      <w:proofErr w:type="spellEnd"/>
    </w:p>
    <w:p w14:paraId="7BB31B4C" w14:textId="7A457F24" w:rsidR="00F2564A" w:rsidRDefault="00955E18" w:rsidP="004A1540">
      <w:pPr>
        <w:rPr>
          <w:noProof/>
        </w:rPr>
      </w:pPr>
      <w:r w:rsidRPr="00955E18">
        <w:drawing>
          <wp:inline distT="0" distB="0" distL="0" distR="0" wp14:anchorId="7093396F" wp14:editId="7EF9B845">
            <wp:extent cx="1489110" cy="1397000"/>
            <wp:effectExtent l="19050" t="19050" r="15875" b="1270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1336" cy="1399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55E18">
        <w:rPr>
          <w:noProof/>
        </w:rPr>
        <w:t xml:space="preserve"> </w:t>
      </w:r>
      <w:r>
        <w:rPr>
          <w:noProof/>
        </w:rPr>
        <w:t xml:space="preserve">                    </w:t>
      </w:r>
      <w:r w:rsidRPr="00955E18">
        <w:drawing>
          <wp:inline distT="0" distB="0" distL="0" distR="0" wp14:anchorId="73AD2546" wp14:editId="216756FB">
            <wp:extent cx="1676400" cy="1419936"/>
            <wp:effectExtent l="19050" t="19050" r="19050" b="2794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1173" cy="14324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2B70E7" w14:textId="77777777" w:rsidR="00F2564A" w:rsidRDefault="00F2564A">
      <w:pPr>
        <w:jc w:val="left"/>
        <w:rPr>
          <w:noProof/>
        </w:rPr>
      </w:pPr>
      <w:r>
        <w:rPr>
          <w:noProof/>
        </w:rPr>
        <w:br w:type="page"/>
      </w:r>
    </w:p>
    <w:p w14:paraId="2AF95E8F" w14:textId="1261FF95" w:rsidR="00F2564A" w:rsidRDefault="00F2564A" w:rsidP="00F2564A">
      <w:pPr>
        <w:pStyle w:val="Titre1"/>
        <w:numPr>
          <w:ilvl w:val="0"/>
          <w:numId w:val="26"/>
        </w:numPr>
      </w:pPr>
      <w:bookmarkStart w:id="2" w:name="_Toc215062246"/>
      <w:r>
        <w:lastRenderedPageBreak/>
        <w:t>La</w:t>
      </w:r>
      <w:r>
        <w:t xml:space="preserve"> question à réponse courte</w:t>
      </w:r>
      <w:bookmarkEnd w:id="2"/>
    </w:p>
    <w:p w14:paraId="5496A2F6" w14:textId="31F69B2C" w:rsidR="00F2564A" w:rsidRDefault="00F2564A" w:rsidP="00F2564A"/>
    <w:p w14:paraId="5CABBEB9" w14:textId="61E7630D" w:rsidR="00F2564A" w:rsidRDefault="00F2564A" w:rsidP="00F2564A">
      <w:r>
        <w:t xml:space="preserve">En v. </w:t>
      </w:r>
      <w:proofErr w:type="spellStart"/>
      <w:r>
        <w:t>markdown</w:t>
      </w:r>
      <w:proofErr w:type="spellEnd"/>
    </w:p>
    <w:p w14:paraId="1D8C8BD0" w14:textId="77777777" w:rsidR="00F2564A" w:rsidRPr="00F2564A" w:rsidRDefault="00F2564A" w:rsidP="00F2564A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F2564A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écrire le mot </w:t>
      </w:r>
      <w:r w:rsidRPr="00F2564A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`bonjour`</w:t>
      </w:r>
    </w:p>
    <w:p w14:paraId="33DC739E" w14:textId="77777777" w:rsidR="00F2564A" w:rsidRPr="00F2564A" w:rsidRDefault="00F2564A" w:rsidP="00F2564A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</w:p>
    <w:p w14:paraId="1D45A152" w14:textId="134A83B5" w:rsidR="00F2564A" w:rsidRPr="00F2564A" w:rsidRDefault="00F2564A" w:rsidP="00F2564A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F2564A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[[</w:t>
      </w:r>
      <w:r w:rsidRPr="00F2564A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bonjour</w:t>
      </w:r>
      <w:r w:rsidRPr="00F2564A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]]</w:t>
      </w:r>
    </w:p>
    <w:p w14:paraId="04CFE7C2" w14:textId="2CAB8415" w:rsidR="00F2564A" w:rsidRDefault="00F2564A" w:rsidP="00F2564A"/>
    <w:p w14:paraId="4AF6DE7D" w14:textId="355CFE25" w:rsidR="00F2564A" w:rsidRDefault="00F2564A" w:rsidP="00F2564A">
      <w:r>
        <w:t xml:space="preserve">En v. </w:t>
      </w:r>
      <w:proofErr w:type="spellStart"/>
      <w:r>
        <w:t>Liascript</w:t>
      </w:r>
      <w:proofErr w:type="spellEnd"/>
    </w:p>
    <w:p w14:paraId="4B8EAE34" w14:textId="4F0D4A51" w:rsidR="00F2564A" w:rsidRDefault="00D520D7" w:rsidP="00F2564A">
      <w:r w:rsidRPr="00D520D7">
        <w:drawing>
          <wp:inline distT="0" distB="0" distL="0" distR="0" wp14:anchorId="5CDF1644" wp14:editId="75295E23">
            <wp:extent cx="4622800" cy="1096286"/>
            <wp:effectExtent l="19050" t="19050" r="25400" b="2794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5522" cy="1104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E8EAF4" w14:textId="33866A17" w:rsidR="00836C1F" w:rsidRDefault="00D520D7" w:rsidP="00F2564A">
      <w:r w:rsidRPr="00D520D7">
        <w:drawing>
          <wp:inline distT="0" distB="0" distL="0" distR="0" wp14:anchorId="5E6CE6ED" wp14:editId="2271844D">
            <wp:extent cx="4610100" cy="1434932"/>
            <wp:effectExtent l="19050" t="19050" r="19050" b="133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945" cy="14470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A0B0AC" w14:textId="77777777" w:rsidR="00836C1F" w:rsidRDefault="00836C1F">
      <w:pPr>
        <w:jc w:val="left"/>
      </w:pPr>
      <w:r>
        <w:br w:type="page"/>
      </w:r>
    </w:p>
    <w:p w14:paraId="406D1333" w14:textId="7CB0CB9D" w:rsidR="00D520D7" w:rsidRDefault="00836C1F" w:rsidP="00836C1F">
      <w:pPr>
        <w:pStyle w:val="Titre1"/>
        <w:numPr>
          <w:ilvl w:val="0"/>
          <w:numId w:val="26"/>
        </w:numPr>
      </w:pPr>
      <w:bookmarkStart w:id="3" w:name="_Toc215062247"/>
      <w:r>
        <w:lastRenderedPageBreak/>
        <w:t>Sélectionner la bonne réponse</w:t>
      </w:r>
      <w:bookmarkEnd w:id="3"/>
    </w:p>
    <w:p w14:paraId="25805021" w14:textId="11418824" w:rsidR="00836C1F" w:rsidRDefault="00836C1F" w:rsidP="00836C1F"/>
    <w:p w14:paraId="1A107697" w14:textId="75FEFEBE" w:rsidR="008023BF" w:rsidRDefault="008023BF" w:rsidP="00836C1F">
      <w:r>
        <w:t xml:space="preserve">En v. </w:t>
      </w:r>
      <w:proofErr w:type="spellStart"/>
      <w:r>
        <w:t>markdown</w:t>
      </w:r>
      <w:proofErr w:type="spellEnd"/>
    </w:p>
    <w:p w14:paraId="18E52A51" w14:textId="77777777" w:rsidR="00836C1F" w:rsidRPr="00836C1F" w:rsidRDefault="00836C1F" w:rsidP="00836C1F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836C1F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fr-FR"/>
        </w:rPr>
        <w:t xml:space="preserve">## Sélectionner la bonne réponse </w:t>
      </w:r>
    </w:p>
    <w:p w14:paraId="2A951E99" w14:textId="77777777" w:rsidR="00836C1F" w:rsidRPr="00836C1F" w:rsidRDefault="00836C1F" w:rsidP="00836C1F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</w:p>
    <w:p w14:paraId="35C39DC3" w14:textId="77777777" w:rsidR="00836C1F" w:rsidRPr="00836C1F" w:rsidRDefault="00836C1F" w:rsidP="00836C1F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836C1F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Maîtriser l'usage de ces opérateurs est crucial si vous souhaitez utiliser la recherche experte. L'un des deux va restreindre la quantité de résultats...</w:t>
      </w:r>
    </w:p>
    <w:p w14:paraId="2C8814F0" w14:textId="77777777" w:rsidR="00836C1F" w:rsidRPr="00836C1F" w:rsidRDefault="00836C1F" w:rsidP="00836C1F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</w:p>
    <w:p w14:paraId="7B97FF85" w14:textId="77777777" w:rsidR="00836C1F" w:rsidRPr="00836C1F" w:rsidRDefault="00836C1F" w:rsidP="00836C1F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836C1F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Lequel ?</w:t>
      </w:r>
    </w:p>
    <w:p w14:paraId="11328456" w14:textId="77777777" w:rsidR="00836C1F" w:rsidRPr="00836C1F" w:rsidRDefault="00836C1F" w:rsidP="00836C1F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</w:p>
    <w:p w14:paraId="5A0B83D3" w14:textId="77777777" w:rsidR="00836C1F" w:rsidRPr="00836C1F" w:rsidRDefault="00836C1F" w:rsidP="00836C1F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836C1F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[[OU ?|(ET ?)|SAUF ?]]</w:t>
      </w:r>
    </w:p>
    <w:p w14:paraId="703B3534" w14:textId="527FAFA4" w:rsidR="00836C1F" w:rsidRDefault="00836C1F" w:rsidP="00836C1F"/>
    <w:p w14:paraId="078200B8" w14:textId="5746DF42" w:rsidR="008023BF" w:rsidRDefault="008023BF" w:rsidP="00836C1F">
      <w:r>
        <w:t xml:space="preserve">En v. </w:t>
      </w:r>
      <w:proofErr w:type="spellStart"/>
      <w:r>
        <w:t>Liascript</w:t>
      </w:r>
      <w:proofErr w:type="spellEnd"/>
    </w:p>
    <w:p w14:paraId="59C330F8" w14:textId="73E5E996" w:rsidR="0007793E" w:rsidRDefault="00836C1F" w:rsidP="00836C1F">
      <w:pPr>
        <w:rPr>
          <w:noProof/>
        </w:rPr>
      </w:pPr>
      <w:r w:rsidRPr="00836C1F">
        <w:drawing>
          <wp:inline distT="0" distB="0" distL="0" distR="0" wp14:anchorId="01A9ADF0" wp14:editId="318E5D07">
            <wp:extent cx="2540000" cy="1504624"/>
            <wp:effectExtent l="19050" t="19050" r="12700" b="1968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8255" cy="15213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 w:rsidRPr="00836C1F">
        <w:rPr>
          <w:noProof/>
        </w:rPr>
        <w:t xml:space="preserve"> </w:t>
      </w:r>
      <w:r w:rsidRPr="00836C1F">
        <w:drawing>
          <wp:inline distT="0" distB="0" distL="0" distR="0" wp14:anchorId="2647D8EE" wp14:editId="7703E5D9">
            <wp:extent cx="2749550" cy="1458095"/>
            <wp:effectExtent l="19050" t="19050" r="12700" b="2794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0237" cy="14637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F144E" w14:textId="77777777" w:rsidR="0007793E" w:rsidRDefault="0007793E">
      <w:pPr>
        <w:jc w:val="left"/>
        <w:rPr>
          <w:noProof/>
        </w:rPr>
      </w:pPr>
      <w:r>
        <w:rPr>
          <w:noProof/>
        </w:rPr>
        <w:br w:type="page"/>
      </w:r>
    </w:p>
    <w:p w14:paraId="72CE6AD9" w14:textId="28512B37" w:rsidR="00836C1F" w:rsidRDefault="0007793E" w:rsidP="0007793E">
      <w:pPr>
        <w:pStyle w:val="Titre1"/>
        <w:numPr>
          <w:ilvl w:val="0"/>
          <w:numId w:val="26"/>
        </w:numPr>
      </w:pPr>
      <w:bookmarkStart w:id="4" w:name="_Toc215062248"/>
      <w:r>
        <w:lastRenderedPageBreak/>
        <w:t>Les textes à trou</w:t>
      </w:r>
      <w:bookmarkEnd w:id="4"/>
    </w:p>
    <w:p w14:paraId="4CF3A104" w14:textId="4B917F2B" w:rsidR="0007793E" w:rsidRDefault="0007793E" w:rsidP="0007793E"/>
    <w:p w14:paraId="27C8635F" w14:textId="2366369A" w:rsidR="0007793E" w:rsidRDefault="0007793E" w:rsidP="0007793E">
      <w:r>
        <w:t xml:space="preserve">En v. </w:t>
      </w:r>
      <w:proofErr w:type="spellStart"/>
      <w:r>
        <w:t>markdown</w:t>
      </w:r>
      <w:proofErr w:type="spellEnd"/>
    </w:p>
    <w:p w14:paraId="15640700" w14:textId="77777777" w:rsidR="0007793E" w:rsidRPr="0007793E" w:rsidRDefault="0007793E" w:rsidP="0007793E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07793E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fr-FR"/>
        </w:rPr>
        <w:t>## Les textes à trous</w:t>
      </w:r>
    </w:p>
    <w:p w14:paraId="396D497E" w14:textId="77777777" w:rsidR="0007793E" w:rsidRPr="0007793E" w:rsidRDefault="0007793E" w:rsidP="0007793E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</w:p>
    <w:p w14:paraId="30A92CFC" w14:textId="77777777" w:rsidR="0007793E" w:rsidRPr="0007793E" w:rsidRDefault="0007793E" w:rsidP="0007793E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val="en-US" w:eastAsia="fr-FR"/>
        </w:rPr>
      </w:pPr>
      <w:r w:rsidRPr="0007793E">
        <w:rPr>
          <w:rFonts w:ascii="Consolas" w:eastAsia="Times New Roman" w:hAnsi="Consolas" w:cs="Times New Roman"/>
          <w:b/>
          <w:bCs/>
          <w:color w:val="E6EDF3"/>
          <w:sz w:val="21"/>
          <w:szCs w:val="21"/>
          <w:lang w:val="en-US" w:eastAsia="fr-FR"/>
        </w:rPr>
        <w:t>__I (learn) [[  have been learning  ]] English for seven years now.__</w:t>
      </w:r>
    </w:p>
    <w:p w14:paraId="652F7A97" w14:textId="77777777" w:rsidR="0007793E" w:rsidRPr="0007793E" w:rsidRDefault="0007793E" w:rsidP="0007793E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val="en-US" w:eastAsia="fr-FR"/>
        </w:rPr>
      </w:pPr>
      <w:r w:rsidRPr="0007793E">
        <w:rPr>
          <w:rFonts w:ascii="Consolas" w:eastAsia="Times New Roman" w:hAnsi="Consolas" w:cs="Times New Roman"/>
          <w:color w:val="E6EDF3"/>
          <w:sz w:val="21"/>
          <w:szCs w:val="21"/>
          <w:lang w:val="en-US" w:eastAsia="fr-FR"/>
        </w:rPr>
        <w:t>But last year I (not / work) [[ was not working ]] hard enough for English,</w:t>
      </w:r>
    </w:p>
    <w:p w14:paraId="697ED1CA" w14:textId="77777777" w:rsidR="0007793E" w:rsidRPr="0007793E" w:rsidRDefault="0007793E" w:rsidP="0007793E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val="en-US" w:eastAsia="fr-FR"/>
        </w:rPr>
      </w:pPr>
      <w:r w:rsidRPr="0007793E">
        <w:rPr>
          <w:rFonts w:ascii="Consolas" w:eastAsia="Times New Roman" w:hAnsi="Consolas" w:cs="Times New Roman"/>
          <w:color w:val="E6EDF3"/>
          <w:sz w:val="21"/>
          <w:szCs w:val="21"/>
          <w:lang w:val="en-US" w:eastAsia="fr-FR"/>
        </w:rPr>
        <w:t xml:space="preserve">that's why my marks (not / be) </w:t>
      </w:r>
      <w:r w:rsidRPr="0007793E">
        <w:rPr>
          <w:rFonts w:ascii="Consolas" w:eastAsia="Times New Roman" w:hAnsi="Consolas" w:cs="Times New Roman"/>
          <w:i/>
          <w:iCs/>
          <w:color w:val="E6EDF3"/>
          <w:sz w:val="21"/>
          <w:szCs w:val="21"/>
          <w:lang w:val="en-US" w:eastAsia="fr-FR"/>
        </w:rPr>
        <w:t>_[[ were not ]]_</w:t>
      </w:r>
      <w:r w:rsidRPr="0007793E">
        <w:rPr>
          <w:rFonts w:ascii="Consolas" w:eastAsia="Times New Roman" w:hAnsi="Consolas" w:cs="Times New Roman"/>
          <w:color w:val="E6EDF3"/>
          <w:sz w:val="21"/>
          <w:szCs w:val="21"/>
          <w:lang w:val="en-US" w:eastAsia="fr-FR"/>
        </w:rPr>
        <w:t xml:space="preserve"> really that good then.</w:t>
      </w:r>
    </w:p>
    <w:p w14:paraId="4143118B" w14:textId="77777777" w:rsidR="0007793E" w:rsidRPr="0007793E" w:rsidRDefault="0007793E" w:rsidP="0007793E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val="en-US" w:eastAsia="fr-FR"/>
        </w:rPr>
      </w:pPr>
      <w:r w:rsidRPr="0007793E">
        <w:rPr>
          <w:rFonts w:ascii="Consolas" w:eastAsia="Times New Roman" w:hAnsi="Consolas" w:cs="Times New Roman"/>
          <w:color w:val="E6EDF3"/>
          <w:sz w:val="21"/>
          <w:szCs w:val="21"/>
          <w:lang w:val="en-US" w:eastAsia="fr-FR"/>
        </w:rPr>
        <w:t>As I (pass / want) [[ want to pass ]] my English exam successfully next year,</w:t>
      </w:r>
    </w:p>
    <w:p w14:paraId="4504CF32" w14:textId="77777777" w:rsidR="0007793E" w:rsidRPr="0007793E" w:rsidRDefault="0007793E" w:rsidP="0007793E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val="en-US" w:eastAsia="fr-FR"/>
        </w:rPr>
      </w:pPr>
      <w:r w:rsidRPr="0007793E">
        <w:rPr>
          <w:rFonts w:ascii="Consolas" w:eastAsia="Times New Roman" w:hAnsi="Consolas" w:cs="Times New Roman"/>
          <w:color w:val="E6EDF3"/>
          <w:sz w:val="21"/>
          <w:szCs w:val="21"/>
          <w:lang w:val="en-US" w:eastAsia="fr-FR"/>
        </w:rPr>
        <w:t>I (study) ~[[ am going to study ]]~ harder this term.</w:t>
      </w:r>
    </w:p>
    <w:p w14:paraId="6182B021" w14:textId="234989B1" w:rsidR="0007793E" w:rsidRDefault="0007793E">
      <w:pPr>
        <w:jc w:val="left"/>
        <w:rPr>
          <w:lang w:val="en-US"/>
        </w:rPr>
      </w:pPr>
    </w:p>
    <w:p w14:paraId="57340A50" w14:textId="5FEB1D5A" w:rsidR="0007793E" w:rsidRDefault="0007793E">
      <w:pPr>
        <w:jc w:val="left"/>
        <w:rPr>
          <w:lang w:val="en-US"/>
        </w:rPr>
      </w:pPr>
      <w:r>
        <w:rPr>
          <w:lang w:val="en-US"/>
        </w:rPr>
        <w:t xml:space="preserve">En v. </w:t>
      </w:r>
      <w:proofErr w:type="spellStart"/>
      <w:r>
        <w:rPr>
          <w:lang w:val="en-US"/>
        </w:rPr>
        <w:t>Liascript</w:t>
      </w:r>
      <w:proofErr w:type="spellEnd"/>
    </w:p>
    <w:p w14:paraId="3B2CFCC0" w14:textId="360B427D" w:rsidR="0038594D" w:rsidRPr="0007793E" w:rsidRDefault="0007793E">
      <w:pPr>
        <w:jc w:val="left"/>
        <w:rPr>
          <w:lang w:val="en-US"/>
        </w:rPr>
      </w:pPr>
      <w:r>
        <w:rPr>
          <w:lang w:val="en-US"/>
        </w:rPr>
        <w:t xml:space="preserve">    </w:t>
      </w:r>
      <w:r w:rsidRPr="0007793E">
        <w:rPr>
          <w:lang w:val="en-US"/>
        </w:rPr>
        <w:drawing>
          <wp:inline distT="0" distB="0" distL="0" distR="0" wp14:anchorId="581BC58A" wp14:editId="211C08FC">
            <wp:extent cx="2381250" cy="1640416"/>
            <wp:effectExtent l="19050" t="19050" r="19050" b="1714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8715" cy="1652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</w:t>
      </w:r>
      <w:r w:rsidRPr="0007793E">
        <w:rPr>
          <w:lang w:val="en-US"/>
        </w:rPr>
        <w:drawing>
          <wp:inline distT="0" distB="0" distL="0" distR="0" wp14:anchorId="018A24D9" wp14:editId="5C1BDE13">
            <wp:extent cx="2678635" cy="1949450"/>
            <wp:effectExtent l="19050" t="19050" r="26670" b="1270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1447" cy="19514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8594D" w:rsidRPr="0007793E">
        <w:rPr>
          <w:lang w:val="en-US"/>
        </w:rPr>
        <w:br w:type="page"/>
      </w:r>
    </w:p>
    <w:p w14:paraId="58622435" w14:textId="29DE3962" w:rsidR="0038594D" w:rsidRDefault="0038594D" w:rsidP="0038594D">
      <w:pPr>
        <w:pStyle w:val="Titre1"/>
        <w:numPr>
          <w:ilvl w:val="0"/>
          <w:numId w:val="26"/>
        </w:numPr>
      </w:pPr>
      <w:bookmarkStart w:id="5" w:name="_Toc215062249"/>
      <w:r>
        <w:lastRenderedPageBreak/>
        <w:t>Les feedback</w:t>
      </w:r>
      <w:bookmarkEnd w:id="5"/>
    </w:p>
    <w:p w14:paraId="55CA50C6" w14:textId="4D4C3A8B" w:rsidR="0038594D" w:rsidRDefault="0038594D" w:rsidP="0038594D">
      <w:r w:rsidRPr="0038594D">
        <w:drawing>
          <wp:anchor distT="0" distB="0" distL="114300" distR="114300" simplePos="0" relativeHeight="251658240" behindDoc="0" locked="0" layoutInCell="1" allowOverlap="1" wp14:anchorId="5A3ADBB5" wp14:editId="2815424F">
            <wp:simplePos x="0" y="0"/>
            <wp:positionH relativeFrom="column">
              <wp:posOffset>3723005</wp:posOffset>
            </wp:positionH>
            <wp:positionV relativeFrom="paragraph">
              <wp:posOffset>15875</wp:posOffset>
            </wp:positionV>
            <wp:extent cx="1873250" cy="1971675"/>
            <wp:effectExtent l="19050" t="19050" r="12700" b="28575"/>
            <wp:wrapThrough wrapText="bothSides">
              <wp:wrapPolygon edited="0">
                <wp:start x="-220" y="-209"/>
                <wp:lineTo x="-220" y="21704"/>
                <wp:lineTo x="21527" y="21704"/>
                <wp:lineTo x="21527" y="-209"/>
                <wp:lineTo x="-220" y="-209"/>
              </wp:wrapPolygon>
            </wp:wrapThrough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1971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44199" w14:textId="26C2821B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38594D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La question à choix unique</w:t>
      </w:r>
    </w:p>
    <w:p w14:paraId="72C576A0" w14:textId="403DF40B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</w:p>
    <w:p w14:paraId="1C64D57C" w14:textId="69EC1643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38594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-</w:t>
      </w:r>
      <w:r w:rsidRPr="0038594D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 [( )] </w:t>
      </w:r>
      <w:proofErr w:type="spellStart"/>
      <w:r w:rsidRPr="0038594D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Ca</w:t>
      </w:r>
      <w:proofErr w:type="spellEnd"/>
      <w:r w:rsidRPr="0038594D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 c'est faux</w:t>
      </w:r>
    </w:p>
    <w:p w14:paraId="635EA52D" w14:textId="6BE2EA14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38594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-</w:t>
      </w:r>
      <w:r w:rsidRPr="0038594D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 [</w:t>
      </w:r>
      <w:r w:rsidRPr="0038594D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(X)</w:t>
      </w:r>
      <w:r w:rsidRPr="0038594D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] </w:t>
      </w:r>
      <w:r w:rsidRPr="0038594D">
        <w:rPr>
          <w:rFonts w:ascii="Consolas" w:eastAsia="Times New Roman" w:hAnsi="Consolas" w:cs="Times New Roman"/>
          <w:b/>
          <w:bCs/>
          <w:color w:val="E6EDF3"/>
          <w:sz w:val="21"/>
          <w:szCs w:val="21"/>
          <w:lang w:eastAsia="fr-FR"/>
        </w:rPr>
        <w:t>**celle-ci c'est la bonne**</w:t>
      </w:r>
    </w:p>
    <w:p w14:paraId="40F392DA" w14:textId="1C386A8A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38594D">
        <w:rPr>
          <w:rFonts w:ascii="Consolas" w:eastAsia="Times New Roman" w:hAnsi="Consolas" w:cs="Times New Roman"/>
          <w:color w:val="FFA657"/>
          <w:sz w:val="21"/>
          <w:szCs w:val="21"/>
          <w:lang w:eastAsia="fr-FR"/>
        </w:rPr>
        <w:t>-</w:t>
      </w:r>
      <w:r w:rsidRPr="0038594D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 [( )] et celle-ci est fausse</w:t>
      </w:r>
    </w:p>
    <w:p w14:paraId="5B55976D" w14:textId="1BDDD51F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38594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fr-FR"/>
        </w:rPr>
        <w:t>**************</w:t>
      </w:r>
    </w:p>
    <w:p w14:paraId="7D9F0F74" w14:textId="6EA0CFE3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38594D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Un petit feedback</w:t>
      </w:r>
    </w:p>
    <w:p w14:paraId="5A20D3B1" w14:textId="2965A24A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38594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fr-FR"/>
        </w:rPr>
        <w:t>**************</w:t>
      </w:r>
    </w:p>
    <w:p w14:paraId="3437A1BD" w14:textId="006ECD74" w:rsidR="0038594D" w:rsidRDefault="0038594D" w:rsidP="0038594D"/>
    <w:p w14:paraId="35CC7E48" w14:textId="59D5A363" w:rsidR="0038594D" w:rsidRDefault="0038594D" w:rsidP="0038594D">
      <w:r w:rsidRPr="0038594D">
        <w:drawing>
          <wp:anchor distT="0" distB="0" distL="114300" distR="114300" simplePos="0" relativeHeight="251659264" behindDoc="0" locked="0" layoutInCell="1" allowOverlap="1" wp14:anchorId="4CF04780" wp14:editId="11DA9CF3">
            <wp:simplePos x="0" y="0"/>
            <wp:positionH relativeFrom="column">
              <wp:posOffset>3830320</wp:posOffset>
            </wp:positionH>
            <wp:positionV relativeFrom="paragraph">
              <wp:posOffset>208280</wp:posOffset>
            </wp:positionV>
            <wp:extent cx="1506220" cy="1587500"/>
            <wp:effectExtent l="19050" t="19050" r="17780" b="12700"/>
            <wp:wrapThrough wrapText="bothSides">
              <wp:wrapPolygon edited="0">
                <wp:start x="-273" y="-259"/>
                <wp:lineTo x="-273" y="21514"/>
                <wp:lineTo x="21582" y="21514"/>
                <wp:lineTo x="21582" y="-259"/>
                <wp:lineTo x="-273" y="-259"/>
              </wp:wrapPolygon>
            </wp:wrapThrough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1587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2957E" w14:textId="77C57F02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38594D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écrire le mot </w:t>
      </w:r>
      <w:r w:rsidRPr="0038594D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`bonjour`</w:t>
      </w:r>
    </w:p>
    <w:p w14:paraId="222E08D3" w14:textId="0295E387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</w:p>
    <w:p w14:paraId="5B15387A" w14:textId="73EAB93A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38594D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[[</w:t>
      </w:r>
      <w:r w:rsidRPr="0038594D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bonjour</w:t>
      </w:r>
      <w:r w:rsidRPr="0038594D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]]</w:t>
      </w:r>
    </w:p>
    <w:p w14:paraId="58249881" w14:textId="77777777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38594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fr-FR"/>
        </w:rPr>
        <w:t>*************</w:t>
      </w:r>
    </w:p>
    <w:p w14:paraId="0EFB7431" w14:textId="6307BD21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38594D">
        <w:rPr>
          <w:rFonts w:ascii="Consolas" w:eastAsia="Times New Roman" w:hAnsi="Consolas" w:cs="Times New Roman"/>
          <w:b/>
          <w:bCs/>
          <w:color w:val="E6EDF3"/>
          <w:sz w:val="21"/>
          <w:szCs w:val="21"/>
          <w:lang w:eastAsia="fr-FR"/>
        </w:rPr>
        <w:t>**Feedback ?**</w:t>
      </w:r>
    </w:p>
    <w:p w14:paraId="5FA541C8" w14:textId="11AA15C6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</w:p>
    <w:p w14:paraId="61D98885" w14:textId="3B73C90E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38594D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C'est assez </w:t>
      </w:r>
      <w:r w:rsidRPr="0038594D">
        <w:rPr>
          <w:rFonts w:ascii="Consolas" w:eastAsia="Times New Roman" w:hAnsi="Consolas" w:cs="Times New Roman"/>
          <w:i/>
          <w:iCs/>
          <w:color w:val="E6EDF3"/>
          <w:sz w:val="21"/>
          <w:szCs w:val="21"/>
          <w:lang w:eastAsia="fr-FR"/>
        </w:rPr>
        <w:t>*simple*</w:t>
      </w:r>
    </w:p>
    <w:p w14:paraId="7157419C" w14:textId="0E7A2D58" w:rsidR="0038594D" w:rsidRPr="0038594D" w:rsidRDefault="0038594D" w:rsidP="0038594D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38594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fr-FR"/>
        </w:rPr>
        <w:t>*************</w:t>
      </w:r>
    </w:p>
    <w:p w14:paraId="3092977A" w14:textId="00DFFD3C" w:rsidR="00B92365" w:rsidRDefault="00B92365">
      <w:pPr>
        <w:jc w:val="left"/>
      </w:pPr>
      <w:r>
        <w:br w:type="page"/>
      </w:r>
    </w:p>
    <w:p w14:paraId="2C0290AF" w14:textId="58C122C8" w:rsidR="00935E3C" w:rsidRDefault="00B92365" w:rsidP="00B92365">
      <w:pPr>
        <w:pStyle w:val="Titre1"/>
        <w:numPr>
          <w:ilvl w:val="0"/>
          <w:numId w:val="26"/>
        </w:numPr>
      </w:pPr>
      <w:bookmarkStart w:id="6" w:name="_Toc215062250"/>
      <w:r>
        <w:lastRenderedPageBreak/>
        <w:t>Les indices</w:t>
      </w:r>
      <w:bookmarkEnd w:id="6"/>
    </w:p>
    <w:p w14:paraId="046046A6" w14:textId="1C718083" w:rsidR="00B92365" w:rsidRDefault="00B92365" w:rsidP="00B92365">
      <w:r>
        <w:t xml:space="preserve">Il est possible d’ajouter des indices qui apparaitront comme des boutons à </w:t>
      </w:r>
      <w:r w:rsidR="00D603BC">
        <w:t>côté</w:t>
      </w:r>
      <w:r>
        <w:t xml:space="preserve"> du bouton « vérifier »</w:t>
      </w:r>
    </w:p>
    <w:p w14:paraId="2B79AF84" w14:textId="755DB32D" w:rsidR="00B92365" w:rsidRDefault="00B92365" w:rsidP="00B92365">
      <w:r w:rsidRPr="00B92365">
        <w:drawing>
          <wp:anchor distT="0" distB="0" distL="114300" distR="114300" simplePos="0" relativeHeight="251660288" behindDoc="0" locked="0" layoutInCell="1" allowOverlap="1" wp14:anchorId="17B5A92F" wp14:editId="3FA22AE6">
            <wp:simplePos x="0" y="0"/>
            <wp:positionH relativeFrom="column">
              <wp:posOffset>3469005</wp:posOffset>
            </wp:positionH>
            <wp:positionV relativeFrom="paragraph">
              <wp:posOffset>87630</wp:posOffset>
            </wp:positionV>
            <wp:extent cx="2584450" cy="1484402"/>
            <wp:effectExtent l="19050" t="19050" r="25400" b="20955"/>
            <wp:wrapThrough wrapText="bothSides">
              <wp:wrapPolygon edited="0">
                <wp:start x="-159" y="-277"/>
                <wp:lineTo x="-159" y="21628"/>
                <wp:lineTo x="21653" y="21628"/>
                <wp:lineTo x="21653" y="-277"/>
                <wp:lineTo x="-159" y="-277"/>
              </wp:wrapPolygon>
            </wp:wrapThrough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484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6872230" w14:textId="51FF92B1" w:rsidR="00B92365" w:rsidRPr="00B92365" w:rsidRDefault="00B92365" w:rsidP="00B92365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B92365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Combien font $</w:t>
      </w:r>
      <w:r w:rsidRPr="00B92365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37</w:t>
      </w:r>
      <w:r w:rsidRPr="00B92365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 xml:space="preserve"> + </w:t>
      </w:r>
      <w:r w:rsidRPr="00B92365">
        <w:rPr>
          <w:rFonts w:ascii="Consolas" w:eastAsia="Times New Roman" w:hAnsi="Consolas" w:cs="Times New Roman"/>
          <w:color w:val="79C0FF"/>
          <w:sz w:val="21"/>
          <w:szCs w:val="21"/>
          <w:lang w:eastAsia="fr-FR"/>
        </w:rPr>
        <w:t>15</w:t>
      </w:r>
      <w:r w:rsidRPr="00B92365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$ ?</w:t>
      </w:r>
    </w:p>
    <w:p w14:paraId="4937631A" w14:textId="77777777" w:rsidR="00B92365" w:rsidRPr="00B92365" w:rsidRDefault="00B92365" w:rsidP="00B92365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</w:p>
    <w:p w14:paraId="6CE1CA36" w14:textId="30C341B8" w:rsidR="00B92365" w:rsidRPr="00B92365" w:rsidRDefault="00B92365" w:rsidP="00B92365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B92365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    [[52]]</w:t>
      </w:r>
    </w:p>
    <w:p w14:paraId="2D177DCB" w14:textId="77777777" w:rsidR="00B92365" w:rsidRPr="00B92365" w:rsidRDefault="00B92365" w:rsidP="00B92365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B92365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    [[?]] la solution est plus grande que 50</w:t>
      </w:r>
    </w:p>
    <w:p w14:paraId="7941981A" w14:textId="463E7D02" w:rsidR="00B92365" w:rsidRPr="00B92365" w:rsidRDefault="00B92365" w:rsidP="00B92365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B92365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    [[?]] c'est moins de 55</w:t>
      </w:r>
    </w:p>
    <w:p w14:paraId="647528F6" w14:textId="3B25445D" w:rsidR="00B92365" w:rsidRPr="00B92365" w:rsidRDefault="00B92365" w:rsidP="00B92365">
      <w:pPr>
        <w:shd w:val="clear" w:color="auto" w:fill="0D1117"/>
        <w:spacing w:after="0" w:line="285" w:lineRule="atLeast"/>
        <w:jc w:val="left"/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</w:pPr>
      <w:r w:rsidRPr="00B92365">
        <w:rPr>
          <w:rFonts w:ascii="Consolas" w:eastAsia="Times New Roman" w:hAnsi="Consolas" w:cs="Times New Roman"/>
          <w:color w:val="E6EDF3"/>
          <w:sz w:val="21"/>
          <w:szCs w:val="21"/>
          <w:lang w:eastAsia="fr-FR"/>
        </w:rPr>
        <w:t>    [[?]] ça doit au moins être un nombre</w:t>
      </w:r>
    </w:p>
    <w:p w14:paraId="5447E858" w14:textId="42DEDF0B" w:rsidR="00B92365" w:rsidRDefault="00B92365" w:rsidP="00B92365"/>
    <w:p w14:paraId="4A1CB616" w14:textId="26A3CF8A" w:rsidR="00B92365" w:rsidRPr="00B92365" w:rsidRDefault="00B92365" w:rsidP="00B92365"/>
    <w:p w14:paraId="7372B1A0" w14:textId="0564ADF8" w:rsidR="0038594D" w:rsidRPr="0038594D" w:rsidRDefault="0038594D" w:rsidP="0038594D"/>
    <w:p w14:paraId="39367C26" w14:textId="77777777" w:rsidR="00955E18" w:rsidRPr="004A1540" w:rsidRDefault="00955E18" w:rsidP="004A1540"/>
    <w:p w14:paraId="4C71E691" w14:textId="77777777" w:rsidR="004A1540" w:rsidRDefault="004A1540" w:rsidP="004A1540"/>
    <w:p w14:paraId="2F39C551" w14:textId="77777777" w:rsidR="00BD252F" w:rsidRDefault="00BD252F" w:rsidP="003B4CF8"/>
    <w:sectPr w:rsidR="00BD252F" w:rsidSect="003B4CF8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type w:val="continuous"/>
      <w:pgSz w:w="11906" w:h="16838"/>
      <w:pgMar w:top="1276" w:right="1417" w:bottom="568" w:left="1417" w:header="708" w:footer="3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78A1B" w14:textId="77777777" w:rsidR="00720973" w:rsidRDefault="00720973" w:rsidP="007069AF">
      <w:pPr>
        <w:spacing w:after="0" w:line="240" w:lineRule="auto"/>
      </w:pPr>
      <w:r>
        <w:separator/>
      </w:r>
    </w:p>
  </w:endnote>
  <w:endnote w:type="continuationSeparator" w:id="0">
    <w:p w14:paraId="40311CCA" w14:textId="77777777" w:rsidR="00720973" w:rsidRDefault="00720973" w:rsidP="0070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SemiBold">
    <w:altName w:val="DejaVu Sans Condense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40458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4A27F36D" w14:textId="77777777" w:rsidR="00F87C29" w:rsidRPr="00701A17" w:rsidRDefault="00F87C29">
        <w:pPr>
          <w:pStyle w:val="Pieddepage"/>
          <w:jc w:val="right"/>
          <w:rPr>
            <w:sz w:val="18"/>
            <w:szCs w:val="18"/>
          </w:rPr>
        </w:pPr>
        <w:r w:rsidRPr="00701A17">
          <w:rPr>
            <w:sz w:val="18"/>
            <w:szCs w:val="18"/>
          </w:rPr>
          <w:fldChar w:fldCharType="begin"/>
        </w:r>
        <w:r w:rsidRPr="00701A17">
          <w:rPr>
            <w:sz w:val="18"/>
            <w:szCs w:val="18"/>
          </w:rPr>
          <w:instrText>PAGE   \* MERGEFORMAT</w:instrText>
        </w:r>
        <w:r w:rsidRPr="00701A17">
          <w:rPr>
            <w:sz w:val="18"/>
            <w:szCs w:val="18"/>
          </w:rPr>
          <w:fldChar w:fldCharType="separate"/>
        </w:r>
        <w:r w:rsidR="00872BB6">
          <w:rPr>
            <w:noProof/>
            <w:sz w:val="18"/>
            <w:szCs w:val="18"/>
          </w:rPr>
          <w:t>1</w:t>
        </w:r>
        <w:r w:rsidRPr="00701A17">
          <w:rPr>
            <w:sz w:val="18"/>
            <w:szCs w:val="18"/>
          </w:rPr>
          <w:fldChar w:fldCharType="end"/>
        </w:r>
      </w:p>
    </w:sdtContent>
  </w:sdt>
  <w:p w14:paraId="79B26DD1" w14:textId="77777777" w:rsidR="00F87C29" w:rsidRPr="00E24918" w:rsidRDefault="00F87C29" w:rsidP="00541524">
    <w:pPr>
      <w:pStyle w:val="Pieddepage"/>
      <w:jc w:val="righ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F4644" w14:textId="77777777" w:rsidR="00F87C29" w:rsidRDefault="00F87C2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8331387"/>
      <w:docPartObj>
        <w:docPartGallery w:val="Page Numbers (Bottom of Page)"/>
        <w:docPartUnique/>
      </w:docPartObj>
    </w:sdtPr>
    <w:sdtEndPr/>
    <w:sdtContent>
      <w:p w14:paraId="0C0E18DE" w14:textId="77777777" w:rsidR="00F87C29" w:rsidRDefault="00F87C2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5408">
          <w:rPr>
            <w:noProof/>
          </w:rPr>
          <w:t>1</w:t>
        </w:r>
        <w:r>
          <w:fldChar w:fldCharType="end"/>
        </w:r>
      </w:p>
    </w:sdtContent>
  </w:sdt>
  <w:p w14:paraId="13DCC688" w14:textId="77777777" w:rsidR="00F87C29" w:rsidRDefault="00F87C29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88426" w14:textId="77777777" w:rsidR="00F87C29" w:rsidRDefault="00F87C2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2E013" w14:textId="77777777" w:rsidR="00720973" w:rsidRDefault="00720973" w:rsidP="007069AF">
      <w:pPr>
        <w:spacing w:after="0" w:line="240" w:lineRule="auto"/>
      </w:pPr>
      <w:r>
        <w:separator/>
      </w:r>
    </w:p>
  </w:footnote>
  <w:footnote w:type="continuationSeparator" w:id="0">
    <w:p w14:paraId="22A33E66" w14:textId="77777777" w:rsidR="00720973" w:rsidRDefault="00720973" w:rsidP="0070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2D5B3" w14:textId="77777777" w:rsidR="00F87C29" w:rsidRDefault="00FE0F86" w:rsidP="0028644F">
    <w:pPr>
      <w:pStyle w:val="En-tte"/>
      <w:rPr>
        <w:sz w:val="20"/>
        <w:szCs w:val="20"/>
      </w:rPr>
    </w:pPr>
    <w:r>
      <w:rPr>
        <w:noProof/>
        <w:lang w:eastAsia="fr-FR"/>
      </w:rPr>
      <w:drawing>
        <wp:inline distT="0" distB="0" distL="0" distR="0" wp14:anchorId="70B657E8" wp14:editId="1E5757FE">
          <wp:extent cx="1885950" cy="857250"/>
          <wp:effectExtent l="0" t="0" r="0" b="0"/>
          <wp:docPr id="6" name="Image 6" descr="Z:\4. COMMUNICATION\DOSSIERS PRIVES DCOM\Communication institutionnelle\#MARQUE\#LOGOS\Nouveau logo UPSaclay\IMPRESSION\UPSACLAY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4. COMMUNICATION\DOSSIERS PRIVES DCOM\Communication institutionnelle\#MARQUE\#LOGOS\Nouveau logo UPSaclay\IMPRESSION\UPSACLAY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FD2086" w14:textId="77777777" w:rsidR="00F87C29" w:rsidRDefault="00F87C29" w:rsidP="0028644F">
    <w:pPr>
      <w:pStyle w:val="En-tte"/>
      <w:rPr>
        <w:sz w:val="20"/>
        <w:szCs w:val="20"/>
      </w:rPr>
    </w:pPr>
    <w:r>
      <w:rPr>
        <w:sz w:val="20"/>
        <w:szCs w:val="20"/>
      </w:rPr>
      <w:tab/>
    </w:r>
  </w:p>
  <w:p w14:paraId="32D58F1F" w14:textId="77777777" w:rsidR="00F87C29" w:rsidRDefault="00F87C2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2A976" w14:textId="77777777" w:rsidR="00F87C29" w:rsidRDefault="00F87C2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3BA97" w14:textId="77777777" w:rsidR="00F87C29" w:rsidRDefault="00315A75" w:rsidP="00F87C29">
    <w:pPr>
      <w:pStyle w:val="En-tte"/>
      <w:rPr>
        <w:sz w:val="20"/>
        <w:szCs w:val="20"/>
      </w:rPr>
    </w:pPr>
    <w:r>
      <w:rPr>
        <w:noProof/>
        <w:lang w:eastAsia="fr-FR"/>
      </w:rPr>
      <w:drawing>
        <wp:inline distT="0" distB="0" distL="0" distR="0" wp14:anchorId="17D776BB" wp14:editId="3FF2940A">
          <wp:extent cx="1885950" cy="857250"/>
          <wp:effectExtent l="0" t="0" r="0" b="0"/>
          <wp:docPr id="1" name="Image 1" descr="Z:\4. COMMUNICATION\DOSSIERS PRIVES DCOM\Communication institutionnelle\#MARQUE\#LOGOS\Nouveau logo UPSaclay\IMPRESSION\UPSACLAY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4. COMMUNICATION\DOSSIERS PRIVES DCOM\Communication institutionnelle\#MARQUE\#LOGOS\Nouveau logo UPSaclay\IMPRESSION\UPSACLAY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0A1CA8" w14:textId="77777777" w:rsidR="00F87C29" w:rsidRDefault="00F87C29" w:rsidP="00F87C29">
    <w:pPr>
      <w:pStyle w:val="En-tte"/>
      <w:rPr>
        <w:sz w:val="20"/>
        <w:szCs w:val="20"/>
      </w:rPr>
    </w:pPr>
    <w:r>
      <w:rPr>
        <w:sz w:val="20"/>
        <w:szCs w:val="20"/>
      </w:rPr>
      <w:tab/>
    </w:r>
  </w:p>
  <w:p w14:paraId="12FA1ECB" w14:textId="77777777" w:rsidR="00F87C29" w:rsidRDefault="00F87C29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0234F" w14:textId="77777777" w:rsidR="00F87C29" w:rsidRDefault="00F87C2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4026"/>
    <w:multiLevelType w:val="hybridMultilevel"/>
    <w:tmpl w:val="F7EA5824"/>
    <w:lvl w:ilvl="0" w:tplc="EA50879C"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6271B"/>
    <w:multiLevelType w:val="multilevel"/>
    <w:tmpl w:val="AD285664"/>
    <w:lvl w:ilvl="0">
      <w:start w:val="1"/>
      <w:numFmt w:val="decimal"/>
      <w:lvlText w:val="%1."/>
      <w:lvlJc w:val="left"/>
      <w:pPr>
        <w:ind w:left="720" w:hanging="360"/>
      </w:pPr>
      <w:rPr>
        <w:rFonts w:ascii="Open Sans SemiBold" w:eastAsiaTheme="majorEastAsia" w:hAnsi="Open Sans SemiBold" w:cstheme="majorBidi" w:hint="default"/>
        <w:color w:val="660033"/>
        <w:sz w:val="26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7A214BB"/>
    <w:multiLevelType w:val="hybridMultilevel"/>
    <w:tmpl w:val="3B86D5BE"/>
    <w:lvl w:ilvl="0" w:tplc="B5B8EAE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A3A9C"/>
    <w:multiLevelType w:val="hybridMultilevel"/>
    <w:tmpl w:val="527E2EEE"/>
    <w:lvl w:ilvl="0" w:tplc="48681E22">
      <w:start w:val="3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7400C"/>
    <w:multiLevelType w:val="hybridMultilevel"/>
    <w:tmpl w:val="5F0010C2"/>
    <w:lvl w:ilvl="0" w:tplc="6F72F700">
      <w:start w:val="16"/>
      <w:numFmt w:val="bullet"/>
      <w:lvlText w:val="-"/>
      <w:lvlJc w:val="left"/>
      <w:pPr>
        <w:ind w:left="144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B1145A"/>
    <w:multiLevelType w:val="hybridMultilevel"/>
    <w:tmpl w:val="ACD86FFC"/>
    <w:lvl w:ilvl="0" w:tplc="BC56B5D8">
      <w:start w:val="1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6759D"/>
    <w:multiLevelType w:val="hybridMultilevel"/>
    <w:tmpl w:val="BE927364"/>
    <w:lvl w:ilvl="0" w:tplc="C1A0AC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2486A"/>
    <w:multiLevelType w:val="hybridMultilevel"/>
    <w:tmpl w:val="83388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35CAB"/>
    <w:multiLevelType w:val="hybridMultilevel"/>
    <w:tmpl w:val="8F00904E"/>
    <w:lvl w:ilvl="0" w:tplc="A35816DE">
      <w:start w:val="6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1292A"/>
    <w:multiLevelType w:val="hybridMultilevel"/>
    <w:tmpl w:val="FF66B8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C0251"/>
    <w:multiLevelType w:val="hybridMultilevel"/>
    <w:tmpl w:val="BE927364"/>
    <w:lvl w:ilvl="0" w:tplc="C1A0AC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F71"/>
    <w:multiLevelType w:val="hybridMultilevel"/>
    <w:tmpl w:val="3C9CA69A"/>
    <w:lvl w:ilvl="0" w:tplc="7B7E2D5A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04ACB"/>
    <w:multiLevelType w:val="hybridMultilevel"/>
    <w:tmpl w:val="74FA020C"/>
    <w:lvl w:ilvl="0" w:tplc="32FEA5DC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AF18DB"/>
    <w:multiLevelType w:val="hybridMultilevel"/>
    <w:tmpl w:val="70EC681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B571A"/>
    <w:multiLevelType w:val="hybridMultilevel"/>
    <w:tmpl w:val="3508DE80"/>
    <w:lvl w:ilvl="0" w:tplc="269C82E6">
      <w:numFmt w:val="bullet"/>
      <w:lvlText w:val=""/>
      <w:lvlJc w:val="left"/>
      <w:pPr>
        <w:ind w:left="720" w:hanging="360"/>
      </w:pPr>
      <w:rPr>
        <w:rFonts w:ascii="Wingdings" w:eastAsia="Cambria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3349D4"/>
    <w:multiLevelType w:val="hybridMultilevel"/>
    <w:tmpl w:val="0D26D5FC"/>
    <w:lvl w:ilvl="0" w:tplc="A3FC6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340E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9EF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04C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6A7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F04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A6A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345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FE65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F7B7028"/>
    <w:multiLevelType w:val="hybridMultilevel"/>
    <w:tmpl w:val="1122CA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CD0F68"/>
    <w:multiLevelType w:val="hybridMultilevel"/>
    <w:tmpl w:val="9478282E"/>
    <w:lvl w:ilvl="0" w:tplc="0868FEE4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616DF"/>
    <w:multiLevelType w:val="hybridMultilevel"/>
    <w:tmpl w:val="BE927364"/>
    <w:lvl w:ilvl="0" w:tplc="C1A0AC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12419D"/>
    <w:multiLevelType w:val="hybridMultilevel"/>
    <w:tmpl w:val="C532BE9C"/>
    <w:lvl w:ilvl="0" w:tplc="2C122A1C">
      <w:start w:val="530"/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274B9"/>
    <w:multiLevelType w:val="hybridMultilevel"/>
    <w:tmpl w:val="58CE58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493686"/>
    <w:multiLevelType w:val="hybridMultilevel"/>
    <w:tmpl w:val="965E1B62"/>
    <w:lvl w:ilvl="0" w:tplc="938E510C">
      <w:start w:val="2"/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6A1413"/>
    <w:multiLevelType w:val="hybridMultilevel"/>
    <w:tmpl w:val="E2AC700C"/>
    <w:lvl w:ilvl="0" w:tplc="8EF4BE7A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B7D69"/>
    <w:multiLevelType w:val="hybridMultilevel"/>
    <w:tmpl w:val="D54E88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E66650"/>
    <w:multiLevelType w:val="hybridMultilevel"/>
    <w:tmpl w:val="E6E22F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B63CD9"/>
    <w:multiLevelType w:val="hybridMultilevel"/>
    <w:tmpl w:val="8F148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C010A"/>
    <w:multiLevelType w:val="hybridMultilevel"/>
    <w:tmpl w:val="BD0AC656"/>
    <w:lvl w:ilvl="0" w:tplc="8794AAD2">
      <w:numFmt w:val="bullet"/>
      <w:lvlText w:val="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444A06"/>
    <w:multiLevelType w:val="hybridMultilevel"/>
    <w:tmpl w:val="DCC8930C"/>
    <w:lvl w:ilvl="0" w:tplc="E28E03DE">
      <w:numFmt w:val="bullet"/>
      <w:lvlText w:val="-"/>
      <w:lvlJc w:val="left"/>
      <w:pPr>
        <w:ind w:left="720" w:hanging="360"/>
      </w:pPr>
      <w:rPr>
        <w:rFonts w:ascii="Open Sans" w:eastAsia="Cambria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19"/>
  </w:num>
  <w:num w:numId="5">
    <w:abstractNumId w:val="15"/>
  </w:num>
  <w:num w:numId="6">
    <w:abstractNumId w:val="23"/>
  </w:num>
  <w:num w:numId="7">
    <w:abstractNumId w:val="9"/>
  </w:num>
  <w:num w:numId="8">
    <w:abstractNumId w:val="17"/>
  </w:num>
  <w:num w:numId="9">
    <w:abstractNumId w:val="25"/>
  </w:num>
  <w:num w:numId="10">
    <w:abstractNumId w:val="16"/>
  </w:num>
  <w:num w:numId="11">
    <w:abstractNumId w:val="14"/>
  </w:num>
  <w:num w:numId="12">
    <w:abstractNumId w:val="11"/>
  </w:num>
  <w:num w:numId="13">
    <w:abstractNumId w:val="27"/>
  </w:num>
  <w:num w:numId="14">
    <w:abstractNumId w:val="8"/>
  </w:num>
  <w:num w:numId="15">
    <w:abstractNumId w:val="26"/>
  </w:num>
  <w:num w:numId="16">
    <w:abstractNumId w:val="12"/>
  </w:num>
  <w:num w:numId="17">
    <w:abstractNumId w:val="21"/>
  </w:num>
  <w:num w:numId="18">
    <w:abstractNumId w:val="2"/>
  </w:num>
  <w:num w:numId="19">
    <w:abstractNumId w:val="22"/>
  </w:num>
  <w:num w:numId="20">
    <w:abstractNumId w:val="5"/>
  </w:num>
  <w:num w:numId="21">
    <w:abstractNumId w:val="4"/>
  </w:num>
  <w:num w:numId="22">
    <w:abstractNumId w:val="3"/>
  </w:num>
  <w:num w:numId="23">
    <w:abstractNumId w:val="20"/>
  </w:num>
  <w:num w:numId="24">
    <w:abstractNumId w:val="13"/>
  </w:num>
  <w:num w:numId="25">
    <w:abstractNumId w:val="24"/>
  </w:num>
  <w:num w:numId="26">
    <w:abstractNumId w:val="18"/>
  </w:num>
  <w:num w:numId="27">
    <w:abstractNumId w:val="6"/>
  </w:num>
  <w:num w:numId="28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F6"/>
    <w:rsid w:val="00001EDC"/>
    <w:rsid w:val="00006326"/>
    <w:rsid w:val="00020631"/>
    <w:rsid w:val="00021801"/>
    <w:rsid w:val="0002350B"/>
    <w:rsid w:val="000243C5"/>
    <w:rsid w:val="00024A79"/>
    <w:rsid w:val="00026829"/>
    <w:rsid w:val="00032035"/>
    <w:rsid w:val="0003421B"/>
    <w:rsid w:val="0003459D"/>
    <w:rsid w:val="0003539D"/>
    <w:rsid w:val="00037009"/>
    <w:rsid w:val="0004731C"/>
    <w:rsid w:val="00050628"/>
    <w:rsid w:val="00051033"/>
    <w:rsid w:val="00057D6E"/>
    <w:rsid w:val="00062795"/>
    <w:rsid w:val="0007793E"/>
    <w:rsid w:val="00082948"/>
    <w:rsid w:val="000848B2"/>
    <w:rsid w:val="00094450"/>
    <w:rsid w:val="00096C19"/>
    <w:rsid w:val="00097C9F"/>
    <w:rsid w:val="000A2D6B"/>
    <w:rsid w:val="000A37A4"/>
    <w:rsid w:val="000A55F9"/>
    <w:rsid w:val="000A57FB"/>
    <w:rsid w:val="000B33C3"/>
    <w:rsid w:val="000B6480"/>
    <w:rsid w:val="000C003C"/>
    <w:rsid w:val="000C6D9A"/>
    <w:rsid w:val="000D0989"/>
    <w:rsid w:val="000D1060"/>
    <w:rsid w:val="000D4B0C"/>
    <w:rsid w:val="000D6275"/>
    <w:rsid w:val="000E011B"/>
    <w:rsid w:val="000E0E23"/>
    <w:rsid w:val="000E33C2"/>
    <w:rsid w:val="000E7F1B"/>
    <w:rsid w:val="000F0098"/>
    <w:rsid w:val="000F229C"/>
    <w:rsid w:val="000F3C20"/>
    <w:rsid w:val="000F5178"/>
    <w:rsid w:val="000F52A7"/>
    <w:rsid w:val="000F75E6"/>
    <w:rsid w:val="00101455"/>
    <w:rsid w:val="001029F1"/>
    <w:rsid w:val="00104244"/>
    <w:rsid w:val="00105029"/>
    <w:rsid w:val="0011335D"/>
    <w:rsid w:val="00114075"/>
    <w:rsid w:val="00115985"/>
    <w:rsid w:val="00117346"/>
    <w:rsid w:val="001177AF"/>
    <w:rsid w:val="00122AE7"/>
    <w:rsid w:val="00125EF5"/>
    <w:rsid w:val="00127DE8"/>
    <w:rsid w:val="001312B3"/>
    <w:rsid w:val="001328B5"/>
    <w:rsid w:val="00133E8D"/>
    <w:rsid w:val="00136925"/>
    <w:rsid w:val="00140E3E"/>
    <w:rsid w:val="001453C1"/>
    <w:rsid w:val="001511BA"/>
    <w:rsid w:val="001538D8"/>
    <w:rsid w:val="00161CFB"/>
    <w:rsid w:val="001656DE"/>
    <w:rsid w:val="00167619"/>
    <w:rsid w:val="00174F72"/>
    <w:rsid w:val="00182652"/>
    <w:rsid w:val="00183827"/>
    <w:rsid w:val="00191AE4"/>
    <w:rsid w:val="0019210F"/>
    <w:rsid w:val="001A33DA"/>
    <w:rsid w:val="001A4700"/>
    <w:rsid w:val="001A4801"/>
    <w:rsid w:val="001A48FD"/>
    <w:rsid w:val="001A6082"/>
    <w:rsid w:val="001A650F"/>
    <w:rsid w:val="001B27B8"/>
    <w:rsid w:val="001B4840"/>
    <w:rsid w:val="001C44DC"/>
    <w:rsid w:val="001C797C"/>
    <w:rsid w:val="001D3E7E"/>
    <w:rsid w:val="001D4545"/>
    <w:rsid w:val="001E33C4"/>
    <w:rsid w:val="001F44A6"/>
    <w:rsid w:val="00200399"/>
    <w:rsid w:val="002006D9"/>
    <w:rsid w:val="00202B3B"/>
    <w:rsid w:val="00204401"/>
    <w:rsid w:val="00205D97"/>
    <w:rsid w:val="00217302"/>
    <w:rsid w:val="00217B3E"/>
    <w:rsid w:val="0022229D"/>
    <w:rsid w:val="00222CD8"/>
    <w:rsid w:val="002239C6"/>
    <w:rsid w:val="00237478"/>
    <w:rsid w:val="00240019"/>
    <w:rsid w:val="00240C0D"/>
    <w:rsid w:val="00247F16"/>
    <w:rsid w:val="002567BC"/>
    <w:rsid w:val="00272FE7"/>
    <w:rsid w:val="002748BD"/>
    <w:rsid w:val="00276B3C"/>
    <w:rsid w:val="00277E0A"/>
    <w:rsid w:val="00285186"/>
    <w:rsid w:val="0028644F"/>
    <w:rsid w:val="00286C94"/>
    <w:rsid w:val="002916C7"/>
    <w:rsid w:val="0029323B"/>
    <w:rsid w:val="00294FF3"/>
    <w:rsid w:val="002A22CF"/>
    <w:rsid w:val="002A7B14"/>
    <w:rsid w:val="002B48AB"/>
    <w:rsid w:val="002C523E"/>
    <w:rsid w:val="002C65A5"/>
    <w:rsid w:val="002D218F"/>
    <w:rsid w:val="002D3FCF"/>
    <w:rsid w:val="002E0E91"/>
    <w:rsid w:val="002E57B4"/>
    <w:rsid w:val="002E71CB"/>
    <w:rsid w:val="002F53DD"/>
    <w:rsid w:val="00304996"/>
    <w:rsid w:val="00315A75"/>
    <w:rsid w:val="00317AFA"/>
    <w:rsid w:val="00322AA5"/>
    <w:rsid w:val="003335C0"/>
    <w:rsid w:val="0034490B"/>
    <w:rsid w:val="0034619D"/>
    <w:rsid w:val="0035014C"/>
    <w:rsid w:val="00353C90"/>
    <w:rsid w:val="003572DD"/>
    <w:rsid w:val="003604F8"/>
    <w:rsid w:val="00361823"/>
    <w:rsid w:val="00362A17"/>
    <w:rsid w:val="00365DC9"/>
    <w:rsid w:val="00373A55"/>
    <w:rsid w:val="00376415"/>
    <w:rsid w:val="00383ABD"/>
    <w:rsid w:val="0038594D"/>
    <w:rsid w:val="003863A5"/>
    <w:rsid w:val="00387B59"/>
    <w:rsid w:val="00390DAB"/>
    <w:rsid w:val="0039503E"/>
    <w:rsid w:val="0039519D"/>
    <w:rsid w:val="00397CA2"/>
    <w:rsid w:val="003A08BB"/>
    <w:rsid w:val="003A1547"/>
    <w:rsid w:val="003B4CF8"/>
    <w:rsid w:val="003B65A8"/>
    <w:rsid w:val="003B7AD7"/>
    <w:rsid w:val="003C127A"/>
    <w:rsid w:val="003C32AC"/>
    <w:rsid w:val="003D2B98"/>
    <w:rsid w:val="003E3360"/>
    <w:rsid w:val="003E40FB"/>
    <w:rsid w:val="003E559B"/>
    <w:rsid w:val="003E6372"/>
    <w:rsid w:val="003F4D63"/>
    <w:rsid w:val="003F5450"/>
    <w:rsid w:val="0040238B"/>
    <w:rsid w:val="0040354B"/>
    <w:rsid w:val="00404215"/>
    <w:rsid w:val="00405640"/>
    <w:rsid w:val="00405D38"/>
    <w:rsid w:val="0041010D"/>
    <w:rsid w:val="00416C8F"/>
    <w:rsid w:val="00420F7B"/>
    <w:rsid w:val="004211A8"/>
    <w:rsid w:val="00440B35"/>
    <w:rsid w:val="00440F3E"/>
    <w:rsid w:val="00441406"/>
    <w:rsid w:val="00441C46"/>
    <w:rsid w:val="00446580"/>
    <w:rsid w:val="00447BC7"/>
    <w:rsid w:val="004503DC"/>
    <w:rsid w:val="00460855"/>
    <w:rsid w:val="00463657"/>
    <w:rsid w:val="00473E79"/>
    <w:rsid w:val="00473EA6"/>
    <w:rsid w:val="0048349F"/>
    <w:rsid w:val="004A1540"/>
    <w:rsid w:val="004A68DB"/>
    <w:rsid w:val="004B31FB"/>
    <w:rsid w:val="004B4A43"/>
    <w:rsid w:val="004B6E96"/>
    <w:rsid w:val="004C3DB5"/>
    <w:rsid w:val="004D1EF1"/>
    <w:rsid w:val="004D701E"/>
    <w:rsid w:val="004E09F8"/>
    <w:rsid w:val="004E52CE"/>
    <w:rsid w:val="004E6441"/>
    <w:rsid w:val="005073AA"/>
    <w:rsid w:val="0051043C"/>
    <w:rsid w:val="00516673"/>
    <w:rsid w:val="0051741D"/>
    <w:rsid w:val="005201D0"/>
    <w:rsid w:val="00527181"/>
    <w:rsid w:val="00531ED3"/>
    <w:rsid w:val="005330BB"/>
    <w:rsid w:val="00533F57"/>
    <w:rsid w:val="005352BD"/>
    <w:rsid w:val="00535FEF"/>
    <w:rsid w:val="00541524"/>
    <w:rsid w:val="005418AF"/>
    <w:rsid w:val="00545355"/>
    <w:rsid w:val="005464B6"/>
    <w:rsid w:val="00547BE0"/>
    <w:rsid w:val="00563FA6"/>
    <w:rsid w:val="00565824"/>
    <w:rsid w:val="005717D4"/>
    <w:rsid w:val="005729FA"/>
    <w:rsid w:val="005748AA"/>
    <w:rsid w:val="005939E1"/>
    <w:rsid w:val="00593A8B"/>
    <w:rsid w:val="00594DB3"/>
    <w:rsid w:val="00595075"/>
    <w:rsid w:val="005A43E2"/>
    <w:rsid w:val="005A5430"/>
    <w:rsid w:val="005B14ED"/>
    <w:rsid w:val="005C091B"/>
    <w:rsid w:val="005C4FE7"/>
    <w:rsid w:val="005D0C4B"/>
    <w:rsid w:val="005D1268"/>
    <w:rsid w:val="005D2F1F"/>
    <w:rsid w:val="005E3008"/>
    <w:rsid w:val="005E643F"/>
    <w:rsid w:val="005F25C0"/>
    <w:rsid w:val="005F35B4"/>
    <w:rsid w:val="005F51DD"/>
    <w:rsid w:val="005F58BF"/>
    <w:rsid w:val="00603992"/>
    <w:rsid w:val="00603FAA"/>
    <w:rsid w:val="006042EA"/>
    <w:rsid w:val="00607FFE"/>
    <w:rsid w:val="006159CF"/>
    <w:rsid w:val="00626154"/>
    <w:rsid w:val="00627EF6"/>
    <w:rsid w:val="00643BF6"/>
    <w:rsid w:val="006446EE"/>
    <w:rsid w:val="006447CA"/>
    <w:rsid w:val="00651DCE"/>
    <w:rsid w:val="00653963"/>
    <w:rsid w:val="006572A2"/>
    <w:rsid w:val="006619FF"/>
    <w:rsid w:val="00662899"/>
    <w:rsid w:val="006658CA"/>
    <w:rsid w:val="006664DD"/>
    <w:rsid w:val="00671094"/>
    <w:rsid w:val="00673289"/>
    <w:rsid w:val="00675800"/>
    <w:rsid w:val="00677E64"/>
    <w:rsid w:val="006801AE"/>
    <w:rsid w:val="0068067F"/>
    <w:rsid w:val="00682115"/>
    <w:rsid w:val="00693388"/>
    <w:rsid w:val="00693AFF"/>
    <w:rsid w:val="00694F50"/>
    <w:rsid w:val="00696878"/>
    <w:rsid w:val="006A0D51"/>
    <w:rsid w:val="006A318B"/>
    <w:rsid w:val="006A5A33"/>
    <w:rsid w:val="006A6008"/>
    <w:rsid w:val="006B1C45"/>
    <w:rsid w:val="006B4642"/>
    <w:rsid w:val="006B7BE2"/>
    <w:rsid w:val="006C68B8"/>
    <w:rsid w:val="006D4640"/>
    <w:rsid w:val="006D4A46"/>
    <w:rsid w:val="006D7764"/>
    <w:rsid w:val="006E0944"/>
    <w:rsid w:val="006E3278"/>
    <w:rsid w:val="006E3794"/>
    <w:rsid w:val="006E4BCB"/>
    <w:rsid w:val="006F5674"/>
    <w:rsid w:val="00701A17"/>
    <w:rsid w:val="00702242"/>
    <w:rsid w:val="007069AF"/>
    <w:rsid w:val="0071023B"/>
    <w:rsid w:val="0071055C"/>
    <w:rsid w:val="0071295B"/>
    <w:rsid w:val="00720973"/>
    <w:rsid w:val="00720B23"/>
    <w:rsid w:val="0072176D"/>
    <w:rsid w:val="00725CA3"/>
    <w:rsid w:val="00732FB0"/>
    <w:rsid w:val="00735697"/>
    <w:rsid w:val="00735A91"/>
    <w:rsid w:val="00744B93"/>
    <w:rsid w:val="00750F31"/>
    <w:rsid w:val="00754273"/>
    <w:rsid w:val="00762465"/>
    <w:rsid w:val="00764CC3"/>
    <w:rsid w:val="00765774"/>
    <w:rsid w:val="007821E4"/>
    <w:rsid w:val="007830F4"/>
    <w:rsid w:val="00793825"/>
    <w:rsid w:val="00793F8F"/>
    <w:rsid w:val="00794BE5"/>
    <w:rsid w:val="007A0069"/>
    <w:rsid w:val="007A5651"/>
    <w:rsid w:val="007B28FA"/>
    <w:rsid w:val="007B7BE5"/>
    <w:rsid w:val="007C133F"/>
    <w:rsid w:val="007C2A70"/>
    <w:rsid w:val="007D06E8"/>
    <w:rsid w:val="007D146D"/>
    <w:rsid w:val="007D5349"/>
    <w:rsid w:val="007D54C3"/>
    <w:rsid w:val="007D6A0A"/>
    <w:rsid w:val="007E1891"/>
    <w:rsid w:val="007E4098"/>
    <w:rsid w:val="007E64E0"/>
    <w:rsid w:val="00800694"/>
    <w:rsid w:val="008023BF"/>
    <w:rsid w:val="0080260F"/>
    <w:rsid w:val="00811093"/>
    <w:rsid w:val="00812758"/>
    <w:rsid w:val="00813190"/>
    <w:rsid w:val="0082184F"/>
    <w:rsid w:val="00825DD7"/>
    <w:rsid w:val="00836C1F"/>
    <w:rsid w:val="00843F59"/>
    <w:rsid w:val="00847077"/>
    <w:rsid w:val="00850B95"/>
    <w:rsid w:val="00852F93"/>
    <w:rsid w:val="00862BCE"/>
    <w:rsid w:val="00864D01"/>
    <w:rsid w:val="0086557F"/>
    <w:rsid w:val="00872BB6"/>
    <w:rsid w:val="00876054"/>
    <w:rsid w:val="008806CE"/>
    <w:rsid w:val="008878AE"/>
    <w:rsid w:val="00890FA6"/>
    <w:rsid w:val="008913EF"/>
    <w:rsid w:val="00891E08"/>
    <w:rsid w:val="00892832"/>
    <w:rsid w:val="008961F3"/>
    <w:rsid w:val="008A128D"/>
    <w:rsid w:val="008A3775"/>
    <w:rsid w:val="008A5B98"/>
    <w:rsid w:val="008A5D01"/>
    <w:rsid w:val="008B04DC"/>
    <w:rsid w:val="008B398C"/>
    <w:rsid w:val="008C2E7D"/>
    <w:rsid w:val="008C731D"/>
    <w:rsid w:val="008D4FB3"/>
    <w:rsid w:val="008E2EF5"/>
    <w:rsid w:val="00902E31"/>
    <w:rsid w:val="0090738D"/>
    <w:rsid w:val="00910E66"/>
    <w:rsid w:val="00920B95"/>
    <w:rsid w:val="00920EA1"/>
    <w:rsid w:val="00921C7B"/>
    <w:rsid w:val="0092444E"/>
    <w:rsid w:val="00935E3C"/>
    <w:rsid w:val="0094292A"/>
    <w:rsid w:val="00954D6A"/>
    <w:rsid w:val="00955E18"/>
    <w:rsid w:val="0096439D"/>
    <w:rsid w:val="00964A06"/>
    <w:rsid w:val="009710FC"/>
    <w:rsid w:val="009711EA"/>
    <w:rsid w:val="00972250"/>
    <w:rsid w:val="00974EB9"/>
    <w:rsid w:val="00981D0C"/>
    <w:rsid w:val="00983ECE"/>
    <w:rsid w:val="0098558D"/>
    <w:rsid w:val="00991D0D"/>
    <w:rsid w:val="009A5408"/>
    <w:rsid w:val="009A5B99"/>
    <w:rsid w:val="009B2EBD"/>
    <w:rsid w:val="009B3AD9"/>
    <w:rsid w:val="009B52CE"/>
    <w:rsid w:val="009C009F"/>
    <w:rsid w:val="009C0C19"/>
    <w:rsid w:val="009C1776"/>
    <w:rsid w:val="009C6E7E"/>
    <w:rsid w:val="009D3409"/>
    <w:rsid w:val="009D4408"/>
    <w:rsid w:val="009D5A1D"/>
    <w:rsid w:val="009E0158"/>
    <w:rsid w:val="009E53F9"/>
    <w:rsid w:val="009E693C"/>
    <w:rsid w:val="009F20F1"/>
    <w:rsid w:val="009F7F2C"/>
    <w:rsid w:val="00A124AD"/>
    <w:rsid w:val="00A14D0D"/>
    <w:rsid w:val="00A25B3D"/>
    <w:rsid w:val="00A26842"/>
    <w:rsid w:val="00A27474"/>
    <w:rsid w:val="00A45444"/>
    <w:rsid w:val="00A5222D"/>
    <w:rsid w:val="00A5362F"/>
    <w:rsid w:val="00A64001"/>
    <w:rsid w:val="00A7693B"/>
    <w:rsid w:val="00A9016D"/>
    <w:rsid w:val="00A93F1F"/>
    <w:rsid w:val="00A961FD"/>
    <w:rsid w:val="00A97987"/>
    <w:rsid w:val="00AA3618"/>
    <w:rsid w:val="00AA3B08"/>
    <w:rsid w:val="00AA4223"/>
    <w:rsid w:val="00AB003E"/>
    <w:rsid w:val="00AB1021"/>
    <w:rsid w:val="00AB1052"/>
    <w:rsid w:val="00AB3940"/>
    <w:rsid w:val="00AB7A13"/>
    <w:rsid w:val="00AC050C"/>
    <w:rsid w:val="00AC24F0"/>
    <w:rsid w:val="00AC75AA"/>
    <w:rsid w:val="00AC7DDA"/>
    <w:rsid w:val="00AC7E93"/>
    <w:rsid w:val="00AD6543"/>
    <w:rsid w:val="00AD7AF0"/>
    <w:rsid w:val="00AE096B"/>
    <w:rsid w:val="00AE1603"/>
    <w:rsid w:val="00AE6977"/>
    <w:rsid w:val="00AF0632"/>
    <w:rsid w:val="00AF17E4"/>
    <w:rsid w:val="00AF6237"/>
    <w:rsid w:val="00AF690D"/>
    <w:rsid w:val="00B22321"/>
    <w:rsid w:val="00B22FF7"/>
    <w:rsid w:val="00B23EBC"/>
    <w:rsid w:val="00B25ABB"/>
    <w:rsid w:val="00B2679D"/>
    <w:rsid w:val="00B3565F"/>
    <w:rsid w:val="00B42179"/>
    <w:rsid w:val="00B451B7"/>
    <w:rsid w:val="00B462C3"/>
    <w:rsid w:val="00B473BD"/>
    <w:rsid w:val="00B50BC6"/>
    <w:rsid w:val="00B551C3"/>
    <w:rsid w:val="00B56A1C"/>
    <w:rsid w:val="00B629C3"/>
    <w:rsid w:val="00B64677"/>
    <w:rsid w:val="00B654FE"/>
    <w:rsid w:val="00B7450B"/>
    <w:rsid w:val="00B80297"/>
    <w:rsid w:val="00B82B2D"/>
    <w:rsid w:val="00B837F4"/>
    <w:rsid w:val="00B85282"/>
    <w:rsid w:val="00B907E0"/>
    <w:rsid w:val="00B92365"/>
    <w:rsid w:val="00BA6DD6"/>
    <w:rsid w:val="00BB7BF7"/>
    <w:rsid w:val="00BC3779"/>
    <w:rsid w:val="00BC4984"/>
    <w:rsid w:val="00BC6A8F"/>
    <w:rsid w:val="00BD00A3"/>
    <w:rsid w:val="00BD1664"/>
    <w:rsid w:val="00BD252F"/>
    <w:rsid w:val="00BD2664"/>
    <w:rsid w:val="00BD4D51"/>
    <w:rsid w:val="00BD780A"/>
    <w:rsid w:val="00BF02B5"/>
    <w:rsid w:val="00BF4AA9"/>
    <w:rsid w:val="00BF5374"/>
    <w:rsid w:val="00BF5981"/>
    <w:rsid w:val="00C01D2E"/>
    <w:rsid w:val="00C05851"/>
    <w:rsid w:val="00C11CA5"/>
    <w:rsid w:val="00C120A2"/>
    <w:rsid w:val="00C13356"/>
    <w:rsid w:val="00C137AB"/>
    <w:rsid w:val="00C17335"/>
    <w:rsid w:val="00C217B6"/>
    <w:rsid w:val="00C3437F"/>
    <w:rsid w:val="00C367AA"/>
    <w:rsid w:val="00C37745"/>
    <w:rsid w:val="00C449D0"/>
    <w:rsid w:val="00C6523E"/>
    <w:rsid w:val="00C71BE6"/>
    <w:rsid w:val="00C72FEA"/>
    <w:rsid w:val="00C73FDB"/>
    <w:rsid w:val="00C745A2"/>
    <w:rsid w:val="00C74D90"/>
    <w:rsid w:val="00C93885"/>
    <w:rsid w:val="00C9431C"/>
    <w:rsid w:val="00CA294A"/>
    <w:rsid w:val="00CB01A4"/>
    <w:rsid w:val="00CB67E7"/>
    <w:rsid w:val="00CC1414"/>
    <w:rsid w:val="00CD44DB"/>
    <w:rsid w:val="00CD4B51"/>
    <w:rsid w:val="00CD6C51"/>
    <w:rsid w:val="00CE34CE"/>
    <w:rsid w:val="00CF6C40"/>
    <w:rsid w:val="00D015CC"/>
    <w:rsid w:val="00D023A2"/>
    <w:rsid w:val="00D025B7"/>
    <w:rsid w:val="00D06220"/>
    <w:rsid w:val="00D069E3"/>
    <w:rsid w:val="00D11082"/>
    <w:rsid w:val="00D11837"/>
    <w:rsid w:val="00D14E00"/>
    <w:rsid w:val="00D1539E"/>
    <w:rsid w:val="00D257D4"/>
    <w:rsid w:val="00D30917"/>
    <w:rsid w:val="00D3400B"/>
    <w:rsid w:val="00D362D2"/>
    <w:rsid w:val="00D37E9B"/>
    <w:rsid w:val="00D40F55"/>
    <w:rsid w:val="00D4372F"/>
    <w:rsid w:val="00D4798B"/>
    <w:rsid w:val="00D50528"/>
    <w:rsid w:val="00D51985"/>
    <w:rsid w:val="00D520D7"/>
    <w:rsid w:val="00D57815"/>
    <w:rsid w:val="00D603BC"/>
    <w:rsid w:val="00D604D4"/>
    <w:rsid w:val="00D63D15"/>
    <w:rsid w:val="00D7185F"/>
    <w:rsid w:val="00D8448E"/>
    <w:rsid w:val="00D85065"/>
    <w:rsid w:val="00D9006C"/>
    <w:rsid w:val="00D95E09"/>
    <w:rsid w:val="00D95FD0"/>
    <w:rsid w:val="00D966D4"/>
    <w:rsid w:val="00DA579C"/>
    <w:rsid w:val="00DC10BB"/>
    <w:rsid w:val="00DC242A"/>
    <w:rsid w:val="00DD0ED0"/>
    <w:rsid w:val="00DD1B89"/>
    <w:rsid w:val="00DD30F6"/>
    <w:rsid w:val="00DD4237"/>
    <w:rsid w:val="00DE52AF"/>
    <w:rsid w:val="00DE5415"/>
    <w:rsid w:val="00E00C7B"/>
    <w:rsid w:val="00E02198"/>
    <w:rsid w:val="00E02C83"/>
    <w:rsid w:val="00E05A4C"/>
    <w:rsid w:val="00E1013B"/>
    <w:rsid w:val="00E13CF8"/>
    <w:rsid w:val="00E17A01"/>
    <w:rsid w:val="00E20596"/>
    <w:rsid w:val="00E20B0B"/>
    <w:rsid w:val="00E236F2"/>
    <w:rsid w:val="00E24918"/>
    <w:rsid w:val="00E33FF7"/>
    <w:rsid w:val="00E41F91"/>
    <w:rsid w:val="00E55854"/>
    <w:rsid w:val="00E8150E"/>
    <w:rsid w:val="00E816AC"/>
    <w:rsid w:val="00E87F25"/>
    <w:rsid w:val="00E90558"/>
    <w:rsid w:val="00E96B54"/>
    <w:rsid w:val="00E97FA0"/>
    <w:rsid w:val="00EA2EAD"/>
    <w:rsid w:val="00EA42B0"/>
    <w:rsid w:val="00EA6C04"/>
    <w:rsid w:val="00EB149D"/>
    <w:rsid w:val="00EB26AC"/>
    <w:rsid w:val="00EB6B48"/>
    <w:rsid w:val="00EC1628"/>
    <w:rsid w:val="00EC2904"/>
    <w:rsid w:val="00ED43CD"/>
    <w:rsid w:val="00EE3CAB"/>
    <w:rsid w:val="00F01452"/>
    <w:rsid w:val="00F061BD"/>
    <w:rsid w:val="00F21BAB"/>
    <w:rsid w:val="00F2262D"/>
    <w:rsid w:val="00F2564A"/>
    <w:rsid w:val="00F402FC"/>
    <w:rsid w:val="00F50A6C"/>
    <w:rsid w:val="00F55EB8"/>
    <w:rsid w:val="00F67193"/>
    <w:rsid w:val="00F723D8"/>
    <w:rsid w:val="00F83C90"/>
    <w:rsid w:val="00F87C29"/>
    <w:rsid w:val="00F93035"/>
    <w:rsid w:val="00F9787B"/>
    <w:rsid w:val="00FA0BE7"/>
    <w:rsid w:val="00FA2CA0"/>
    <w:rsid w:val="00FB3B34"/>
    <w:rsid w:val="00FB5167"/>
    <w:rsid w:val="00FC4269"/>
    <w:rsid w:val="00FE0F86"/>
    <w:rsid w:val="00FE43F6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0C563C"/>
  <w15:chartTrackingRefBased/>
  <w15:docId w15:val="{475E2EF9-2556-4F76-88DF-11BA7A80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4CE"/>
    <w:pPr>
      <w:jc w:val="both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rsid w:val="00CE34CE"/>
    <w:pPr>
      <w:keepNext/>
      <w:keepLines/>
      <w:spacing w:before="240" w:after="0"/>
      <w:outlineLvl w:val="0"/>
    </w:pPr>
    <w:rPr>
      <w:rFonts w:ascii="Open Sans SemiBold" w:eastAsiaTheme="majorEastAsia" w:hAnsi="Open Sans SemiBold" w:cstheme="majorBidi"/>
      <w:color w:val="660033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E34CE"/>
    <w:pPr>
      <w:keepNext/>
      <w:keepLines/>
      <w:spacing w:before="40" w:after="0"/>
      <w:outlineLvl w:val="1"/>
    </w:pPr>
    <w:rPr>
      <w:rFonts w:ascii="Open Sans SemiBold" w:eastAsiaTheme="majorEastAsia" w:hAnsi="Open Sans SemiBold" w:cstheme="majorBidi"/>
      <w:color w:val="660033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E34CE"/>
    <w:pPr>
      <w:keepNext/>
      <w:keepLines/>
      <w:spacing w:before="40" w:after="0"/>
      <w:outlineLvl w:val="2"/>
    </w:pPr>
    <w:rPr>
      <w:rFonts w:eastAsiaTheme="majorEastAsia" w:cstheme="majorBidi"/>
      <w:color w:val="660033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10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4CE"/>
    <w:rPr>
      <w:rFonts w:ascii="Open Sans SemiBold" w:eastAsiaTheme="majorEastAsia" w:hAnsi="Open Sans SemiBold" w:cstheme="majorBidi"/>
      <w:color w:val="660033"/>
      <w:sz w:val="4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E34CE"/>
    <w:rPr>
      <w:rFonts w:ascii="Open Sans SemiBold" w:eastAsiaTheme="majorEastAsia" w:hAnsi="Open Sans SemiBold" w:cstheme="majorBidi"/>
      <w:color w:val="660033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E34CE"/>
    <w:rPr>
      <w:rFonts w:ascii="Open Sans" w:eastAsiaTheme="majorEastAsia" w:hAnsi="Open Sans" w:cstheme="majorBidi"/>
      <w:color w:val="660033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71055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ansinterligne">
    <w:name w:val="No Spacing"/>
    <w:link w:val="SansinterligneCar"/>
    <w:uiPriority w:val="1"/>
    <w:qFormat/>
    <w:rsid w:val="00FE0F86"/>
    <w:pPr>
      <w:spacing w:after="0" w:line="240" w:lineRule="auto"/>
    </w:pPr>
    <w:rPr>
      <w:rFonts w:ascii="Open Sans" w:hAnsi="Open Sans"/>
    </w:rPr>
  </w:style>
  <w:style w:type="paragraph" w:styleId="Titre">
    <w:name w:val="Title"/>
    <w:basedOn w:val="Titre1"/>
    <w:next w:val="Normal"/>
    <w:link w:val="TitreCar"/>
    <w:uiPriority w:val="10"/>
    <w:qFormat/>
    <w:rsid w:val="00762465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762465"/>
    <w:rPr>
      <w:rFonts w:ascii="Open Sans SemiBold" w:eastAsiaTheme="majorEastAsia" w:hAnsi="Open Sans SemiBold" w:cstheme="majorBidi"/>
      <w:color w:val="660033"/>
      <w:sz w:val="48"/>
      <w:szCs w:val="32"/>
    </w:rPr>
  </w:style>
  <w:style w:type="paragraph" w:styleId="Paragraphedeliste">
    <w:name w:val="List Paragraph"/>
    <w:basedOn w:val="Normal"/>
    <w:uiPriority w:val="34"/>
    <w:qFormat/>
    <w:rsid w:val="00AA361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0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69AF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70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69AF"/>
    <w:rPr>
      <w:rFonts w:ascii="Open Sans" w:hAnsi="Open Sans"/>
    </w:rPr>
  </w:style>
  <w:style w:type="table" w:styleId="Grilledutableau">
    <w:name w:val="Table Grid"/>
    <w:basedOn w:val="TableauNormal"/>
    <w:uiPriority w:val="39"/>
    <w:rsid w:val="00706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069AF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551C3"/>
    <w:rPr>
      <w:color w:val="954F72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961F3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961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961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961F3"/>
    <w:pPr>
      <w:spacing w:after="100"/>
      <w:ind w:left="4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014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1455"/>
    <w:rPr>
      <w:rFonts w:ascii="Segoe UI" w:hAnsi="Segoe UI" w:cs="Segoe UI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3604F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604F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604F8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604F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604F8"/>
    <w:rPr>
      <w:rFonts w:ascii="Open Sans" w:hAnsi="Open Sans"/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5E3008"/>
    <w:rPr>
      <w:color w:val="808080"/>
    </w:rPr>
  </w:style>
  <w:style w:type="table" w:styleId="TableauGrille1Clair">
    <w:name w:val="Grid Table 1 Light"/>
    <w:basedOn w:val="TableauNormal"/>
    <w:uiPriority w:val="46"/>
    <w:rsid w:val="00F50A6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">
    <w:name w:val="Grid Table 6 Colorful"/>
    <w:basedOn w:val="TableauNormal"/>
    <w:uiPriority w:val="51"/>
    <w:rsid w:val="00F50A6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">
    <w:name w:val="List Table 1 Light"/>
    <w:basedOn w:val="TableauNormal"/>
    <w:uiPriority w:val="46"/>
    <w:rsid w:val="00F50A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simple1">
    <w:name w:val="Plain Table 1"/>
    <w:basedOn w:val="TableauNormal"/>
    <w:uiPriority w:val="41"/>
    <w:rsid w:val="00F50A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uthor-a-dz90z4glz122zb4z77zpz68zz72zldz75zz122z">
    <w:name w:val="author-a-dz90z4glz122zb4z77zpz68zz72zldz75zz122z"/>
    <w:basedOn w:val="Policepardfaut"/>
    <w:rsid w:val="0092444E"/>
  </w:style>
  <w:style w:type="character" w:styleId="lev">
    <w:name w:val="Strong"/>
    <w:basedOn w:val="Policepardfaut"/>
    <w:uiPriority w:val="22"/>
    <w:qFormat/>
    <w:rsid w:val="0092444E"/>
    <w:rPr>
      <w:b/>
      <w:bCs/>
    </w:rPr>
  </w:style>
  <w:style w:type="character" w:styleId="Accentuation">
    <w:name w:val="Emphasis"/>
    <w:basedOn w:val="Policepardfaut"/>
    <w:uiPriority w:val="20"/>
    <w:qFormat/>
    <w:rsid w:val="0092444E"/>
    <w:rPr>
      <w:i/>
      <w:iCs/>
    </w:rPr>
  </w:style>
  <w:style w:type="paragraph" w:customStyle="1" w:styleId="font5">
    <w:name w:val="font5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color w:val="70AD47"/>
      <w:lang w:eastAsia="fr-FR"/>
    </w:rPr>
  </w:style>
  <w:style w:type="paragraph" w:customStyle="1" w:styleId="font6">
    <w:name w:val="font6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lang w:eastAsia="fr-FR"/>
    </w:rPr>
  </w:style>
  <w:style w:type="paragraph" w:customStyle="1" w:styleId="xl63">
    <w:name w:val="xl63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4">
    <w:name w:val="xl64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5">
    <w:name w:val="xl65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6">
    <w:name w:val="xl66"/>
    <w:basedOn w:val="Normal"/>
    <w:rsid w:val="001177AF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7">
    <w:name w:val="xl67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xl68">
    <w:name w:val="xl68"/>
    <w:basedOn w:val="Normal"/>
    <w:rsid w:val="001177A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69">
    <w:name w:val="xl69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xl70">
    <w:name w:val="xl70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FF0000"/>
      <w:sz w:val="24"/>
      <w:szCs w:val="24"/>
      <w:lang w:eastAsia="fr-FR"/>
    </w:rPr>
  </w:style>
  <w:style w:type="paragraph" w:customStyle="1" w:styleId="xl71">
    <w:name w:val="xl71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70AD47"/>
      <w:sz w:val="24"/>
      <w:szCs w:val="24"/>
      <w:lang w:eastAsia="fr-FR"/>
    </w:rPr>
  </w:style>
  <w:style w:type="paragraph" w:customStyle="1" w:styleId="xl72">
    <w:name w:val="xl72"/>
    <w:basedOn w:val="Normal"/>
    <w:rsid w:val="001177A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eastAsia="Times New Roman" w:hAnsi="Times New Roman" w:cs="Times New Roman"/>
      <w:color w:val="70AD47"/>
      <w:sz w:val="24"/>
      <w:szCs w:val="24"/>
      <w:lang w:eastAsia="fr-FR"/>
    </w:rPr>
  </w:style>
  <w:style w:type="character" w:customStyle="1" w:styleId="st">
    <w:name w:val="st"/>
    <w:basedOn w:val="Policepardfaut"/>
    <w:rsid w:val="00390DAB"/>
  </w:style>
  <w:style w:type="paragraph" w:customStyle="1" w:styleId="xl73">
    <w:name w:val="xl73"/>
    <w:basedOn w:val="Normal"/>
    <w:rsid w:val="00D153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FF0000"/>
      <w:sz w:val="24"/>
      <w:szCs w:val="24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9798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97987"/>
    <w:rPr>
      <w:rFonts w:ascii="Open Sans" w:hAnsi="Open Sans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97987"/>
    <w:rPr>
      <w:vertAlign w:val="superscript"/>
    </w:rPr>
  </w:style>
  <w:style w:type="character" w:customStyle="1" w:styleId="uppercase">
    <w:name w:val="uppercase"/>
    <w:basedOn w:val="Policepardfaut"/>
    <w:rsid w:val="00A97987"/>
  </w:style>
  <w:style w:type="paragraph" w:customStyle="1" w:styleId="Default">
    <w:name w:val="Default"/>
    <w:rsid w:val="00A9798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resultssummary">
    <w:name w:val="results_summary"/>
    <w:basedOn w:val="Policepardfaut"/>
    <w:rsid w:val="005939E1"/>
  </w:style>
  <w:style w:type="paragraph" w:styleId="NormalWeb">
    <w:name w:val="Normal (Web)"/>
    <w:basedOn w:val="Normal"/>
    <w:uiPriority w:val="99"/>
    <w:semiHidden/>
    <w:unhideWhenUsed/>
    <w:rsid w:val="00F9303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72BB6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09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26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6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73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4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30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08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6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0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3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jamet1\Documents\Mod&#232;les%20Office%20personnalis&#233;s\procedure_UPSaclay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ABFC20DEFB46C1A4AC6815C2D21C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CDB6AC-6273-4C26-B1CA-D60472610554}"/>
      </w:docPartPr>
      <w:docPartBody>
        <w:p w:rsidR="00000000" w:rsidRDefault="00296EF5">
          <w:pPr>
            <w:pStyle w:val="5DABFC20DEFB46C1A4AC6815C2D21C9A"/>
          </w:pPr>
          <w:r>
            <w:rPr>
              <w:color w:val="2F5496" w:themeColor="accent1" w:themeShade="BF"/>
              <w:sz w:val="24"/>
              <w:szCs w:val="24"/>
            </w:rPr>
            <w:t>[Nom de la société]</w:t>
          </w:r>
        </w:p>
      </w:docPartBody>
    </w:docPart>
    <w:docPart>
      <w:docPartPr>
        <w:name w:val="56433D72DCC740F28FB10975C7C9D0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576858-5E19-42AE-A7E2-C98D00867497}"/>
      </w:docPartPr>
      <w:docPartBody>
        <w:p w:rsidR="00000000" w:rsidRDefault="00296EF5">
          <w:pPr>
            <w:pStyle w:val="56433D72DCC740F28FB10975C7C9D06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88C0617BE1474E0799642945BC9D25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505306-E7C3-43B4-897C-579980B6A9E6}"/>
      </w:docPartPr>
      <w:docPartBody>
        <w:p w:rsidR="00000000" w:rsidRDefault="00296EF5">
          <w:pPr>
            <w:pStyle w:val="88C0617BE1474E0799642945BC9D255A"/>
          </w:pPr>
          <w:r>
            <w:rPr>
              <w:color w:val="2F5496" w:themeColor="accent1" w:themeShade="BF"/>
              <w:sz w:val="24"/>
              <w:szCs w:val="24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SemiBold">
    <w:altName w:val="DejaVu Sans Condense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EF5"/>
    <w:rsid w:val="0029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DABFC20DEFB46C1A4AC6815C2D21C9A">
    <w:name w:val="5DABFC20DEFB46C1A4AC6815C2D21C9A"/>
  </w:style>
  <w:style w:type="paragraph" w:customStyle="1" w:styleId="56433D72DCC740F28FB10975C7C9D067">
    <w:name w:val="56433D72DCC740F28FB10975C7C9D067"/>
  </w:style>
  <w:style w:type="paragraph" w:customStyle="1" w:styleId="88C0617BE1474E0799642945BC9D255A">
    <w:name w:val="88C0617BE1474E0799642945BC9D25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6AEE0-803A-40CF-8565-0C45F62FC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procedure_UPSaclay_v2.dotx</Template>
  <TotalTime>48</TotalTime>
  <Pages>9</Pages>
  <Words>449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Les types de quiz dans Liascript</vt:lpstr>
    </vt:vector>
  </TitlesOfParts>
  <Company>Université Paris-Saclay</Company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types de quiz dans Liascript</dc:title>
  <dc:subject>Direction en charge des bibliothèques</dc:subject>
  <dc:creator>Samuel Jamet</dc:creator>
  <cp:keywords>Modèle</cp:keywords>
  <dc:description/>
  <cp:lastModifiedBy>Samuel Jamet</cp:lastModifiedBy>
  <cp:revision>9</cp:revision>
  <cp:lastPrinted>2025-11-26T14:16:00Z</cp:lastPrinted>
  <dcterms:created xsi:type="dcterms:W3CDTF">2025-11-26T13:28:00Z</dcterms:created>
  <dcterms:modified xsi:type="dcterms:W3CDTF">2025-11-26T14:16:00Z</dcterms:modified>
</cp:coreProperties>
</file>